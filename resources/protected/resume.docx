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7EF6013C" w14:textId="77777777" w:rsidTr="00E814A3">
        <w:trPr>
          <w:trHeight w:val="74"/>
        </w:trPr>
        <w:tc>
          <w:tcPr>
            <w:tcW w:w="3600" w:type="dxa"/>
            <w:vAlign w:val="bottom"/>
          </w:tcPr>
          <w:p w14:paraId="09CD226C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E901444" wp14:editId="007468D2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A57BF6B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ZmQrAQMAAJcGAAAOAAAAZHJzL2Uyb0RvYy54bWysVVlrGzEQfi/0&#10;Pwi9N2tvc3XJOpiEtIEcJknJs6yVsguSRpXkq7++I2nXNo1pofRlrblnvjl8cbnWiiyF8x2Ymo6P&#10;RpQIw6HpzFtNv7/cfDqnxAdmGqbAiJpuhKeXk48fLla2EiW0oBrhCDoxvlrZmrYh2KooPG+FZv4I&#10;rDAolOA0C0i6t6JxbIXetSrK0ei0WIFrrAMuvEfudRbSSfIvpeDhUUovAlE1xdxC+rr0ncdvMblg&#10;1Ztjtu14nwb7hyw06wwG3bq6ZoGRheveudIdd+BBhiMOugApOy5SDVjNePRbNc8tsyLVguB4u4XJ&#10;/z+3/GE5c6RralpSYpjGFj0umSJIhS4oJGcOZAQXDLK/Cdb4FgIBSe6ZifCtrK/Qy7OduZ7y+IxY&#10;rKXT8RerJOsE+WYLuVgHwpFZjsvyfHRCCUfZQKCfYmdunQ9fBWgSHzUVSnXWR1hYxZZ3PmTtQSuy&#10;56hx0ylFGosdwLY7CK9daBOeOKXJNir1iOI8/H3ucq+ugS+0MCEPnxOKBUTGt5gShqmEngvE0t02&#10;4zxa3vEnHELMkVU+OBF4G58Ss+v5WOlWgO8h96ilDFnV9PTzyWiUUvaguiYWlrzFFRFXyhHsV00Z&#10;55hWmfTUQt9Dk/lnaJzGPMYZTBK+e95QpgwyYy9z99IrbJTIeTwJiUMS+5UTGRztx86w+pY1IrNj&#10;5MOhlUGHOxx6372Dw75zlzNuyVSk7d4m1iP0J+OtRYoMJmyNdWfAHapMhdRHxEdm/QGkDE1EaQ7N&#10;BlcIRyyNmrf8psNBvWM+zJjDY4LzhwcyPOJHKsCGQv+ipAX38xA/6uNMopSSFR6nmvofC+YEJerW&#10;4PZ/GR8fx2uWiOOTszLO+L5kvi8xC30FOCJjPMWWp2fUD2p4Sgf6Fe/oNEZFETMcY9eUBzcQVyEf&#10;TbzEXEynSQ0vmGXhzjxbPixV3MKX9Stztt/WgIv+AMMhe7exWTf2w8B0EUB2aZ13uPZ44/VLM9tf&#10;6nhe9+mktfs/mfwCAAD//wMAUEsDBAoAAAAAAAAAIQDLfU+wcU4FAHFOBQAUAAAAZHJzL21lZGlh&#10;L2ltYWdlMS5qcGf/2P/gABBKRklGAAEBAQDwAPAAAP/hMU5FeGlmAABNTQAqAAAACAAQAAsAAgAA&#10;ACYAAAjaAQAAAwAAAAEE4AAAAQEAAwAAAAEG0wAAAQIAAwAAAAMAAAkAAQYAAwAAAAEAAgAAAQ8A&#10;AgAAAAoAAAkGARAAAgAAAAgAAAkQARIAAwAAAAEAAQAAARUAAwAAAAEAAwAAARoABQAAAAEAAAkY&#10;ARsABQAAAAEAAAkgASgAAwAAAAEAAgAAATEAAgAAACYAAAkoATIAAgAAABQAAAlOh2kABAAAAAEA&#10;AAli6hwABwAACAwAAADOAAAUAh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2luZG93cyBQaG90byBFZGl0b3IgMTAuMC4xMDAx&#10;MS4xNjM4NAAACAAIAAhQYW5hc29uaWMARE1DLUdINAAAJJ8AAAAnEAAknwAAACcQV2luZG93cyBQ&#10;aG90byBFZGl0b3IgMTAuMC4xMDAxMS4xNjM4NAAyMDIxOjAxOjI3IDIxOjI5OjI1AAAogpoABQAA&#10;AAEAABNUgp0ABQAAAAEAABNciCIAAwAAAAEAAQAAiCcAAwAAAAEAyAAAkAAABwAAAAQwMjMwkAMA&#10;AgAAABQAABNkkAQAAgAAABQAABN4kgEACgAAAAEAABOMkgIABQAAAAEAABOUkgQACgAAAAEAABOc&#10;kgUABQAAAAEAABOkkgcAAwAAAAEAAwAAkggAAwAAAAEABAAAkgkAAwAAAAEACQAAkgoABQAAAAEA&#10;ABOskpEAAgAAAAQzNDIAkpIAAgAAAAQzNDIAoAEAAwAAAAEAAQAAoAIABAAAAAEAAASwoAMABAAA&#10;AAEAAAaQog4ABQAAAAEAABO0og8ABQAAAAEAABO8ohAAAwAAAAEAAwAAohcAAwAAAAEAAgAAowAA&#10;BwAAAAEDAAAAowEABwAAAAEBAAAApAEAAwAAAAEAAAAApAIAAwAAAAEAAQAApAMAAwAAAAEAAAAA&#10;pAQABQAAAAEAABPEpAUAAwAAAAEALQAApAYAAwAAAAEAAAAApAcAAwAAAAEAAQAApAgAAwAAAAEA&#10;AgAApAkAAwAAAAEAAAAApAoAAwAAAAEAAAAApDEAAgAAAA4AABPMpDQAAgAAABkAABPapDUAAgAA&#10;AAwAABP06hwABwAACAwAAAtI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MgAAAALAAAAATIwMTg6MTA6MDEg&#10;MTI6MjA6MDIAMjAxODoxMDowMSAxMjoyMDowMgAAdKLQAA9CQABpks8AD0JAAAAAAAAAAGQAAAMA&#10;AAABAAAAANwAAAAKBTLeQgAAgAAFMt5CAACAAAAAAAAAAAAKWDE1MTUwNTA3MDIwNQBMVU1JWCBH&#10;IFZBUklPIDEyLTM1L0YyLjgAADE1MDgxMjAxNTc1AAAAAAYBAwADAAAAAQAGAAABGgAFAAAAAQAA&#10;FFABGwAFAAAAAQAAFFgBKAADAAAAAQACAAACAQAEAAAAAQAAFGACAgAEAAAAAQAAHOYAAAAAAAAA&#10;YAAAAAEAAABgAAAAAf/Y/9sAQwAIBgYHBgUIBwcHCQkICgwUDQwLCwwZEhMPFB0aHx4dGhwcICQu&#10;JyAiLCMcHCg3KSwwMTQ0NB8nOT04MjwuMzQy/9sAQwEJCQkMCwwYDQ0YMiEcITIyMjIyMjIyMjIy&#10;MjIyMjIyMjIyMjIyMjIyMjIyMjIyMjIyMjIyMjIyMjIyMjIyMjIy/8AAEQgBAAD8AwEh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zaKozFooAUCl&#10;xQAYooAUUUALRQAUooGLRQAuKXFIApaYBRSAUU7FABSUCCloGFFAB1pfxoApUuKYgp1ABiigAooA&#10;B9KXkUDCloASlFABwO9IZUXqwH40gE+0Qk8Sof8AgQp4kQnh1P40XQWY7cpPWnCgAxRQAopaADFF&#10;ABS0AFGKADFOoAoUopiFFLQAUUAFFAC0uKBhilxQAyV0hQu+cDrgZrFuPEttuaK2IaT1JAxUSlYu&#10;EOZnP3Wo3TyupmyTz1NZ8t9NCwLknPr0NYrU32JI71biMeWwVu4bp+NWormKItFcO0LA4YZ4H40t&#10;R3TLyLODugvZAF7Mcir8HiF7VWjvUJ2D76jn6kVUKmtmROnpdG7aXkN7CJYJA6HuDVnBrc5xefSj&#10;mgQUtAC4pcUDDFLigaClwKBWKFFMQ4cUHpQAUUAKKKBiinCgBarX12tlavOy7to4AOM0m7DSu7HB&#10;6hrl3cl3lJVeyDpWTuj2+eQdpOCy9v8ACsNXqdNklYvxvHMo+fcw+63fH9arTPtJUjep+8uOo9al&#10;blNaDbXyQ20ENnO0nr9DRdXKm1CFclcgMRyV9D7in1FbQTTtXmtYMk7lR9oB7irkt2Lq48kgsjqT&#10;GV+8vFDjZ3BO6Kn2y+0idWWZ0UnII+61egeH9dt9UtEBmX7QBhkPBraDujCotTcFLVGYY4oxQMKK&#10;ACloAKKAKNLTJHAZoxQMMUYoAUCjFABTqQC1w/i/Ud0yqH/cx9ADwzf/AFqie1i6a1ucrZrdalc+&#10;XCpZm+uBXVWfg26YZI+9129DWU5KOh1UoOeppw/D6Zfuhg3UUz/hCbyNwpUn+YrL2iOj2LSLUPgG&#10;eVstGQfYU6f4dXLA4Qnjnil7VD9joZVx4Cu4E2+U23OeBWVe+Gr212yKCGTofSqVS5DoNIiEy3kL&#10;2N2uJMfK2MZPrWGWm0+4IUFGU5DKa1puzsc1VdTuvCvit7yRbG9yZT9yTPX2rtBW5zPcDRQLqGKK&#10;ADFLQMKKAKNApiHiloAMUYoAWkoAQdafSAxPEOsLY24gib9/Jxx/CO5rg7mF9RvUUnLE7VFZSepv&#10;COh6d4Z8LwaXaKSqmV+WNdrZ2iAKAo/KuOcru56tKCjFI2YoE2gFRUwtYSP9Wv5ViaD/ACUUfKo/&#10;KkZPYUikV5oVI5XPrxWPeabbzqUeNSDx0oTsOx5z4o8GeWjzWp9/pXnurQusJEoxLHxn1FdlKV7H&#10;n4iFrmbYXL2l7DMvVGBGa9o0u8W/sIrhSp3DnBzzXWecy5SgUxC0lAIKWgBKdSAoUVRI8UtIAopj&#10;FpO1IBB1okcRxs56AZNDA821C8/tDU5pTk44X2Fb3hfT1e6891yygYPpXNNnbSjdo9LtlG1RW3Zr&#10;jFcjPTRsRKoXpmnkegFSxX1Bfyp+0EUrBcinUYwKy7iMDmky4syb9UaJ9wyCK8e8V2imdtiYXPNb&#10;UnZmOJXunFPFiTHavQPAF5vtp7Ut90h1HtXoJ3PHkjtaWqIDvS0gCimAtH40gKNJiqEPFLSAKBTA&#10;WkpCCoL8f6DN/umh7FLc86s7ZftEm/jLdK9E0K3WO2DADJ9BXJUO+gtTqLNuADxW3aE5UdK5mega&#10;iM4wMCpST61LFYNxx2zQGJGP6UhpDJWKqcjpVCZ1MfPekUjNli35HFcV4h0e3lJ3YBc4q4OzM62s&#10;TzC90p4LiWJxyrFQav8Agtmh1uNP7ysuPX/OK76crnk1FY9OFFbGAtFIApaACloAoUtMQCnUAFLi&#10;gBaSgBaR1Dxsp6EYoA87uf8ARryZD94SECvQdHylpHu7iuSoejh9zoLXkgZrbtXAYc1zM7rmzDJE&#10;69QCB1NKQMnDZpNCVxCOmakGwDk4xSsNsqyyM0jfd8vHBzzmqVwBtx2pNFJlB2wa5XxSStoJRxg1&#10;UdyamsThLqVL6bfwG3Emqvh23ZPFMIA4AYn24NdlPc8ursekUtdJyhRQAU6gBKX8aQFClFMQtLQA&#10;tFAhaKAFFLQM848QnbrjrjA8wEj613sVwLaxSQjoowK5ap6GHZVk1+bbkKygDoPWq8Xjq8t22mFn&#10;Re+OtZqBs6jR0GmeOEu1wylCRyK6iz1R5XGxjjGazlGx0QkpImn1NogdxPHJzXKap8Q47Vmjjidm&#10;HGe1KMbhOSijETx/f3LbVicLn0rUt/El0xXcrHPJB/pVygkYxqM2bbUkukOOG96zPEEZuNKmX0Xc&#10;PwrJKzN27xPLopNssik4IzW14Yg87W2uEPyrEf1Irtp7nlVdmdvRXQcwtFABS0gCkIoApUUyRaWg&#10;ApRQAtLQMKWgEefeIrWVdeLuDtlZSpP5V209u0lggT+EDNctSV7M9GlBwbizGe8itZRGY1z6kZ/S&#10;ob/XIYJDbPaBX4yZJUjzn0GD/OlCHMOpU5EOjgZRBN5LIJ13J6nn2616L4Xi8yIb+w71nVVjei76&#10;jvEse2FliBJx2rgLawkvrzyvJZnz90Dn9eBU0tS6uiuMi8SWlvKbY2pyoHCyoW5z22j0zj3Fasd+&#10;s0vkso3dCCu0j2IrScHHU56VRT0NqwtirBgpCkdM1LqS5sZz2EbDH4VhfU6V8J5HJEftMgUZDHAr&#10;rPDmiXdsFvNyhSuCvqK61JRscHsnNOx0tFdBxBRQAd6WkAveimBRo5piFFKKBBThzQAtLigaCkYZ&#10;UgdxSexUdzk77T5/JjmklkkCz8BznHNdnYR+fCV9q4aj909dq1RlYaTBFdedJGWbPDNT7zRtJ1GR&#10;Z7ixilmXGGLEf1ojUaJlSU9GaJth5cLSQRqkIxEBn5a29BUCN3461nJ31N6cUtEF9tmuWPUZqrJZ&#10;PApuLWBQx5ZlXmpi7M0lFPcxE0vSftxupbC3889WK81pf2VZ3sokWL5h02dfzrSdRtGEaUYbGuLM&#10;29sVDKMDH3QDWFqmTYzqD/AawjuX0OL0LQ5NT1BgqgBTkk9K6S40g2mo2rRO3ynack4+6a6nLUih&#10;D3WyQiiu08UKKADFLSASiqApiigQUtAgpwoAdiloGGKSgcXZi3VlFPpbLgn5t3uDmrGjkqAMV58t&#10;rHtu0rSXU6qCKKaMK0SsenIqZbC2hUssEYb1wKx1NOUxNRmDTMD2q/o0bLZs204PNV0LjuRbgZW4&#10;6mtSwdSh5qGNkz28UjZMak/SgJ5Y+VcD2FFgsipcy8MD3FYF4Nyup/iGKIrUzasYr2lxo2pieJm8&#10;uVQCo6Vt3TA2sc7ff7fU1ulzNBKXs6TkZlLXejwAooAUUUgEopgU6KZIUtAw70o60CHinUDQUhoG&#10;WLX590fBz2PenQAQTsg/hYiuKqveZ62GlenFHQ2V2sMeWPOOaz9Q14STeRG2WPYdhWFjr21MqbWL&#10;PKRtOvmk8qTya6ux1O2S3jVQu3bk+9U4uwuZGe2safFdM000cSseN7AZp32xWdnt2yOvHeocWi1J&#10;MsW2so/yscMOoJq+b9Wj470WAzp5WaTPbFZ8wJk/GktyJly6smnVJJ13bTlEU8fjWVfSFpAmfuDF&#10;dFDWRz4yVqNkVe1LXaeOFFACCigAzRQBTxS0yQooGFKKBEg6UZoKQtFADopfJkDjtUbzbrpmU5BO&#10;ciuWsvePRwsl7PzuRX+pyRKsMfMj8DmizjjgRmPzzNy7nqf/AK1ZW0Ozm1M6/wBJtbu7W5aH94O9&#10;TLFfQMphYlAORmqT01Jau9CU+H7e/USTJliclv4j+NdDYQLbQLCikKo71E3dWNIEeoWPnR+ZE3lz&#10;Dow6H2NVtO1K4aU2064kU8nsR60ktAvZmwCcjJqtdyrADK33U+Y1n1E2WG1aMwfu5CR2B61jlizF&#10;jyTXZQg0m2cGOnFtKIUV0HALSUAJRQAUYoAqUCmSLRQMCKUUAOpc0DFooADVebKSbvasqqvE3w7t&#10;Mlm08XKw3CfeWsbUtTu9FOXtWlix99ef0rmjq7HpPTUdpXiiW/TzoLNpYwSCQmeR1reTxPEF2zae&#10;BJ/tR4olDU1p1ISJf+EmiC/La4A6bY6p6j4vawt/Oezc5OAuzkk0lBXsVKpBbBpmp6pr54tBbQdC&#10;zdTW7FpBjWOctllypJ6mpnaLsQlrqSHqR6VUvY/PidD025/LmpW5EnoygOlLivRPFHUlMBaTtQAU&#10;UABFFAFSl7UxBS4oAMUYoAWlxQMWl7UAJUcybo8jqOamSurFQlaSZPo90is0MjfKRxmrd9ZQz28k&#10;bAMjjIrhekj2IO6uc/YRT6LI8dmY0DOWIZcgnof5V1i6zqIkSSKwtW+Xks/8uKclfUqWGjLVFC/u&#10;NT1VnWSS3tcsrfulyQF7c0sek/2hdmW5zJ09gPoKW2prChGkrnQwW0dtCqxxhB0AHaluHEcG3uTW&#10;T1ZLfUzz8qE9CarNny5G9VNWjBszqWvQPHHUUwCkoAKKACjNAFSlpiFpRQAUUDFFOxQAuKDQAlJi&#10;kBSnjaGTehIBPBHY1t20/wBptI2GMgbWFclWNmenhp3jYhntWL/6oMDyKcI5UGPLKgdqlPQ7IzlH&#10;RFm3t23bxHn61t28Mm9cgBQOQBUSeg7yk9SQ43nOMCqMrb5OOgrNbkTdiEgyN7dKJ48W8h/2ap6W&#10;MVrcxscUteieQLRTC4UlIApaYCd6KAKlLTEKKWgApaAAU4UDFpcUAJQKQDJkDxMp9KgsLo2821uh&#10;PNYVVc6sNKzOsQpLCjJg+tXYoopEBIU1y6nqqwoMcb4Cgc84NSG5jVCd4wehpWbLempmXN2rNtQ9&#10;ag3nG31qlGxyzldlmFMnpxRdpi3k68qQMVm9WOOiE0Pwu9toTJeyNJdzfMzsc7T2ArGmgeCVo5Fw&#10;ynBr15qx4UJ8zYw0lQaBiikAYopgFJ+FAFSlpkijrTqBgKWgBaUCgYtLQAmKSkAvWsu5jKuSPWs6&#10;nQ3o9RItauLDg/MvrV5PFny4GR9KydO52Qr2VmDeJeSQ5qNdaknbAJ596Xs7FSr30RfhuOBzz71e&#10;hfJyetZyJjqaUTBUyT05Nb2maSZdt1cL7oh7e/1q8NT5p8z6GONq+zp8q3Zs/ZwRjFc54h0UyxG4&#10;iX96g5A/iFehLVHjwlaRxpHNGKyOsSigAooATvSUAVBTqYhcUtAWFFLQMWloBhS0AFFIBQMnArMh&#10;uob9rjy/uxvt/TrUVF7tzWi/fsQT2h5wMisyWAK2duKiLNpKzGRhc9KvwsV6DFEiomlbbyQSa2rb&#10;5eS3A61zSOiCOr8O6S16y3k6YgU/u1I+97/SuxVMDGK9CjDkhY8XF1faVX2QoTBpssCyRkEVqcxw&#10;Ot+H5o7syWsZZXySo7Vz8sEkT7ZI2Rh2YYrOSsdUJpojxRUmiCkIoASkoAqCnCmA4UtABS0AOpcU&#10;ALQKAFpKQErJ5dsxP3mH5CuT8Ovs1a9tycbjux+P/wBeqqx/djw7/eXOjeMBs44qtJZJNkg1xJ2O&#10;9q5ANNRXHTJ6Vdi00/3aJSCMS/FY7Tkjit7w5oB1a5MsoIsom5/6aH0+lOjHmmLEVPZ020eirGka&#10;BEUBQMACnAV6B4IYFMdgB1oGUk8u4DS5G08D6VDNaQ3C+W8aug65GapoEznNQ8Hs26SybH+w5/ka&#10;5a4tZrSZop42R16gisZRsdVOfNoQUlSaCUUAU8UtMBw6U6gBRTqQC0uKAFooAdip7a3819xHyLyT&#10;VRV3YmTsrkk8bPExxXAWIeLx4VBwjRkkfpV1/hDDfEdzJFkdKqeQwbgnFeeemaEFuowT1q/FCuB2&#10;qJFIv6fpjandCBfliB+dh6V31tbRWdskEKhY0GABXZh42jfueZjqnNPlXQlpM10HANY1nX9xsXyw&#10;eWGT9KpLUCS2hDWy4BUYyT61PHFtUbf1ob1AjmlC/KQ35GqF9p9vqcO2ZAWH3SRgik0UnZ3OO1Dw&#10;3Pbktb5cDqp6/wD16w3RkYqwII6gisWrHXCXMhtJ+NIopinCmCHAU4UAOFOxSAXFFAC1LHbyTHEa&#10;E+poSvoJtJXZch08DmU/hWxaR2txYn7O6vhiH2jgEdveumEeVHLOfMxDZZRlI6155f6ebLxlbyEc&#10;OrLn9aiv8BvhX79jrkiDJz6U3yNp6ZrzWeqizHjb90VKWWOEyzOIoh+bfQVVOm6kuVE1aqpR5mYs&#10;fjG+03UTLYKDb9DC/Qj3PrXonh7xnpfiJNkEyx3S/ft3b5h9PUV606SikkeG5ObcmdBuzSGsiRrc&#10;CsB5GuL3cy5Qtx9KqAmbbSA7Il7jnHYVYJCLUspFC6PQDqxqcRgqAaTAhltww9ayL/Rra9Q+ZH83&#10;ZxwaHqVFtM5LUdAubLLx/vYvUDkfUVkYPpWTVjqjLmRSFOFBQ8U6kAop4oAWnIjSNtRST7U0rg3Y&#10;07bSs4MrZ/2RWpsit4tqgD2FdEYWOSc3JnO+IdQa1tiXOxW+6nd/8BWN4O8Xx2usPa6hIEtbjhXP&#10;ARh0/CtVG60I6HqB2EAqwZSMqVOQ30qpc+H4NRRnlULMPuNjlDWUldWKjLld0Y8MEsUj28yYkjOG&#10;H9R7Vaa2+XOK8uas7HtwkmrojSCQk+VGJGHYnGKzNcgkW33yONx9K9LBRShzHmY+bdRQOHv7k48i&#10;I4/vNUGmWUv2tZYGdJFOVdTgg12R11ZyzdlZHqmh+LNSslWLVY2uIR/y1UfMPr613NjqllqMe+1u&#10;EkHcA8j6isKlOzuiU7j76XyrVj3b5RWEZdhA96mCBm1YgufMPccVeZVUbmqJbjRnrm4uy38K9Kvi&#10;PPWkxi7QBwKieINyevrSGVJLdTkcGsO58OWk87SGMqT12nFDSY4ya2PNgDTwKyOwdSigB4pwFAF2&#10;2sHm+Zhhf51rQWix/Kq81vTjbU5qs7uyJmj2Njd8x7ClRfmy3atTA4HxfL9r1MohyEAUY9aybDwl&#10;cX37x/lStabsgnsdno1rcaGoWGeRlUYCOcr+VdZp/iSzkfy7ndbynuw+U/jSqRvqhRZsLbWNzcpN&#10;MquCNu9T2q9JoNiw4aRfoa82vTTlc76FeUY2KF7p1npsD3AmbcBwGxzXmHifVmnXEXc4X6etdWEh&#10;aFjDET5qnMzE07Qbi+w+07Seprs9M8Px2qAsMt9K7G7HK3c1/sqsuNvyiren6Eiy+cgKt6jis3Ky&#10;Dqakq3AjCysXVfu5rLO6S9SMZ5NQrFHX2sYihH0qK6lLERp1PFY9SiO2+S5MIHAXOa0FFJjB2C1G&#10;QWHoKSGQIMSOj9+QaRvlOMMfcKTVEniopwrA7xwFOoAeoJOAOTWzp2lFiZJhwvatIRu7mVWVlY2r&#10;eEeRux3qRYtoLY+Y1ucg3yuS2Bk96x9UupLaNliUtI3AApoaMOw0F5ZfPu+WJziumht1jUKoAAq9&#10;kTJ3Y6S1Mg4HNVWsmB+ZCPfFVF6EPQntZjb/ACBzD6EDKH6jtXQp4qgtLXyrhN8yDC7DndWNalz7&#10;G1Odjn9U1C41R90oCIeAimuTewe/vlREJAOK3hFQVkZufM7s7qx0xLW1SMLyBVv7LntWblqJIkt7&#10;QyTBQOB1rdhgEaYqJMpIJEBGCOKo21nGbwyhRxwKm9kM1pGCR/hVG2+eR526LwKlDJrMb2km/vHA&#10;q2W2jHek9xoQL3PWkLjOAeaAItm4bv4ganAVgDSA8LFPrI7hwpRQBo6VbGS6ViOByK6lwsMAjXqe&#10;tdEFZHJVd5GjaWo+zpuHapXgHYVRkVZIPaqE1ohbJAz600IiW2LNhFNW47J+4xV3JLcFr83TpU8s&#10;Ee35lFRfUqxlT2scjERoM+tWdO0mxWN2eNZHzghhzjA5/PNFST5dB00ubUjfw+pTexKk9B6VLZ6L&#10;Dbcooz61bnoQkaS24FEiiOPNZ3LJ9Mi+Que5q83FS9xorTNhT60+1j2pS6ANvnxFtHVjgVVunFvb&#10;JCv3m61UQZft1EcCD0FSqO56mo6gRzy+WpxUUAZ/nbvTGWE6Ee9Lj0yKkDw0U6sjuHgU9VLMAOpN&#10;AHUWEQhlRcfdStCNfNuFB53GupbHC3qdAqgKABQyjFIkpzuq8dTVZLZ52yeFp3AurAkK/KBTYFLu&#10;x7ZpXAthQgqtKN6sScKO9JDItLjjlt/OxkMxx9Acf0rVCKoG1QPTiqfYgp3jnI7YyafCcqKHsNE+&#10;MCqN03QUkM1bRPLt1HtSSuM1PUZEo8xuatqoVaTAosfOu8n7sf8AOs7cbvVSB92PrWkRM20IxinM&#10;3HFZjKMxMs6xg8DrV5V2gAU+gxy96WpA8OApwFZHcOFXdPi8y5BxwvNOOrJm7RZ0P3LipoJ2W/tw&#10;vdwD75rpRxHVAcVWnmOdiDLVIiFYVU7pDlqlSUHIAximMZIxlYIn4mrMaCNMCkwBvm+lZmrXBS0d&#10;I+pGKcVqJvQ0tNg+z6dbxY+7GM/XvVo/eoe4kZ942ZGHoAKktDkUPYaLLnjFZ7fvLpR70kM3F+WP&#10;8Kp/6xyf4RUgJbvunYelWbmXyovc9KfUChNMtnaksfmb+dYa+ZHElwrkF5GJHrWsFoRI2rS8DoCT&#10;V132x5rOSsVEgs13zM5q/wB6TKQCipGeIinAVido4CtjSosRbz1ZgK0p7mdV+6alwMTA4qONwt5E&#10;x7OP510I5Gdc8wMY2kcjrVRp1T5V5NSkIRFdzuY4p3BJCfiaGBYiUKuBUnUc9KQyKWTjArOuYDK0&#10;an+JquOhL1N9OBj0FJnmpAyJn3sXz94k/h0H6VasDlachonmbANUYObxc9qlDNuQ4hP0qOFNsBPt&#10;UjKlgf38h96sS/vJ8n7qU3uIxdYk3Mi9iapXjbIbOMcbtxreC2MpE9k21xzwK2Z3zEoHcVnPcuOx&#10;YtF2xZ9anB5rNli5xSUgPFB1p4rE7hwrftF2WsXtgn861pbmNZ6IvXo+YGqS/NcqP9qt0cptI7BQ&#10;oJq1BCB8zUPRCJS+87R90dTTsgDAqSiePpk0M2eBSQMWOLPJprpm7iA9c076iLo4BNQyuVhYj72M&#10;D60luIzrkBDtH8IwKt2C4ipvYaFuGycVVX93cKfekhm1kOgHrSyfJbkD0qRmPaSFZmHqauzS+XHj&#10;u1XbUnoYN6TJcIvpUV+udSsIvSNia3huZy2L1nDhx7mtCTmTHpxWM3qaR2L8YxGBT+1ZlCZpaQH/&#10;2f/tGLRQaG90b3Nob3AgMy4wADhCSU0EBAAAAAAAORwBWgADGyVHHAIAAAIABBwCNwAIMjAxODEw&#10;MDEcAjwACzEyMjAwMiswMDAwHAI+AAgyMDE4MTAwMQA4QklNBCUAAAAAABCd9MXp2aGN2rm/qmVL&#10;RxLNOEJJTQQ6AAAAAAEHAAAAEAAAAAEAAAAAAAtwcmludE91dHB1dAAAAAUAAAAAUHN0U2Jvb2wB&#10;AAAAAEludGVlbnVtAAAAAEludGUAAAAASW1nIAAAAA9wcmludFNpeHRlZW5CaXRib29sAAAAAAtw&#10;cmludGVyTmFtZVRFWFQAAAASAEQAdQBwAGwAZQB4AC0AUAByAG8AIABDADUAMQAwADAAcwAAAAAA&#10;D3ByaW50UHJvb2ZTZXR1cE9iamMAAAAMAFAAcgBvAG8AZgAgAFMAZQB0AHUAcAAAAAAACnByb29m&#10;U2V0dXAAAAABAAAAAEJsdG5lbnVtAAAADGJ1aWx0aW5Qcm9vZgAAAAlwcm9vZkNNWUsAOEJJTQQ7&#10;AAAAAAItAAAAEAAAAAEAAAAAABJwcmludE91dHB1dE9wdGlvbnMAAAAXAAAAAENwdG5ib29sAAAA&#10;AABDbGJyYm9vbAAAAAAAUmdzTWJvb2wAAAAAAENybkNib29sAAAAAABDbnRDYm9vbAAAAAAATGJs&#10;c2Jvb2wAAAAAAE5ndHZib29sAAAAAABFbWxEYm9vbAAAAAAASW50cmJvb2wAAAAAAEJja2dPYmpj&#10;AAAAAQAAAAAAAFJHQkMAAAADAAAAAFJkICBkb3ViQG/gAAAAAAAAAAAAR3JuIGRvdWJAb+AAAAAA&#10;AAAAAABCbCAgZG91YkBv4AAAAAAAAAAAAEJyZFRVbnRGI1JsdAAAAAAAAAAAAAAAAEJsZCBVbnRG&#10;I1JsdAAAAAAAAAAAAAAAAFJzbHRVbnRGI1B4bEBuAAAAAAAAAAAACnZlY3RvckRhdGFib29sAQAA&#10;AABQZ1BzZW51bQAAAABQZ1BzAAAAAFBnUEMAAAAATGVmdFVudEYjUmx0AAAAAAAAAAAAAAAAVG9w&#10;IFVudEYjUmx0AAAAAAAAAAAAAAAAU2NsIFVudEYjUHJjQFkAAAAAAAAAAAAQY3JvcFdoZW5Qcmlu&#10;dGluZ2Jvb2wAAAAADmNyb3BSZWN0Qm90dG9tbG9uZwAAAAAAAAAMY3JvcFJlY3RMZWZ0bG9uZwAA&#10;AAAAAAANY3JvcFJlY3RSaWdodGxvbmcAAAAAAAAAC2Nyb3BSZWN0VG9wbG9uZwAAAAAAOEJJTQPt&#10;AAAAAAAQAPAAAAABAAEA8AAAAAEAAThCSU0EJgAAAAAADgAAAAAAAAAAAAA/gAAAOEJJTQQNAAAA&#10;AAAEAAAAHjhCSU0EGQAAAAAABAAAAB44QklNA/MAAAAAAAkAAAAAAAAAAAEAOEJJTScQAAAAAAAK&#10;AAEAAAAAAAAAAT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gAAAAA&#10;ABAAAAABAAACQAAAAkAAAAAAOEJJTQQeAAAAAAAEAAAAADhCSU0EGgAAAAADYQAAAAYAAAAAAAAA&#10;AAAABpAAAASwAAAAFgBMAGEAZABkAF8AVAByAGUAdgBhAHIAXwAxADAALQAwADEALQAyADAAMQA4&#10;AAAAAQAAAAAAAAAAAAAAAAAAAAAAAAABAAAAAAAAAAAAAASwAAAGkAAAAAAAAAAAAAAAAAAAAAAB&#10;AAAAAAAAAAAAAAAAAAAAAAAAABAAAAABAAAAAAAAbnVsbAAAAAIAAAAGYm91bmRzT2JqYwAAAAEA&#10;AAAAAABSY3QxAAAABAAAAABUb3AgbG9uZwAAAAAAAAAATGVmdGxvbmcAAAAAAAAAAEJ0b21sb25n&#10;AAAGkAAAAABSZ2h0bG9uZwAABLAAAAAGc2xpY2VzVmxMcwAAAAFPYmpjAAAAAQAAAAAABXNsaWNl&#10;AAAAEgAAAAdzbGljZUlEbG9uZwAAAAAAAAAHZ3JvdXBJRGxvbmcAAAAAAAAABm9yaWdpbmVudW0A&#10;AAAMRVNsaWNlT3JpZ2luAAAADWF1dG9HZW5lcmF0ZWQAAAAAVHlwZWVudW0AAAAKRVNsaWNlVHlw&#10;ZQAAAABJbWcgAAAABmJvdW5kc09iamMAAAABAAAAAAAAUmN0MQAAAAQAAAAAVG9wIGxvbmcAAAAA&#10;AAAAAExlZnRsb25nAAAAAAAAAABCdG9tbG9uZwAABpAAAAAAUmdodGxvbmcAAASwAAAAA3VybFRF&#10;WFQAAAABAAAAAAAAbnVsbFRFWFQAAAABAAAAAAAATXNnZVRFWFQAAAABAAAAAAAGYWx0VGFnVEVY&#10;VAAAAAEAAAAAAA5jZWxsVGV4dElzSFRNTGJvb2wBAAAACGNlbGxUZXh0VEVYVAAAAAEAAAAAAAlo&#10;b3J6QWxpZ25lbnVtAAAAD0VTbGljZUhvcnpBbGlnbgAAAAdkZWZhdWx0AAAACXZlcnRBbGlnbmVu&#10;dW0AAAAPRVNsaWNlVmVydEFsaWduAAAAB2RlZmF1bHQAAAALYmdDb2xvclR5cGVlbnVtAAAAEUVT&#10;bGljZUJHQ29sb3JUeXBlAAAAAE5vbmUAAAAJdG9wT3V0c2V0bG9uZwAAAAAAAAAKbGVmdE91dHNl&#10;dGxvbmcAAAAAAAAADGJvdHRvbU91dHNldGxvbmcAAAAAAAAAC3JpZ2h0T3V0c2V0bG9uZwAAAAAA&#10;OEJJTQQoAAAAAAAMAAAAAj/wAAAAAAAAOEJJTQQUAAAAAAAEAAAAAThCSU0EDAAAAAAPYAAAAAEA&#10;AAByAAAAoAAAAVgAANcAAAAPRAAYAAH/2P/tAAxBZG9iZV9DTQAB/+4ADkFkb2JlAGSAAAAAAf/b&#10;AIQADAgICAkIDAkJDBELCgsRFQ8MDA8VGBMTFRMTGBEMDAwMDAwRDAwMDAwMDAwMDAwMDAwMDAwM&#10;DAwMDAwMDAwMDAENCwsNDg0QDg4QFA4ODhQUDg4ODhQRDAwMDAwREQwMDAwMDBEMDAwMDAwMDAwM&#10;DAwMDAwMDAwMDAwMDAwMDAwM/8AAEQgAoAByAwEiAAIRAQMRAf/dAAQACP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qQnhIJ0VioSSThJKkgJMJyWtaXOO&#10;1jQXOceABq5y5bP+sGTlW+jjONVcmG1/SI7et/X/APA0CaTGNvSOysVhh91bT4bhP3JDNwTxkV/5&#10;wH5Vx9jHPaC2uxjna/RLCD/IUzbmUhjmVPlxG/c32uB+lvbH/gibxnwZPa83tBDmhzSHNPDhqD80&#10;4XH0dUzW2k4IFNgG/wCyv+hZp72tr9v6Ru38xdF0nrGH1SoemdmQ1s20O0cP3nV/6Svd/wCZpwla&#10;yUSG+kn2hKEVq0J4ThJJS0JKSSSn/9CspQmUgitWhLuE4CUJKcbr+fa0jp2OYfY3daQdfdpVX/a+&#10;mt36s/V7DwcdjCwWXvAdfY4TLj+aJ/MZ+asK+ljfrIwubuN4Y4T4Na7d/wBQuz6c4SBPmB3hV80j&#10;s3OWiK4nVHT8QtG+lhjjQIhwqHNj0mbfDaP7lNrmkDa8OPhOoTzDSSZI4aD3VdtW811z6t9OzqnM&#10;NYosb7qra/aQ4cFeZ5Jv6V1ht7IdZQ8OLhoHEfT/AO3G/TXsWU4E8hwnsvPvrXhYlmcWBoZcW7mk&#10;aBzXD87+U16lwzINMXMwEo2N3crsZdUy6v6FrWvZ8HDc1TVHoO79i4e7n04+Qc7arytOeqE8JJJK&#10;UknSSU//0a6dJJFayCdM1ShJTl5DN/1kwXgiGVWNcNZBLXubP5vua5RycXKIuJx8rJdQZJosLSST&#10;/gw39I/Z+dtWqaGWbbAP0lLw+f5JBrP/AFS22s6d6H2nJaBt5MkF3+a5u5VskiJ6hvYsYMBwncX9&#10;dpf85zfq3j54uNGW97q2tlhc8PP0QY3/AMjf6bv+EVHrOL1LIutscb34tTd1VFNuw267djGt+ld+&#10;f/UW/gFj777WPYxor2tAMDX3NGn0fa1FrdiCsV5QY5jwCCdQDxz+Y5R8VSumxwXGrcHpuJlstY1t&#10;N+NDQ4i5+8Fp/Mc6S3e385Zf1px7beo4raNbX1lunm72ruT9nx6v0AAB7CSfvWO/GsdlMzaDtvx3&#10;bJIlprfIt3H836Xs/PSEvVa047HDe9OfhVCnDppDmvFTdm5oLQdpLXeywNe33I6naWutcWfQ3Hb8&#10;JUFbjdC96c6fDxy4fls15KSSSRWq0SSSSU//0gwlCdOitWbopJgpQkpYlwa7bpuaQfMcoVzrmtZl&#10;va67HqbLWsG9zXCfUf6f57mN+j+4jJ8a11FxpJ/RXSWz2eFDlj+kPq2eXyV6Cd9mtg4+Hks+1Y7M&#10;utuSS8Ppxnlth4fPpfS3K0y/pfT2+hTj3/rDyPQZjmXv/Plj9v8Ab3o9PTr6jY2ph2vMkNeW9tDt&#10;rcz81yv4WC3GabPTax8akck/L9789REhugeX2FrY+Nk47CLJFbj+irc7cWfvVl35yhbk31vsYwgV&#10;2D5zq1yuXP3uhpkDRv8A35yo5TIvFTfc9tRtc0CSGNdsfa7+Tve1LGLmLDBnmRA8JqqF+aABOkAk&#10;rTRWSTpJKVKSZJJT/9MQThMFIaorVwE4TgJ4QStCFksDqwJh26G+ZgmB/mo4aTAAknQAclVetMdj&#10;swrIn08uvd5l59B//RsSMbB8AqJqUfEqb1/qWL7HNa8RG86Oj+UpV9cy7ztedrD+a06lFuxGudsc&#10;ze0n5hWMfpNLQDGvEAd/3W/ylXJjW2rcBntxaNjAc+57GtaX2PIaxg5J8v8AqnLqcbpTKayHQ+y0&#10;Ra7sf+Db/wAE3co9E6K3p9ZuuA+1WiCP9Gz/AELf5X+mf/3xaeg0GqnxYuH1H5j/AM1pczn4zwRP&#10;oH/PLw/V+mP6dklsH7O/3VO8B3rcf5Cox3XehxvLyAHNBDGk/wDS/rLM6j9X8K8l1H6vkHXQfoyf&#10;5dY+j/XrUhixxy9D9ryqZWMvCysN23IrLBMB41afg9V0xkWlJOkkl//UEFMJgFMBJC4CtY+C+yDY&#10;fSafH6R+S0MDpYaWOeN9rwXAdmiP/JK6/ELGwRx4eKkjDuwyy9I/a851nqTOh11W41QdY87mh3Lm&#10;tI3+507N30VqDH6V9ZcHbh2n03ObYHFpbZU5pFjfUpf7tzXt9/8Ag/8AhEB/Sjk5oyc0Cz0xtopG&#10;rWgfnP8A33ucr56U+2LK/wBG5mrSCWkH+Q9n0FLwxqtvyY+Mg2N+6D9nZOwmypzXNJaSAS0kfuPj&#10;3NVDrtluHhDeQwXe1w/Pc0j6An+b3/RXR4mf1WhtlQq+0OA3Fz3hrWx+eXN91jv+C/P/ANKsmzou&#10;X1LqjcrqDXOYw7nB/LnfmtDPzWNUWLCITMiQQPlZsvMmcBHUX81fpeDT+qvX+v1MNeQz7ZgNgVte&#10;Ytrb+7Te/wDn2f8AB5H9i1i69vU8bIxXW0OIdEbHtLHgn2/Qd+7/ACFTZ04BzK2gN3GABwB3WjZj&#10;1Mp2FoIaNPFSS4b0DBZLDph31+3SuskN76lGYPUtc8fRb7Wk9/3nKDKfs2IzHq0c8wD5n3Oci423&#10;abGDR5hg/kt9jUw9SkLX41b2FrwC1whwcAQR5tXOdU+ruxpvwQY5dR5f8F/6TXTucA7by8ifgFCx&#10;jRUREx9GddP3UCO6YyIOj55B8Dzt4P0v3P8AjP5H00l3noUf9L1e3P8A5L+X/OJJvD4snu+H4v8A&#10;/9VmhXMCn1LiTxW0u+fDVWaFqdLYNjz3eXD7mp0BZY8hqJ+x2+mltltsfSDW6+Rn/wAij3e/RsBo&#10;5ef++/vLL6fdZXZbt13Na0haDZ0LzL/wb8lKWuzbVWAGVcu1c88wp3vrqqc8/QYC4xyY7BNWQGz2&#10;J+9K6o2Vnf8AnQA34lDzUlxKhXj1FzQLNrS4xwSNz1HHduL5M6z96NYTtIbyRA+eirYhhtru0wEr&#10;QE2P78sntW3T4lE3b7Gg8OJ2+cd0HEcRdYDy9shTtca8iho7MI+ZQ6pY51sNdsPvP6Gr+s7R7v7D&#10;VLDyKn0NFftDREHkQqeY+b2ACG0te/8AzWkz/nKPTmuZjbifpMaNPMBO4fSi9XSo9wdaeXnT4DhE&#10;eJZCZg2saP3QnGqYVzXgfjCSns/6qUkE2//WIBotKomiit4H0bBujwPss/6KosAkTwOVot92BW7v&#10;6hP3OUmMblhynYJ8K5rPVeSJ3AfCBq5WsY2XOBdoDqB5eP8AWcsglrbHydrdC6PALYwHNawvHLuP&#10;gpCwujWwN9zu3A8ErHOjQak8+H5w/ImqcXniAE9jxLW/E/6/emqZG0OvZADSWu3NGo9o+l+KBR/R&#10;R/KcZQ/VAzHn93HdHxe4f+k04LmNbX4AE/E6pV0V4tmvaMoDgsb+BU8hv6xU/tJVdr3Os3mC6Ns+&#10;Se21wAHLfiUqVbUz7bK3PYWH9LVbts7Tsftb/nI2AS7FoZ49/wCS0bP4LN6zk2urgEnaHhjZ0lzH&#10;/wCc5a2BUaq6q3c1VMYY/egb/wDpJ8tIhaNy35lS4CgIHOnmU3qt5lRL2UfllJR9VqSCX//X0sSo&#10;mi2zsfZ+G5yJjbrOn2VtPvqfubPmN3/k0bpwa/CNffe6fjDXD/ooFB9KyOBY0g/EGWKWOgDWmbkf&#10;NCXb7QezmyfkrNec6uzZIAbAaPJUb7fQubp7LCWnyn3t/wCmnrb9otDhp4nyUldVpehwclwqLjL3&#10;Wu9jfh7VabvD3E+9+0SBrH0i5Uq3Ppqb6UBzRAnwUqXXkve5xa4+2RIkQ1NPgjzUCH5jgDqYaR5N&#10;2oTskMyHMscSQYg+H8lPhkuzTOk7/wDqoUepUNfusG0WNif3keqG7S8S8kwGjUntKDdm1kFtdjXT&#10;4GYQOmurvJpyGixpbBa4Txw5DzOmVsLjToPLsiALQWrv9bq2PSXte1p3bRM/2j9FdHUdD5nUrlek&#10;1hnUHWlznluhkcLpWZFAholvhIhLL0HgmCc+A18SVKQ3sotA5580nHT4KFkZ70kOQkkp/9C7Rntw&#10;shosn0rAN8CdsH2Wf2FbvraGh/qACC5jmnQtP7qA1hbV6wqOQ0gt21mvcCDw71Xs2qLbmMqdS/pG&#10;WKHHcdzW2Cf36/Rf+j/sKfGPSLauQjiJDmW22l7MV5lr3tDLDyNYWriVCuxtYMhhl58YWJ1N+Pj7&#10;b6bX1spex9lNjDvDQ4Tofdsb+c5dD004zrHsssAeIcB4jn2lPkKC27dSuBtP0i4gDwElG2w55mRu&#10;P3D/AHIbHVPg1PBdW4OIB7JepW5jXF41kOaPpDXbuKYqkWO019QY08lhn48qzl0ixrjp6nEodrP1&#10;6p7fA6ooIcCXOh4MO7cI31Q5FFrqMpu4QZgrTyyfTL2dxI8EDNxPVaLKCH2MP0ToSFKmz18MMefT&#10;eJbrpBGm0p17FDkdLNrrbzra5h/NHH3f1lqMs3jbYwgjs4ELExMi/pVz2tiu1lji/dqCHARu/kuh&#10;Hb9fnXZBxMPCszLmwCKWlzf84/RRnEk6C1RLv44Y2DWSO20mQroY5wk6LDp6p9YHHfd06nGYeQ6w&#10;us/tNqbs/wCmruULsmsPqufQ5zQRWHcSOHKGUe7IC3vRHj/vSXO+hmeL/pbefzv9IkhXil//2ThC&#10;SU0EIQAAAAAAUwAAAAEBAAAADwBBAGQAbwBiAGUAIABQAGgAbwB0AG8AcwBoAG8AcAAAABIAQQBk&#10;AG8AYgBlACAAUABoAG8AdABvAHMAaABvAHAAIABDAEMAAAABADhCSU0EBgAAAAAABwAIAAAAAQEA&#10;/+FVamh0dHA6Ly9ucy5hZG9iZS5jb20veGFwLzEuMC8APD94cGFja2V0IGJlZ2luPSLvu78iIGlk&#10;PSJXNU0wTXBDZWhpSHpyZVN6TlRjemtjOWQiPz4NCjx4OnhtcG1ldGEgeG1sbnM6eD0iYWRvYmU6&#10;bnM6bWV0YS8iIHg6eG1wdGs9IkFkb2JlIFhNUCBDb3JlIDUuNi1jMTQwIDc5LjE2MDQ1MSwgMjAx&#10;Ny8wNS8wNi0wMTowODoyMSAgICAgICAgIj4NCgk8cmRmOlJERiB4bWxuczpyZGY9Imh0dHA6Ly93&#10;d3cudzMub3JnLzE5OTkvMDIvMjItcmRmLXN5bnRheC1ucyMiPg0KCQk8cmRmOkRlc2NyaXB0aW9u&#10;IHJkZjphYm91dD0iIiB4bWxuczphdXg9Imh0dHA6Ly9ucy5hZG9iZS5jb20vZXhpZi8xLjAvYXV4&#10;LyIgeG1sbnM6ZXhpZkVYPSJodHRwOi8vY2lwYS5qcC9leGlmLzEuMC8iIHhtbG5zOnhtcD0iaHR0&#10;cDovL25zLmFkb2JlLmNvbS94YXAvMS4wLyIgeG1sbnM6cGhvdG9zaG9wPSJodHRwOi8vbnMuYWRv&#10;YmUuY29tL3Bob3Rvc2hvcC8xLjAvIiB4bWxuczp4bXBNTT0iaHR0cDovL25zLmFkb2JlLmNvbS94&#10;YXAvMS4wL21tLyIgeG1sbnM6c3RFdnQ9Imh0dHA6Ly9ucy5hZG9iZS5jb20veGFwLzEuMC9zVHlw&#10;ZS9SZXNvdXJjZUV2ZW50IyIgeG1sbnM6c3RSZWY9Imh0dHA6Ly9ucy5hZG9iZS5jb20veGFwLzEu&#10;MC9zVHlwZS9SZXNvdXJjZVJlZiMiIHhtbG5zOmRjPSJodHRwOi8vcHVybC5vcmcvZGMvZWxlbWVu&#10;dHMvMS4xLyIgeG1sbnM6Y3JzPSJodHRwOi8vbnMuYWRvYmUuY29tL2NhbWVyYS1yYXctc2V0dGlu&#10;Z3MvMS4wLyIgYXV4OlNlcmlhbE51bWJlcj0iWDE1MTUwNTA3MDIwNSIgYXV4OkxlbnM9IkxVTUlY&#10;IEcgVkFSSU8gMTItMzUvRjIuOCIgYXV4OkxlbnNTZXJpYWxOdW1iZXI9IjE1MDgxMjAxNTc1IiBh&#10;dXg6RGlzdG9ydGlvbkNvcnJlY3Rpb25BbHJlYWR5QXBwbGllZD0iVHJ1ZSIgYXV4OkxhdGVyYWxD&#10;aHJvbWF0aWNBYmVycmF0aW9uQ29ycmVjdGlvbkFscmVhZHlBcHBsaWVkPSJUcnVlIiBleGlmRVg6&#10;TGVuc01vZGVsPSJMVU1JWCBHIFZBUklPIDEyLTM1L0YyLjgiIHhtcDpNb2RpZnlEYXRlPSIyMDE4&#10;LTEwLTAxVDE1OjE1OjA5LTA0OjAwIiB4bXA6Q3JlYXRlRGF0ZT0iMjAxOC0xMC0wMVQxMjoyMDow&#10;MiIgeG1wOkNyZWF0b3JUb29sPSJXaW5kb3dzIFBob3RvIEVkaXRvciAxMC4wLjEwMDExLjE2Mzg0&#10;IiB4bXA6TWV0YWRhdGFEYXRlPSIyMDE4LTEwLTAxVDE1OjE1OjA5LTA0OjAwIiBwaG90b3Nob3A6&#10;RGF0ZUNyZWF0ZWQ9IjIwMTgtMTAtMDFUMTI6MjA6MDIuMzQyIiBwaG90b3Nob3A6TGVnYWN5SVBU&#10;Q0RpZ2VzdD0iNkVDQkQxNkQ1NzQyQzVEN0Q1N0VCMjM3RjU3REUxM0UiIHBob3Rvc2hvcDpDb2xv&#10;ck1vZGU9IjMiIHBob3Rvc2hvcDpJQ0NQcm9maWxlPSJzUkdCIElFQzYxOTY2LTIuMSIgeG1wTU06&#10;RG9jdW1lbnRJRD0iYWRvYmU6ZG9jaWQ6cGhvdG9zaG9wOjcyMmUwMzRhLWUyMjQtYWM0OS1hMDMx&#10;LTBjZGRkOWQwMjMzMyIgeG1wTU06T3JpZ2luYWxEb2N1bWVudElEPSIzMzZFN0EyMEZGNTJDQzdE&#10;RURGRkMxRjAxMDYyN0E1NSIgeG1wTU06SW5zdGFuY2VJRD0ieG1wLmlpZDpjODM2ZTA5NC0wNjNm&#10;LTQ1OTItOTA1MS1kNzQyM2UxM2QyNmUiIGRjOmZvcm1hdD0iaW1hZ2UvanBlZyIgY3JzOlJhd0Zp&#10;bGVOYW1lPSJQMTMzMDc2MS5SVzIiIGNyczpWZXJzaW9uPSIxMC40IiBjcnM6UHJvY2Vzc1ZlcnNp&#10;b249IjEwLjAiIGNyczpXaGl0ZUJhbGFuY2U9IkN1c3RvbSIgY3JzOlRlbXBlcmF0dXJlPSI1NDAw&#10;IiBjcnM6VGludD0iKzEiIGNyczpTYXR1cmF0aW9uPSIwIiBjcnM6U2hhcnBuZXNzPSI0MCIgY3Jz&#10;Okx1bWluYW5jZVNtb290aGluZz0iMCIgY3JzOkNvbG9yTm9pc2VSZWR1Y3Rpb249IjI1IiBjcnM6&#10;VmlnbmV0dGVBbW91bnQ9IjAiIGNyczpTaGFkb3dUaW50PSIwIiBjcnM6UmVkSHVlPSIwIiBjcnM6&#10;UmVkU2F0dXJhdGlvbj0iMCIgY3JzOkdyZWVuSHVlPSIwIiBjcnM6R3JlZW5TYXR1cmF0aW9uPSIw&#10;IiBjcnM6Qmx1ZUh1ZT0iMCIgY3JzOkJsdWVTYXR1cmF0aW9uPSIwIiBjcnM6VmlicmFuY2U9IjAi&#10;IGNyczpIdWVBZGp1c3RtZW50UmVkPSIwIiBjcnM6SHVlQWRqdXN0bWVudE9yYW5nZT0iMCIgY3Jz&#10;Okh1ZUFkanVzdG1lbnRZZWxsb3c9IjAiIGNyczpIdWVBZGp1c3RtZW50R3JlZW49IjAiIGNyczpI&#10;dWVBZGp1c3RtZW50QXF1YT0iMCIgY3JzOkh1ZUFkanVzdG1lbnRCbHVlPSIwIiBjcnM6SHVlQWRq&#10;dXN0bWVudFB1cnBsZT0iMCIgY3JzOkh1ZUFkanVzdG1lbnRNYWdlbnRhPSIwIiBjcnM6U2F0dXJh&#10;dGlvbkFkanVzdG1lbnRSZWQ9IjAiIGNyczpTYXR1cmF0aW9uQWRqdXN0bWVudE9yYW5nZT0iMCIg&#10;Y3JzOlNhdHVyYXRpb25BZGp1c3RtZW50WWVsbG93PSIwIiBjcnM6U2F0dXJhdGlvbkFkanVzdG1l&#10;bnRHcmVlbj0iMCIgY3JzOlNhdHVyYXRpb25BZGp1c3RtZW50QXF1YT0iMCIgY3JzOlNhdHVyYXRp&#10;b25BZGp1c3RtZW50Qmx1ZT0iMCIgY3JzOlNhdHVyYXRpb25BZGp1c3RtZW50UHVycGxlPSIwIiBj&#10;cnM6U2F0dXJhdGlvbkFkanVzdG1lbnRNYWdlbnRhPSIwIiBjcnM6THVtaW5hbmNlQWRqdXN0bWVu&#10;dFJlZD0iMCIgY3JzOkx1bWluYW5jZUFkanVzdG1lbnRPcmFuZ2U9IjAiIGNyczpMdW1pbmFuY2VB&#10;ZGp1c3RtZW50WWVsbG93PSIwIiBjcnM6THVtaW5hbmNlQWRqdXN0bWVudEdyZWVuPSIwIiBjcnM6&#10;THVtaW5hbmNlQWRqdXN0bWVudEFxdWE9IjAiIGNyczpMdW1pbmFuY2VBZGp1c3RtZW50Qmx1ZT0i&#10;MCIgY3JzOkx1bWluYW5jZUFkanVzdG1lbnRQdXJwbGU9IjAiIGNyczpMdW1pbmFuY2VBZGp1c3Rt&#10;ZW50TWFnZW50YT0iMCIgY3JzOlNwbGl0VG9uaW5nU2hhZG93SHVlPSIwIiBjcnM6U3BsaXRUb25p&#10;bmdTaGFkb3dTYXR1cmF0aW9uPSIwIiBjcnM6U3BsaXRUb25pbmdIaWdobGlnaHRIdWU9IjAiIGNy&#10;czpTcGxpdFRvbmluZ0hpZ2hsaWdodFNhdHVyYXRpb249IjAiIGNyczpTcGxpdFRvbmluZ0JhbGFu&#10;Y2U9IjAiIGNyczpQYXJhbWV0cmljU2hhZG93cz0iMCIgY3JzOlBhcmFtZXRyaWNEYXJrcz0iMCIg&#10;Y3JzOlBhcmFtZXRyaWNMaWdodHM9IjAiIGNyczpQYXJhbWV0cmljSGlnaGxpZ2h0cz0iMCIgY3Jz&#10;OlBhcmFtZXRyaWNTaGFkb3dTcGxpdD0iMjUiIGNyczpQYXJhbWV0cmljTWlkdG9uZVNwbGl0PSI1&#10;MCIgY3JzOlBhcmFtZXRyaWNIaWdobGlnaHRTcGxpdD0iNzUiIGNyczpTaGFycGVuUmFkaXVzPSIr&#10;MS4wIiBjcnM6U2hhcnBlbkRldGFpbD0iMjUiIGNyczpTaGFycGVuRWRnZU1hc2tpbmc9IjAiIGNy&#10;czpQb3N0Q3JvcFZpZ25ldHRlQW1vdW50PSIwIiBjcnM6R3JhaW5BbW91bnQ9IjAiIGNyczpDb2xv&#10;ck5vaXNlUmVkdWN0aW9uRGV0YWlsPSI1MCIgY3JzOkNvbG9yTm9pc2VSZWR1Y3Rpb25TbW9vdGhu&#10;ZXNzPSI1MCIgY3JzOkxlbnNQcm9maWxlRW5hYmxlPSIwIiBjcnM6TGVuc01hbnVhbERpc3RvcnRp&#10;b25BbW91bnQ9IjAiIGNyczpQZXJzcGVjdGl2ZVZlcnRpY2FsPSIwIiBjcnM6UGVyc3BlY3RpdmVI&#10;b3Jpem9udGFsPSIwIiBjcnM6UGVyc3BlY3RpdmVSb3RhdGU9IjAuMCIgY3JzOlBlcnNwZWN0aXZl&#10;U2NhbGU9IjEwMCIgY3JzOlBlcnNwZWN0aXZlQXNwZWN0PSIwIiBjcnM6UGVyc3BlY3RpdmVVcHJp&#10;Z2h0PSIwIiBjcnM6UGVyc3BlY3RpdmVYPSIwLjAwIiBjcnM6UGVyc3BlY3RpdmVZPSIwLjAwIiBj&#10;cnM6QXV0b0xhdGVyYWxDQT0iMCIgY3JzOkV4cG9zdXJlMjAxMj0iMC4wMCIgY3JzOkNvbnRyYXN0&#10;MjAxMj0iMCIgY3JzOkhpZ2hsaWdodHMyMDEyPSIwIiBjcnM6U2hhZG93czIwMTI9Iis1IiBjcnM6&#10;V2hpdGVzMjAxMj0iMCIgY3JzOkJsYWNrczIwMTI9IjAiIGNyczpDbGFyaXR5MjAxMj0iMCIgY3Jz&#10;OkRlZnJpbmdlUHVycGxlQW1vdW50PSIwIiBjcnM6RGVmcmluZ2VQdXJwbGVIdWVMbz0iMzAiIGNy&#10;czpEZWZyaW5nZVB1cnBsZUh1ZUhpPSI3MCIgY3JzOkRlZnJpbmdlR3JlZW5BbW91bnQ9IjAiIGNy&#10;czpEZWZyaW5nZUdyZWVuSHVlTG89IjQwIiBjcnM6RGVmcmluZ2VHcmVlbkh1ZUhpPSI2MCIgY3Jz&#10;OkRlaGF6ZT0iMCIgY3JzOlRvbmVNYXBTdHJlbmd0aD0iMCIgY3JzOkNvbnZlcnRUb0dyYXlzY2Fs&#10;ZT0iRmFsc2UiIGNyczpPdmVycmlkZUxvb2tWaWduZXR0ZT0iRmFsc2UiIGNyczpUb25lQ3VydmVO&#10;YW1lPSJMaW5lYXIiIGNyczpUb25lQ3VydmVOYW1lMjAxMj0iTGluZWFyIiBjcnM6Q2FtZXJhUHJv&#10;ZmlsZT0iQWRvYmUgU3RhbmRhcmQiIGNyczpDYW1lcmFQcm9maWxlRGlnZXN0PSI2OEIyMzdDNzRC&#10;ODRDNUNDMkU0OUM2NkY0OUU4RDExRSIgY3JzOkxlbnNQcm9maWxlU2V0dXA9IkxlbnNEZWZhdWx0&#10;cyIgY3JzOlVwcmlnaHRWZXJzaW9uPSIxNTEzODgxNjAiIGNyczpVcHJpZ2h0Q2VudGVyTW9kZT0i&#10;MCIgY3JzOlVwcmlnaHRDZW50ZXJOb3JtWD0iMC41IiBjcnM6VXByaWdodENlbnRlck5vcm1ZPSIw&#10;LjUiIGNyczpVcHJpZ2h0Rm9jYWxNb2RlPSIwIiBjcnM6VXByaWdodEZvY2FsTGVuZ3RoMzVtbT0i&#10;MzUiIGNyczpVcHJpZ2h0UHJldmlldz0iRmFsc2UiIGNyczpVcHJpZ2h0VHJhbnNmb3JtQ291bnQ9&#10;IjYiIGNyczpVcHJpZ2h0Rm91clNlZ21lbnRzQ291bnQ9IjAiIGNyczpIYXNTZXR0aW5ncz0iVHJ1&#10;ZSIgY3JzOkNyb3BUb3A9IjAuMDc1MDkiIGNyczpDcm9wTGVmdD0iMC4zNDY4NTYiIGNyczpDcm9w&#10;Qm90dG9tPSIwLjY0MzYzMyIgY3JzOkNyb3BSaWdodD0iMC42MTc1OTEiIGNyczpDcm9wQW5nbGU9&#10;IjAiIGNyczpDcm9wQ29uc3RyYWluVG9XYXJwPSIwIiBjcnM6SGFzQ3JvcD0iVHJ1ZSIgY3JzOkFs&#10;cmVhZHlBcHBsaWVkPSJUcnVlIj4NCgkJCTx4bXBNTTpIaXN0b3J5Pg0KCQkJCTxyZGY6U2VxPg0K&#10;CQkJCQk8cmRmOmxpIHN0RXZ0OmFjdGlvbj0iZGVyaXZlZCIgc3RFdnQ6cGFyYW1ldGVycz0iY29u&#10;dmVydGVkIGZyb20gaW1hZ2UveC1wYW5hc29uaWMtcmF3IHRvIGltYWdlL2pwZWcsIHNhdmVkIHRv&#10;IG5ldyBsb2NhdGlvbiIvPg0KCQkJCQk8cmRmOmxpIHN0RXZ0OmFjdGlvbj0ic2F2ZWQiIHN0RXZ0&#10;Omluc3RhbmNlSUQ9InhtcC5paWQ6OGZkZDk2MzQtNjQ3ZC00MWRhLTk1YTgtYTQ4NzUxOWFjMGRi&#10;IiBzdEV2dDp3aGVuPSIyMDE4LTEwLTAxVDE0OjM3OjQwLTA0OjAwIiBzdEV2dDpzb2Z0d2FyZUFn&#10;ZW50PSJBZG9iZSBMaWdodHJvb20gQ0MgMS40IChNYWNpbnRvc2gpIiBzdEV2dDpjaGFuZ2VkPSIv&#10;Ii8+DQoJCQkJCTxyZGY6bGkgc3RFdnQ6YWN0aW9uPSJzYXZlZCIgc3RFdnQ6aW5zdGFuY2VJRD0i&#10;eG1wLmlpZDphMjg0MTJiOS03ZWE1LTQ3M2UtOTlkNi01NzNlNjYwN2VkMzIiIHN0RXZ0OndoZW49&#10;IjIwMTgtMTAtMDFUMTU6MDQ6MzctMDQ6MDAiIHN0RXZ0OnNvZnR3YXJlQWdlbnQ9IkFkb2JlIFBo&#10;b3Rvc2hvcCBDQyAoTWFjaW50b3NoKSIgc3RFdnQ6Y2hhbmdlZD0iLyIvPg0KCQkJCQk8cmRmOmxp&#10;IHN0RXZ0OmFjdGlvbj0iY29udmVydGVkIiBzdEV2dDpwYXJhbWV0ZXJzPSJmcm9tIGltYWdlL2pw&#10;ZWcgdG8gYXBwbGljYXRpb24vdm5kLmFkb2JlLnBob3Rvc2hvcCIvPg0KCQkJCQk8cmRmOmxpIHN0&#10;RXZ0OmFjdGlvbj0iZGVyaXZlZCIgc3RFdnQ6cGFyYW1ldGVycz0iY29udmVydGVkIGZyb20gaW1h&#10;Z2UvanBlZyB0byBhcHBsaWNhdGlvbi92bmQuYWRvYmUucGhvdG9zaG9wIi8+DQoJCQkJCTxyZGY6&#10;bGkgc3RFdnQ6YWN0aW9uPSJzYXZlZCIgc3RFdnQ6aW5zdGFuY2VJRD0ieG1wLmlpZDo2MzM1MjRk&#10;ZC05ZjEzLTRmOTYtODg1NS1jZTkwOWVlNGYzZmEiIHN0RXZ0OndoZW49IjIwMTgtMTAtMDFUMTU6&#10;MDQ6MzctMDQ6MDAiIHN0RXZ0OnNvZnR3YXJlQWdlbnQ9IkFkb2JlIFBob3Rvc2hvcCBDQyAoTWFj&#10;aW50b3NoKSIgc3RFdnQ6Y2hhbmdlZD0iLyIvPg0KCQkJCQk8cmRmOmxpIHN0RXZ0OmFjdGlvbj0i&#10;c2F2ZWQiIHN0RXZ0Omluc3RhbmNlSUQ9InhtcC5paWQ6M2Q0MjE1MGEtMjNjNS00OWRiLTgzYjEt&#10;ZTQ0NTQ4MWEwYWU3IiBzdEV2dDp3aGVuPSIyMDE4LTEwLTAxVDE1OjA1OjI2LTA0OjAwIiBzdEV2&#10;dDpzb2Z0d2FyZUFnZW50PSJBZG9iZSBQaG90b3Nob3AgQ0MgKE1hY2ludG9zaCkiIHN0RXZ0OmNo&#10;YW5nZWQ9Ii8iLz4NCgkJCQkJPHJkZjpsaSBzdEV2dDphY3Rpb249ImNvbnZlcnRlZCIgc3RFdnQ6&#10;cGFyYW1ldGVycz0iZnJvbSBhcHBsaWNhdGlvbi92bmQuYWRvYmUucGhvdG9zaG9wIHRvIGltYWdl&#10;L2pwZWciLz4NCgkJCQkJPHJkZjpsaSBzdEV2dDphY3Rpb249ImRlcml2ZWQiIHN0RXZ0OnBhcmFt&#10;ZXRlcnM9ImNvbnZlcnRlZCBmcm9tIGFwcGxpY2F0aW9uL3ZuZC5hZG9iZS5waG90b3Nob3AgdG8g&#10;aW1hZ2UvanBlZyIvPg0KCQkJCQk8cmRmOmxpIHN0RXZ0OmFjdGlvbj0ic2F2ZWQiIHN0RXZ0Omlu&#10;c3RhbmNlSUQ9InhtcC5paWQ6ZTU0YzI5MGQtZDk0Yy00NmYzLWIzMjctNjAwNTkyYWVhNDUzIiBz&#10;dEV2dDp3aGVuPSIyMDE4LTEwLTAxVDE1OjA1OjI2LTA0OjAwIiBzdEV2dDpzb2Z0d2FyZUFnZW50&#10;PSJBZG9iZSBQaG90b3Nob3AgQ0MgKE1hY2ludG9zaCkiIHN0RXZ0OmNoYW5nZWQ9Ii8iLz4NCgkJ&#10;CQkJPHJkZjpsaSBzdEV2dDphY3Rpb249InNhdmVkIiBzdEV2dDppbnN0YW5jZUlEPSJ4bXAuaWlk&#10;OmM4MzZlMDk0LTA2M2YtNDU5Mi05MDUxLWQ3NDIzZTEzZDI2ZSIgc3RFdnQ6d2hlbj0iMjAxOC0x&#10;MC0wMVQxNToxNTowOS0wNDowMCIgc3RFdnQ6c29mdHdhcmVBZ2VudD0iQWRvYmUgUGhvdG9zaG9w&#10;IENDIChNYWNpbnRvc2gpIiBzdEV2dDpjaGFuZ2VkPSIvIi8+DQoJCQkJPC9yZGY6U2VxPg0KCQkJ&#10;PC94bXBNTTpIaXN0b3J5Pg0KCQkJPHhtcE1NOkRlcml2ZWRGcm9tIHN0UmVmOmluc3RhbmNlSUQ9&#10;InhtcC5paWQ6M2Q0MjE1MGEtMjNjNS00OWRiLTgzYjEtZTQ0NTQ4MWEwYWU3IiBzdFJlZjpkb2N1&#10;bWVudElEPSJ4bXAuZGlkOjYzMzUyNGRkLTlmMTMtNGY5Ni04ODU1LWNlOTA5ZWU0ZjNmYSIgc3RS&#10;ZWY6b3JpZ2luYWxEb2N1bWVudElEPSIzMzZFN0EyMEZGNTJDQzdERURGRkMxRjAxMDYyN0E1NSIv&#10;Pg0KCQkJPGNyczpUb25lQ3VydmU+DQoJCQkJPHJkZjpTZXE+DQoJCQkJCTxyZGY6bGk+MCwgMDwv&#10;cmRmOmxpPg0KCQkJCQk8cmRmOmxpPjI1NSwgMjU1PC9yZGY6bGk+DQoJCQkJPC9yZGY6U2VxPg0K&#10;CQkJPC9jcnM6VG9uZUN1cnZlPg0KCQkJPGNyczpUb25lQ3VydmVSZWQ+DQoJCQkJPHJkZjpTZXE+&#10;DQoJCQkJCTxyZGY6bGk+MCwgMDwvcmRmOmxpPg0KCQkJCQk8cmRmOmxpPjI1NSwgMjU1PC9yZGY6&#10;bGk+DQoJCQkJPC9yZGY6U2VxPg0KCQkJPC9jcnM6VG9uZUN1cnZlUmVkPg0KCQkJPGNyczpUb25l&#10;Q3VydmVHcmVlbj4NCgkJCQk8cmRmOlNlcT4NCgkJCQkJPHJkZjpsaT4wLCAwPC9yZGY6bGk+DQoJ&#10;CQkJCTxyZGY6bGk+MjU1LCAyNTU8L3JkZjpsaT4NCgkJCQk8L3JkZjpTZXE+DQoJCQk8L2NyczpU&#10;b25lQ3VydmVHcmVlbj4NCgkJCTxjcnM6VG9uZUN1cnZlQmx1ZT4NCgkJCQk8cmRmOlNlcT4NCgkJ&#10;CQkJPHJkZjpsaT4wLCAwPC9yZGY6bGk+DQoJCQkJCTxyZGY6bGk+MjU1LCAyNTU8L3JkZjpsaT4N&#10;CgkJCQk8L3JkZjpTZXE+DQoJCQk8L2NyczpUb25lQ3VydmVCbHVlPg0KCQkJPGNyczpUb25lQ3Vy&#10;dmVQVjIwMTI+DQoJCQkJPHJkZjpTZXE+DQoJCQkJCTxyZGY6bGk+MCwgMDwvcmRmOmxpPg0KCQkJ&#10;CQk8cmRmOmxpPjI1NSwgMjU1PC9yZGY6bGk+DQoJCQkJPC9yZGY6U2VxPg0KCQkJPC9jcnM6VG9u&#10;ZUN1cnZlUFYyMDEyPg0KCQkJPGNyczpUb25lQ3VydmVQVjIwMTJSZWQ+DQoJCQkJPHJkZjpTZXE+&#10;DQoJCQkJCTxyZGY6bGk+MCwgMDwvcmRmOmxpPg0KCQkJCQk8cmRmOmxpPjI1NSwgMjU1PC9yZGY6&#10;bGk+DQoJCQkJPC9yZGY6U2VxPg0KCQkJPC9jcnM6VG9uZUN1cnZlUFYyMDEyUmVkPg0KCQkJPGNy&#10;czpUb25lQ3VydmVQVjIwMTJHcmVlbj4NCgkJCQk8cmRmOlNlcT4NCgkJCQkJPHJkZjpsaT4wLCAw&#10;PC9yZGY6bGk+DQoJCQkJCTxyZGY6bGk+MjU1LCAyNTU8L3JkZjpsaT4NCgkJCQk8L3JkZjpTZXE+&#10;DQoJCQk8L2NyczpUb25lQ3VydmVQVjIwMTJHcmVlbj4NCgkJCTxjcnM6VG9uZUN1cnZlUFYyMDEy&#10;Qmx1ZT4NCgkJCQk8cmRmOlNlcT4NCgkJCQkJPHJkZjpsaT4wLCAwPC9yZGY6bGk+DQoJCQkJCTxy&#10;ZGY6bGk+MjU1LCAyNTU8L3JkZjpsaT4NCgkJCQk8L3JkZjpTZXE+DQoJCQk8L2NyczpUb25lQ3Vy&#10;dmVQVjIwMTJCbHVlPg0KCQkJPGNyczpMb29rPg0KCQkJCTxyZGY6RGVzY3JpcHRpb24gY3JzOk5h&#10;bWU9IkFkb2JlIENvbG9yIiBjcnM6QW1vdW50PSIxLjAwMDAwMCIgY3JzOlVVSUQ9IkI5NTJDMjMx&#10;MTExQ0Q4RTBFQ0NGMTRCODZCQUE3MDc3IiBjcnM6U3VwcG9ydHNBbW91bnQ9ImZhbHNlIiBjcnM6&#10;U3VwcG9ydHNNb25vY2hyb21lPSJmYWxzZSIgY3JzOlN1cHBvcnRzT3V0cHV0UmVmZXJyZWQ9ImZh&#10;bHNlIj4NCgkJCQkJPGNyczpHcm91cD4NCgkJCQkJCTxyZGY6QWx0Pg0KCQkJCQkJCTxyZGY6bGkg&#10;eG1sOmxhbmc9IngtZGVmYXVsdCI+UHJvZmlsZXM8L3JkZjpsaT4NCgkJCQkJCTwvcmRmOkFsdD4N&#10;CgkJCQkJPC9jcnM6R3JvdXA+DQoJCQkJCTxjcnM6UGFyYW1ldGVycz4NCgkJCQkJCTxyZGY6RGVz&#10;Y3JpcHRpb24gY3JzOlZlcnNpb249IjEwLjQiIGNyczpQcm9jZXNzVmVyc2lvbj0iMTAuMCIgY3Jz&#10;OkNvbnZlcnRUb0dyYXlzY2FsZT0iRmFsc2UiIGNyczpDYW1lcmFQcm9maWxlPSJBZG9iZSBTdGFu&#10;ZGFyZCIgY3JzOkxvb2tUYWJsZT0iRTEwOTUxNDlGREIzOUQ3QTA1N0JBQjIwODgzN0UyRTEiPg0K&#10;CQkJCQkJCTxjcnM6VG9uZUN1cnZlUFYyMDEyPg0KCQkJCQkJCQk8cmRmOlNlcT4NCgkJCQkJCQkJ&#10;CTxyZGY6bGk+MCwgMDwvcmRmOmxpPg0KCQkJCQkJCQkJPHJkZjpsaT4yMiwgMTY8L3JkZjpsaT4N&#10;CgkJCQkJCQkJCTxyZGY6bGk+NDAsIDM1PC9yZGY6bGk+DQoJCQkJCQkJCQk8cmRmOmxpPjEyNywg&#10;MTI3PC9yZGY6bGk+DQoJCQkJCQkJCQk8cmRmOmxpPjIyNCwgMjMwPC9yZGY6bGk+DQoJCQkJCQkJ&#10;CQk8cmRmOmxpPjI0MCwgMjQ2PC9yZGY6bGk+DQoJCQkJCQkJCQk8cmRmOmxpPjI1NSwgMjU1PC9y&#10;ZGY6bGk+DQoJCQkJCQkJCTwvcmRmOlNlcT4NCgkJCQkJCQk8L2NyczpUb25lQ3VydmVQVjIwMTI+&#10;DQoJCQkJCQkJPGNyczpUb25lQ3VydmVQVjIwMTJSZWQ+DQoJCQkJCQkJCTxyZGY6U2VxPg0KCQkJ&#10;CQkJCQkJPHJkZjpsaT4wLCAwPC9yZGY6bGk+DQoJCQkJCQkJCQk8cmRmOmxpPjI1NSwgMjU1PC9y&#10;ZGY6bGk+DQoJCQkJCQkJCTwvcmRmOlNlcT4NCgkJCQkJCQk8L2NyczpUb25lQ3VydmVQVjIwMTJS&#10;ZWQ+DQoJCQkJCQkJPGNyczpUb25lQ3VydmVQVjIwMTJHcmVlbj4NCgkJCQkJCQkJPHJkZjpTZXE+&#10;DQoJCQkJCQkJCQk8cmRmOmxpPjAsIDA8L3JkZjpsaT4NCgkJCQkJCQkJCTxyZGY6bGk+MjU1LCAy&#10;NTU8L3JkZjpsaT4NCgkJCQkJCQkJPC9yZGY6U2VxPg0KCQkJCQkJCTwvY3JzOlRvbmVDdXJ2ZVBW&#10;MjAxMkdyZWVuPg0KCQkJCQkJCTxjcnM6VG9uZUN1cnZlUFYyMDEyQmx1ZT4NCgkJCQkJCQkJPHJk&#10;ZjpTZXE+DQoJCQkJCQkJCQk8cmRmOmxpPjAsIDA8L3JkZjpsaT4NCgkJCQkJCQkJCTxyZGY6bGk+&#10;MjU1LCAyNTU8L3JkZjpsaT4NCgkJCQkJCQkJPC9yZGY6U2VxPg0KCQkJCQkJCTwvY3JzOlRvbmVD&#10;dXJ2ZVBWMjAxMkJsdWU+DQoJCQkJCQk8L3JkZjpEZXNjcmlwdGlvbj4NCgkJCQkJPC9jcnM6UGFy&#10;YW1ldGVycz4NCgkJCQk8L3JkZjpEZXNjcmlwdGlvbj4NCgkJCTwvY3JzOkxvb2s+DQoJCTwvcmRm&#10;OkRlc2NyaXB0aW9uPg0KCTwvcmRmOlJERj4NCjwveDp4bXBtZXRhPg0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PD94cGFja2V0IGVuZD0ndyc/Pv/bAEMAAwICAwICAwMDAwQDAwQF&#10;CAUFBAQFCgcHBggMCgwMCwoLCw0OEhANDhEOCwsQFhARExQVFRUMDxcYFhQYEhQVFP/bAEMBAwQE&#10;BQQFCQUFCRQNCw0UFBQUFBQUFBQUFBQUFBQUFBQUFBQUFBQUFBQUFBQUFBQUFBQUFBQUFBQUFBQU&#10;FBQUFP/AABEIBIcEd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OWEhNwhG3G1ueSe2fekjYp8zMC3Xbnhj2BzSpt8on5gNuXz95vpUkbxrhd&#10;wIbny2GWI+tanINjX5iQMHB4Ax+lRhTJJtLne2D83tT1kbdGpCnAIU5wMA9KVeQd3ygt96Ttjp+d&#10;MRGrB1U7j8uWLY/pT8swYds/0qPducts9WKryVI6596kbLeZuJ3EKRngD3H+e1AxNkZjz5fmRAYI&#10;YHI9cUxVjQ5Ub1Y4OePqvsasNuZssF5OcIflX8O+f60i+WzMD94HAL8A4/maQDQpZDtYKw52/wB7&#10;2PvSthcyBlKDDnjIXtxTmQJuc8hxzz8w96bkxhhkH5vTGPr68fzoEJyJCoGY93y4J79M+/8AhRuK&#10;uxQZVB8obocHqPzNO3SMWDNtkwcL+oIpzK08wjIyS2dvpx0oAik+aT5iCM53H9f6U4h1mK5JGMce&#10;/TH4UvmbhgIrb93zv0A9c/p+FNh2sOvKHavOM/8A16AH7jmMsBsf5Rjqg7ml8wjzVKbsjG4ngikL&#10;fMgljJY5DNuBXjoM0FdrlWUeZ/DtYgc9gaY7DYo0DEqd+8fNzjgDGQfyFKxDRoACi/e2tjOe3PrS&#10;qyxoRGSuT1xndx0Ht70u0JJ8w3Y+Ug/N1H3R/Q0hELSeYWMgLorZORipFjj3qW2om7BxyTx0oT7q&#10;plnzgIxPTv0/z1p3VUUEFMlmDYHXuR60DF2s0j+YAoZd3Bzg9AaZGm+JQsbgrhQW65z/AJ/OlCo0&#10;m1vmXbhcNzt96cpA+bLBf7vQkd/woEIymTaH3NuOFJPPHr6U1mRdm8hwxyCvVu2akl2Bsk+hBU8F&#10;emMd/c0GH5DsY7mb73t/QUAMaTcyB13NjcFBwcdxmlQt5e8t+6YlT24Pbn0P86PkTOVILcBR/Dzz&#10;+dOHLE483dlflPy/hQMiVi28j924whZ26+x+tSKuMYG1lGFjznn0pWVmlURnBU5Q44I9aWCNmbiQ&#10;PGMksxxjPXigExI8sHV4y5yDtByR9RSeWZCu05kX0B/DPenbtyod23GcYHp3OKf5h+QndIzcgK3I&#10;Xtn2oAYx8tpDjILYJOMP65ofPbdlG+Vv8KYsQk+VQsigFth4G76elOXCZJxgDG30NACSblXY4yc5&#10;IU5PPpSt80nICDO33PoOOtLllhC8s0ZC79vIB759KJP3exGKurDpjn6g+v8AhQAjeWBuyMI2Ccfx&#10;eg9aSPO2QA715GUOQP8APrSs26Te23cO4HT/ABqW4Ywq3Q7WH1Pr0oERbTGFUN86jhVOBz05pQg8&#10;zbCMdcZHqOfx60qx/vGi2buuGXnb3yR6dKC2OjMc8YAGFI6nP50DGxn5CQu2PGQV4XPcg+v+FTFd&#10;ql1TaeFGT973/Go94Zd33igJWNTjn1A7/wD16cIzGwzh1VAFUnPXsPTFAgZVj2xE7sMd7EcjnJP4&#10;f0oWH5Tgk/NgEdDn+8PzpQxVnx6ABT1OfU1LazBlMgO4ZKhlwq/l6/4UDGRqG4O8MAADt4X0FJGw&#10;2hgvzckgkdcdOPw/Km/eZG2bpem7PzMx6fpSfLja2PnGCeuDnqPegB259pBVXDHbtOBk5zkVHseS&#10;I/u8bWwNuBnnPT+YqSZQyF/LUbmAHfFNk2+UXIVeSFDngHoSKBDmVmklb73mE5GMZA7Ee1BCs0YV&#10;yRjB3dPpj1qT59yYVWBwDg5bIHX+tRrGrRys0nIYOZByCAcnjtg9aY0IrKcCPCSbsn5cbfanKp83&#10;ay7W5ITjBP8AT/8AVQszyZUjHzFl9Pc/lQyrGNg+7uz83Oc+v+e1Idxu1m43jdt5b07gVKpWTccF&#10;12kBlAKHioWV/mDx5+XnjjOeMVKykyBtu7IA2/d9scUCEk4Zd7bmC/dz2/woCookUuzq7FvkIyff&#10;NJ5YV+SdyY3geo708NLyVYGMHIPGBxwf8+tAJiRsYfOCIu1h84UEke4Pf6U5dyl9652KPmAx+nQV&#10;Ex8uNXB5b5SI+B16k+tSSPtkAYLI2c7T1xQPoKAq7i2Y92Bwen40zYWZCqqGJ+Q5z9W+v+NP3sI/&#10;kX5FUsu88ZJ5BpI2PyyMYym4N8o+XP8AnigdhszSbZFj2SHpubofrmmhkX94iNuwAzdPypwjG13j&#10;zGd5Ds3UH0HrRueTDJ8j9AZAe/pQA5iGby93DjaCDjI9B70jEQhVKg7zj5Dkk9AaesYUrhQBH/E3&#10;RSByfxqPA2qdyqGG5lA5B9B/OgCVcsMnmPdjcMA5H8WPSnJIQOu0nO0pz+PvTGZI/v8ALqQC2Oo+&#10;nehWInMisEJGdoXgH1NAyNseZu6EtjgdTTnw0bAjC9fu8EDjpTopNysCR5hBHTkgc5FNaQblK8Iw&#10;+6OAfbPpQIk8tdvyktkZRCMGmbW2xpn5s8sx6HuD7mm71UyKQrc5Pzdcf4elLGwGcjvlSvQe3/16&#10;AJHjDFiBg5+YdcHt+FN5kh2/K3bLZDYH9f8ACmCMcK6hOwwxOW9/epF3PncmdozuHXPpj0oEIqll&#10;3bdu1uGBySPU/wCFPVS2SzbHYDJTnjPBprMJCWUeWWI3xrzhuwJp8bZkBOflPIA6n2NAxflZiqNt&#10;253c5Ue2KikTCgdQowqrwzDPenbvLkZlOGbpgfL/AJNPCnawTl24JYfN9fb/AOtQAwsJJCzSAo3A&#10;39fcfzpWzlnVlG0gNnp7cevrTRCdrBm3Mfl3RgE/5NP84rsD7Se4bjd7H3xQMGh6noUwODkc9xTc&#10;/uwEUMAT8rflijyirlVCsQPvDg4HbHenMWVWKhWcnDDOPf8AwoERSHbtkxyrZLA8gD1/rS/N824b&#10;Swx83BznI+ual3YV2aIOmc9cb89/zpmW3EuyNnDKrZGOMHFAErANt3DdjI25ween9RSAFWJCbjt2&#10;j2/z0/OmbZFwpIY4PllR19iakVgy7WG1QMOM5DH1+n+NAB8iqjhdxYEKdwPvt96aqsw7bo8PjPAz&#10;/n9ab910lC7k+8ccDB7j6CnA7Yf4jgbsR9s8H68fypCHlXVdowBnlCw7f55pPOZScjC7MsuehPb6&#10;1HH9wKu19zcttwWPp7df51JtRWdc/KxzIM/NtH/16YxqxrwygBsElR2H8OBSuvmRgAfKxUbm5P8A&#10;k05jtPmhwjABT/tDsDSLEu1hhRGgzuHBwvb36/pQMPnY7doC5yOeAScEZpAp2nldvTepz06/nSxK&#10;zbR5bbcknnGFHUY9falGXYSbuCu5VC4Gc8HFAEbMNwY7X3KQT1Ht/n3pyMyrGvlbyRgc8Nk9x3pq&#10;sZFIBxwcrjB3d8VKhZVA3JuIO455OOPzxQIbt3Y+ZldcgnHAx39jilYfKBEmUblRnaPx/wA9qVWa&#10;LcQvmhRxGp5z2/8Ar0inajjcWbG7Y/U+uDUkiSM/3vuowKgtjjHYDt9TTyxWNQqkLj5wRyT/AIU2&#10;NWkiT+F9/wB89GzzyKchG53bgMv3WbgjsAO9AxPMbzEUho3C4y3bI6kelJuGBs3AKQAzcH3HvUm1&#10;FV9+FGMYzyPQA+1Mix5aRMcFeRk5Of8AA0CEk2wqmwq4AJ2jq+T/ACpGj8pWBRnx0IOQM9fr2p27&#10;y1jfGxiCV5x8vcYqRWYqGWMMrKQoxwABk5Hv607jIGLKodvlXA+6fvH6elORAYxF8zF/myPXqKVY&#10;xujcsoLdCT0GOPyqSIqGeSNmeXoWztUj6dqYxI8vksu914x6DvinRw7iFZAAeDufkelN8xCke3DR&#10;qMk8jk9qd5aqVwzMPVm6DuB71JIbSsYjLMSp+c5wSexNO2tw4yzKASW43e59KU7U2KzDy+cbh/P3&#10;pYcFipLRr/tdM+pNACeYERsHJ38EYH4U2T51lIIJPyNt6/hSuyrgO+SD/CuQT2zRJ94A8Fl58scf&#10;j6UANMnyRkbSGBUbevHU/TFKIfM+6rHj5egHsaczGRUAkWM42rheoqMxhtrMzM/WTceCe35UAOaR&#10;DkjC8fOSOTjqRQWwu0PvJ+UcfMR1PHpTtpiVcMpBJUt2qPcVXEh24OFZcAe4FADtrFshydxIJB4y&#10;e/5YpNw8xkAZSTyD/CPp6055HkjOWUjH0OM9PekkwvmEgKw+Z8N8w6UACpgs7R7ixOG3H8h601iR&#10;hSR0HIPTHQ++KfvHmb13KTzjHC/h60nnO28srFVAyFUAKaAFQ/MEZpBjP8I5GOv+fWlgj6OgyCPw&#10;THfHc+9Ryf6x9y9VBwM/N9Kd5YkLhwdjYUbe/wBPx/lQAiyeTHv3gMACR7Z6/wD6qase9mO5RtB2&#10;t0H4n1/xqVMtiNdrM2AG644/p6VF5nlbFVZJCSERTgh8GgYMqOyGPCH+Fsdf/r+nrTsiQBiCUHU9&#10;Bx1psitluF+b5kXqA2eue5FKylsfNnoNoGefaqGOUPuLBVkAI3L6jHHPrTpgMncWLFVCru/zjmo9&#10;gkyGl2hvlyD0wew9ak27kkTOzeQqqBuAI7fj1z2qQF2CTYq7t2N24e3fn/JojYSMzoxBztOzn6cV&#10;HwiyRsGLAD92pzg56Z7kf/WqRlj80KCxZvmJTjHsx9RQDVhiAMqEDZHk4VR+hPc0sSvMofOA2VPX&#10;jvj+lPIaaN1ThXGMr/f/AM5qNtsy7vN2oCMMg4I7gj/PWgkcijBPyqVGCqfw8/zpJFVuDkIQBhlx&#10;u9h6miRQ88mWVjzgL90Y46Un7uNVZmKkoQyMc9+AD/npQMeuF+7jlcCMdGz0/Gk+XadrglQAGHAx&#10;0x+P9KjVndfvBdwH3eADnk47c4qZ9rMpB38EncuD+IoARdzfu8nhSB0JwPWkMuVCFcAjkbs7R6D/&#10;ABpF8tWTDrnLMobPTsf59aN5KrhkOcKxX7p9Prx+tAN3HopUBo1LsBtGeh9h+FIvlIrtv344+Zeo&#10;9x/T2psKrIu7aUUMAVyQeOuR3NG4tGNqMrAF/nIyDn16/hQIfIBskJYypgA5GCq+n1oYKsbr90k/&#10;MNpwB6fj/SlG3DkHYrf3eVyeT+NIrbckuZMkAdiKAGSKHkAxuIxlccfnTfM8xVI+Y5J2pnpnr+FS&#10;+SPMOWBDN8u9sYz1HvTW2rkyFPM6sM9v9kj9aBkhYZBbhlPIY547U2dQu5vvAffCtyAfbvTGjjmX&#10;A6NwNrcdcjk9v50/yRCzyKrNIPmPljIx649fpQIkhaBYwJTKW/6ZHjHb6UVXSSNVwiMR328fn70U&#10;DOdCfN8zFjnA9j6UpAVyRgfNlnHGSOOn9KPvsGJX7udo7juD6GlkXbu5yVO8dxjsfrViEc/MZAxG&#10;Sf3ZXBA9M9qb829CV2sD6dF+vrUnlloztJHHzNj8gKZJvXGSxDEbs8cdKBClndpScKCAu08DPYmj&#10;iPckh8yInBZurfT0FIzt85KNkDAPUt9D9Kc0YXDAoEUDJI+UfWkMRlZwiEbGJxjGOOx/z6UGTd5R&#10;IMnZkA5G3p/n3p+CWckK+1vX5j6j6UYZsmPgLwecfSgQ2KNsORtBJ3EfxYPanlypDxjIbgbhk+nT&#10;/PWm7WbdlSgQ49ueccU10LJ0O88gZ4Ye3timMk8wLwV+6oB56H/HHf3pnlnaF3Ybd/CfzB9+n1pS&#10;GkIO0qG5IAzx/jxTljZgHI25+Y+hAGOvr3pANVV8stnCAksoPOQcjj+lGBuUshLZ3HIGVPpQQsi8&#10;kJI3IkJ446ml8tPuptx0XIznv+GfWgQ1okdGQD92z5Y5x07H3pzM1woJ5AOflOM+wp0z7yzZT5Du&#10;2gZUeuP89qa8cjnDfvXPT+mB/jTK6AilZECsN68KpGB06n/Pen+YJI8F9i7R+7xn/gPH+cU3Bblg&#10;u5hgkN17bv8APrSK7RIysCvAXB449aAZLt+b5wAucMVH6VH5RDkFNpJ9s8dDQjCNANzh1bae3y+n&#10;uaftZmRSpUsT8rHgY659xSJE2lYw2Mx4JfI5x2H59qVjuXKEsSPvZwPf/wDVRHI+1pETgJy0nX2P&#10;FG07vlPyqPnB7HHOSKBj1uArZC8NjaAmOOmPrSKWEgw21Nu5lU8u3178dqTCtyhYcYVvur7/AI9K&#10;VuGIB3clT6qcdaBCrGZF8sho227dwxn1pWb5QMqZWXGM/wAh2pFjzhfLVXBwW6H8KVlLb2blwBjP&#10;OB70AMTcSoVVEfXg46dQR3zT03s+QEcg8k559vwpu0bEVW3Ow3Bm449fr7U9VdWIIyq9F6knv70x&#10;sWPLSZZgegdlGD16mmsd0b4LIhYggDrk/n+VKoZXRfmjOc7T1z2ApWUtOoQJufknOMev+RSArlZG&#10;YxgqW6qi8gj0z1pw3LhhghVAc/TsD/npTlVV8zAGRJkOv8g1RuiyKMjAUb/myBgdh680AO3urKcD&#10;cRja3K/iKXakigg4GduSOB649RSBgvEhaTGGMeORn09/agScuu4sdo2gHhvfNAAGDARqCyKMfN0x&#10;/QVNGUCBkDK2NyY5wfQH0qHygsYBAJJzhWzn05p6/My5zjH3myN319qAsCx4+VcYIOdnAPv703cF&#10;YbfmkIOSOvtj8qImdlcYwduQqcnPZvpTnfEQGWHT72OMd/60wsKiNGYdhJOThlx972/wpi/vFKqO&#10;CNxXplc87fxqWZmWMqS29lIB7gcZz70SN5e9gxAyCTjAz6g/5FIfQXAkUsmNm0cZxtPpTdpmaRwg&#10;cq/pjnHpTGYSuSoVRwBwcKOpI96fkNJGCWiduNxxk8Z+n59KABmRWLht65wAORj2PqKRmIZ/myxI&#10;BVhnpzx6e1JGzSBDt8hXHAYfKvbH1zmnYMO04XDKMKep9j7Y/nTJE8z5XKLlWORg559P1/Cjf5eF&#10;JT5flBYctx0/H+lG1gPmZQrN8xHUjtgetK27IDr5XOcZ5P59DSGgjSNtqkA7RuLA+vb61IqBnBAR&#10;EUHLbs5/H1pqlo2LMFZepb7vH/66h2jMZfknA6Yx7f4UyyVVDR7Gw7r9/g5Gff8AwqVoizMCwdWG&#10;GUYBOPQd6jZgVIaTY+cFdvbrkHuaV2Vg7BiyBcZI5+n1pGY1HY7NzBxv2h19ff2pdy73IZT1O7PT&#10;6f4U1FETBVIXgLuAyv09zk0eWY1VVVV2kKCeT1+b8KAHdc7k2Nw+exA6H/61NYh5PlCrJjBPqvbj&#10;vTslYywfcOTlf6D+lD5ZSvysCQC6cY9eaB2FDZy+VMmAyqBtOOmPajkfKMSIeFwMEH0NJ5a/IpVs&#10;csq5zx6UeaPlWUDCklvUUFitGjlmfcwZec9Fx6/WkH3mTaSCMBc/KPYUqktg7sdAwPT6UhjO5VLK&#10;FRvU9fY0wDb85DHPB3K3HGO3vSRtwgJYtgrkDqB0+tIuPL3K24HK46Z/w+lLFudNo+UKAPnP3RSA&#10;FkG0FiEJ5HO5sD1qYbjMSSHU8kNwM+uajiUqr4xnruVeT9KdEyLDFvU+WQeQOOe5oJsSZ3MCxUBe&#10;M9gfQGo1hOGIG09vmzg+uaVWfA5X7uCW42jOeB70iyPvUbR8ykopI69zQMGzsLqcMpyWHOW/wo+S&#10;SR+CgHG4cD6ntil37ipSMnAIBQgfgaVpCCMrtXkkL7+ooEIynyySAzdVGOD70xWCuqlwVj46c+uC&#10;amZgGAK7ty424wcjufShVzkp0Jz1wv0oF0G+YCuQB5anP7zg80KqqSy5ztwSzcH059aVflZWzsDk&#10;5PXnOOlP2xx53bcbcA8n8/6VIyOT5dowN6ADk4w3f6iljIVlLsRnBA/oaTav3jncq5LHliRT/mMa&#10;owLN0GcYHeqGIy+XIkm3O5uAeFK05vvNzwQN0ig9qjLYyCxEYGSRjj6Gib/WOGZlPZkGFXvg+ooG&#10;NKqW2kgBWC/u+4qZzgpubgHgEcjPCmmqBmNQMjZ/FwPcU+Taz5cKVHUMCML2oAYrFJI8sV2ErjuP&#10;xp3liZs7uNpyuOvt/KiNGlkJycdeOSD6/SnscId5YfMfun+f4UmSyMDz08zy9smADg9h1p2zbscR&#10;gZGQAd3XqSadlWlRlyhHI+npSjYEbDrGuct22jufcmkIaP8AWLlMBRkdgWPUe/GPyqNWVZN+FQgc&#10;budx9PpUy7ZIyTjOCV3DsehNNZQRkjLEfMo4zn09utAxG3xrukTz1xyG+Xr3A7Co1Vt/IO1gCNvH&#10;t096kaRTznIU7R3CfUUrNtjBVlHAA287vXFCAjVjIrYGUcZPtgd/896Vt3mHjPO3DL8xx1/Sk27p&#10;lBAO5sn8PT8anQDewD4IBIyenrz61RQm47gWfeUOCzdTRnbuDDj5R8w6HOc/ypDtLMd2VY4Bxzkf&#10;5FKT+5IK53AY3Dkf55/KgQLGWm8wneknzHnBYjtj8qVJFGPNGQG3bs5IOMf4UrNiVwyny42xyM9u&#10;Bn3phRY1GNuQCSF+8p9qkQrIdvz4O0Ak9cY7Ed85FCjbIpVV2DKkenf9aSRiyhcElCOQMe/X1xmh&#10;diKeiAtxnk//AK+lAhSx3ZCgM4wSD+RFKrngBeg2cjk89SaTnj5AVfDblOMetH3Q6sS5z834H/8A&#10;VQMftK5B2gE42nsB3pGVljXYA0eOFYcjPOfanTb9rs2Dv5+bGAfXHrjtTZO2HDMvGM8mgRHuVpAM&#10;JI2QeRnb7j6UK2dwO1gw+ZmOMe/+fWkkVUMZDFkwe3y5pNzLsZ04PLgjjHb/AOtVFEskgWQmTapK&#10;bTxwoH9ajbH7uXJJGAe34/SppG27gDl2+Z93BB9Qaawk3lvMHy4PT9MUkJC5VWUsFiRjgeXz164p&#10;VZoiAGARSc5x83vmmKw2ncVKD+905PQ+lOZlX5ULDHzeWy9Se/5Uyh5/fNtA5wGyBgf/AFzQxXcf&#10;lSUbgzL0AFMaRUIKbsbcEEcfhUu3G3ntk/Q/1qSBGVzMPLKg5+WQ9FH9009j8uMk44WNug9cZpsY&#10;HlSeW2GU4yRyBTvvMm5sb/7w4Hv7GgBq/MxKdWO0hjk/hR5gKlgjICPugcZHelEY5LrmXPD9Ppk0&#10;5VJjRssQDymcc+gFADJPlZusjPyWHQHHp2pGhAjXgL3De/uPepf4SqnYuSAy9h70Mx85eM++OcDo&#10;frQBEUKqrJ5e5uGYnAX/AOvUqhtzKihl68cfQ81BEgMmBJuCknGOpIqdmLKg2bCp+VScgDHSgZE+&#10;FxIzkcklAOCR1J9qVeu5mUEgEFFyV+tOeMw7V2lB7dMemaaNg+aMbjyCp4B9B7UCCPfuIdSpyT8r&#10;ZOO4H17Uzy2kVQ3ykHcGbpjHbFPX7ygfMYxu3KCAMjgn+VRMCsZBKjhW2+pJ/lQBKsoVMlGXsOPm&#10;9SMGnZwxXASPcBtGc/h6USKUaVicnJPzHG4+o/H+VMjZOWPmEMM7AevOM0ADHduVnOFf7qgZLevt&#10;6fjQNqrsRQh5DKOecetOZQOG+8Gz0wcdM/59ajXczq29R94fQ9eaBieUE3AjGwYwx6t0wB7f1qVl&#10;mDDhdqDAUn5gAOue1Ise6NnLAjOVX9D+NNdSsJA3Z+ZWHXGe3+e1BURzKhhADqBjAhxnvkkflSKs&#10;attb5V4bI57+n8qRdrNgfOETauOST06e38ql3/vIECn7ucDgccZ/HP1oKepHN8zbJcryAzAnBUnj&#10;NPDbFDsU2gEGNR1x39z70qqY4QEHm8ElD0Of50vMbAn5ggyQpx+Hvigl6jS4G7adrE7Qq9c45J+t&#10;IU+4VCkrgkLxt9fw/wAKfwpj3fdGQQV43H1PXkVH5bLGS53EcFc4PX+vFBJIqhmK/I/cMx+Y+vNR&#10;yfLEPmLDKjcV6Y/p196fIzdQCCFzzgADOBj3prMyyFwvzEkoWJG0dMfSgQ0DduZHZR6Z7fSl3CNE&#10;IflcFUUf55oZ28wgZBkAbdjB+lOXbJI4DEMwK8jJ9qAFZmMjeWNqEY4wTz1z7VGeo2FW+U5VeoJ7&#10;8+tSqyuqYVhtXnHAwO/tzSbTuI2NnJ4I4+tAxhBXLEByVwWZuWP4/jTmK4Yk5ckKXPXB749aT5gq&#10;yH5wPl4xjnvQjHklspnaNw4JPYd6AFjYrhFwMcEDBPXg47U3eyybMsDIxBxjr2JpYsQsABk7c/IO&#10;uKapPlp93BX5T1zznFA0Pm8tljzGxz0+cBdw70qsiu7behG30A7gGkaMPggfIvGAcY9dx/pSptaY&#10;kqRj7q5wGHsewoEx27djeMtnLEjAA7Z+tLtxiRmA2/NlScIPakjBXIPyc8MOQffBpY1Z12ksuMrg&#10;sBu9j7UhCTRBZDgpzyd2c/pRTWaeNUSERxxquBgdfeijUehzywtJIFC/L/ebt3pApZUdR5bk7Msf&#10;vAdM0gUkAHGe4BJI9CPSns0210C79uCsikHcPX/61aEkfysqfM0mR6lcdsCkjmCuhfJxkFm5we2K&#10;kZmkLkjCtz26ei+uTQVZmYlWU9fnx0pANYKwClGJySWBwCOvHv7e1NdwqlkUEk4bGdp7Usf7po9v&#10;ORjnhT3z+FPJdNxJGW+9tP3sdeKBjHkjj3nYVB4Vm4GO4oDPu3MoOxRnHTHQLn/PSneWAwCkHJ79&#10;CT0GPpSfP+8G4tH/AHscZx196YhWj3eUd5ZASFX0b3Ht70rDazKkZKhMOuPmC+3607b0ZGBYqC23&#10;6cZ9cUKhwPMdhjksBzknj60gGrI8eAVyclCmMbz7emMUisXIZcNnkbTgY9SD+NSR58lQHEucn5u2&#10;fT14pFk8ySQBtvy/eC9fw/rQMY2eQSMAEBcdB6/jigNHGp2uXVRyqHjkcmnRqhwoOOOqg547f59K&#10;eI/3ykccg7s4I460CEVWLLwxUDcVUj8CTSsHRQrnJZiQ6kYyexoA+RDgiJSABt5X1z6in7EYKF2f&#10;MCNqnORntQBCqrwxO4fcJUcn1GP89KbEu5yFLBwu05GTke574qwm9VDg/KMnYowNucZHrj+lN2Ff&#10;MALNhN3+/wC//wBagYgXbGQQVUkDce5/xpdqxorHGM/dUnOfVjSQqrthcHADYY9TjqaQMI424LDO&#10;4knO4Z7+1AhYnKLvlb5Y+RuGSz+ooVSyhjleMMH7nrj2p0MmWKkKFxjA6qOvFGGYhsZOPlJHzY7Z&#10;+lAwblh5gR5M8EdCewx7etLFhdrFvI3E/cbP5+lIyiPO7JbGDxz+dOT5V5XKM3AIxz6+/wBKAI1h&#10;dG2bgz8gnHOOuaey9Mqin/YO7Ipdu5djAYBAwOSeeg9qTcq5Cfdz0+78vt7/ANKBAyrLLsDMvcbc&#10;fN7g0ojDYUPwBncuc5Hr6fhSOo+QMDgcKAAc46GhpphJgkK+MZ4B29SBQArKu7DOx8wchgTn8fWm&#10;9tzjGwY3FvvemPb1+lPVssTjAZs7ic8n29aaSGjZumCDuYe/QUDI13ssanbz3QY571K2GiRS/mR9&#10;A6jv6e3/ANakaNEm43MCSQ2OD6mjyRtCsCBj5T2P1HqKAGeZI2ef3jDdux93/EUOdkihgzIw34Xq&#10;vqRin7d6jBACfMmeQPf/AOtQpk3Bkfh2wdowGz2HtTKWwjH5EYMvzfxduv6cUNl1VFDMp+cgcYOe&#10;n09fWlXCKcqV2Eqd3TjtSSDdGqsrOdxYgEYb3/CkAyTD5X5AmTnZ8uccn8qRv3UYZAzKpDt9D6e9&#10;SKGjOcZfuzcYB5/UCkXY0aoY1CsSQrn24NMYm0MDuKuAN2EPA96kQZk+QlgCC245BOOD/wDW9Kaq&#10;pJxtJ7swOAoHcCn43SFhhn27/Tk8CkQMk25wr7osbtuMkHOc+/Q/kKdIyLjtGCQvoPXP+NNZmUZA&#10;O3dncB19qcqhMqUZt2Ds6/X8emTQA2GRiwLSF14B2jjntjuM/lUijpiTnO1crzxz+FJuCgsSRjcW&#10;Ykbh7fy5pQwj2sBvRWA2v/OgQLCd23OxGIYkDkHtg0pdnjXJ35PzFCMv789sfrTGZlDEbQVIAA6L&#10;g9/b+pqTyFVmHll0RsEMecnv+dAyLjzCSrFVGAIzkqff1p7HednQtgFT0ceh96V8bsqM8nGPl/zz&#10;/Kk5ZSPmQH5WGOc9c0DEj8uRgyPhT8o46D0/wpVVdxxtAOCHOQc9waRU+833JAN25+i/5FSqNwyU&#10;VmG3GDgfUZoCxDtZAmTHhcsuOQPY+tG0WuDsYD65HPWnquGdvlU44B4H1/Hj8qYx/eBjknGT6nnk&#10;Ad6BD/mRWwEYqNoA4wD0o3b5M+ZgjliOQMdsfy+tP8oDJRFbPJUng59Pcf1pGBXZhvlXAAU87vXP&#10;qBQBH95XCFd/3thOGx609Y1fao4fcCWc8fiO9MVz5hCOxck5bHPHYU5WMrYIbDDlWX8uaChP3abj&#10;vA2tuPfPPQ0mWV+R5a53bG5I+gp5b5SsmdinaMKMnvjNCuDvaQf7W7+7jsTQMbuE24eZtDNkuB+u&#10;PWk4MYJjEe7OS3Oceo7Usm0szFuM/O4XBGRxgU6MMrKNyhhxuXuvv7GgBFQugGzaxI2hOv1p6szR&#10;tPhVjX5SRzk+hFNG2NiCjKhOTjH6e1CyPJuI4lZcLgDY3vj1oES+WyyfMvlKRu6dPb3qBjtUvgK7&#10;bQrKM7eecigAAAE855ZjkjPalVRyihkKj7x6nPqfWgBVCyO0hBy2Qp6A+pFDsZGXaVZAwHzDBJAo&#10;Mh3KyI7J0Bxg+5FLsDgrltuflGMdOpBoAVm3ZZDxnlj05HQmpJMwhtj4KhQFbpj19qam1VdmHmK2&#10;NzNxx0wab8iyBEDKufXcfYH/ABpCHQttKn5Z+cbZFI/AUBRsaNCcdQP4jzxUioytwxZcEBVOQvoM&#10;+1Njz5JQL5YABZlHzN/hSEIXclnTbycbiOVYdfrSyNu8wqCPl+/jgjjPFEbOHjB/13ULnrx0NIzF&#10;Y+FxKrArz8oJ6g0DJFyrCPaiuvJVeOOvGevFIu6ZVdWO0g/M3Q+wHbP6UMWZ0UsqkNuZ2H3D/hQV&#10;XlR1GfkX1PUg9xVDE25U/Iz7jjDH26H/ABpGyqlXLZcYEY5JAOTigY24yF6Hy89T6H2NK2+DDIp3&#10;u2Sw6DnoPTigZI7NIZPkAGAAq8HH92kb/Wk5Uooz833hx0/kaTaVHXexPTPKgHqKbKpWNi8YZwfn&#10;7YB6fXNSSI3CjBZn5B56A96esn7wiWJUwu0457dQKaxXcXkJcD92zkdPw704KVVvM3M6jLe56Bcd&#10;uKAJF3fLt6HkOefz9utRxoykHaoHJyowSfXnoOtSDcuAxBHA9B+P+e1AjadRvAbcSzer44A9hTAQ&#10;OeCGZQoyduPvdgff3qNlZc5Ij3HPPOT/AIVI0fzB1AQKv3R+WDTQqKo2M2xUwHxnjqf1oAYq7cOC&#10;UIHGPvL6n8qVoxMqvvVVVvX+L3+opyxcIApO75txPX2/z60H5clsADLYxnP+fWmMTaIpsMNmeG8v&#10;kdMjHt1p6r82C7K4GFKj1OR9f/r00qY8AMoULgd+eoGfSpF+VVk5PAVRnJyf6UgEZm5BJCnPyJ8z&#10;M3p9BSKu5djTKZGbLHGMcZ6+/wDSpPMZgWyxkHfjI9vy700sGhdidpj+X1D4P64/rSJGmNGjbKs8&#10;ZXLLnGWz1H0BFIx8tk3puwdo3HLe3Hp71I2fMcE4+b5jjpx1Hv2x703zCsbM2wuRt+v+FAEXIVSA&#10;vmR8cHO7PUE+/wDSl+fcQq7dmckc/n609W+ZIy+RtwNq4K9STQ+wrjzMMRjcfvEemKYxqM0caBkB&#10;KsMFeQO3OfWnKrqqsnliRSQUU8fn6UjJG0gYL5cmNh64zSLH5ch+7knmNux7/hQBJu8wcKwXADJ1&#10;B9sfXmm7uxbceuMcN25/Sn7iV+UZUjOWHT0xTGjfy/LD7AzBVC8kevPpSAUbTsBDF1ON5Xp7Y9B2&#10;pRjcSE8w7eGzz16GnGQMwIZkkZtoyQcEd/p7UzcvltuJyT83GRmgQzaFaThlUv8AO2P0/wDr0+YF&#10;gwzyBkA8gD+tA+aE78koRndwv/6qm24zn5vM+Zdy4YY9fb0p3HcaJ3ZYwCpYDAzw2P8ACkQjacNg&#10;KMfKeSf8KFjK7zktJuwwxkEdqcoAjb542Qj5geAT7D+tIQ9iqqxdFjQj7u7nB96SOYKysmADz6/Q&#10;kVHwm3CbsnALnOPfPf2FOEZDfd3yZ2ntn/69ADuEQFiM54X+h96VJMO245XGDvHIzzUe1WVchgCf&#10;4TkpxjrQysGBPzHg7sgj60AOk+6vmAo7cbV5H1H+e9I3mhVRtx3cADqCORg0mQGYYIIAJQdvYe1L&#10;5jMDkIPl+Xk4oAISixgyFVUfMxj5J9setGWXOBllI2jOAB2yPQUnDIpOEQnI44H/ANalH3lkXa3z&#10;HG7kn2P40ADbWUCMM+G3NvPysfb/AD2pGmKfKpBKnAG3jnuT+dJ5gRd3+rVTlWx8o/D1pyvI2GyS&#10;g+Zskce9ADlxt2Fj5S5O4cEnPY96jVTG291Kxj5svglv/wBVO3beSysV4O0c896Gba+3IVlAGZO+&#10;PbvQABTtaFtz8BsAZOB70SN5jBWjALMDtHBx65pJIgo+ZpAuM7lHGfr2pLdVZAfmABPy9cjvVFCy&#10;Z3MS+C2SM9O2M/zp7KASQVTcfmkPc56fWotzRx+YcbQSCWGSD2I/lT2VR9w+YgGNmMgjuBSAaxAR&#10;Wd1UbgDt6gDoaeqnG1pVKnLAMOQSMgmo4VEfzBcbk2Lx8uCen4VIse5twGQ3ysM9Rjg59KQhtqme&#10;FDMu7AJXkMf6f40uH/1ZCjJ3Yzzxxj6e/tSspVvvtuA556il2ky7eMYxn+I+o9qB8wqwhPMUhhls&#10;KwHJA5H4/wCFR+YqqsygFdp465GfSnM5KAqSMA9sfMP8Bx+dBkViSpKAfxEYB+nt/wDXoBD5ADG8&#10;cfyknBQ9cemP60pIVniVQqqN/wB7oTwRn8qRmBXbuBOGAO3lz6/nTSfNjBAUFEBHzZ5x0J70FgoD&#10;KCSAQ2zKkgAng8flSt2JPO3dIu7lTnA/CkkyMhTu2sp35xj1PtTOFx0UZ6g/w+v50GYkbjO4A7w4&#10;7Hqe2amGVjIYnKnpnLc9h7/40xmPlyRs3lp8rbc8ZI5x6/8A16XaXIwMAnc2Oo9cn/PSgQhwuWy+&#10;FXjYcFh6D6f0p37zJ2jy5ONvdjgev40RqGLx5V+MEqcbv8MetNZkW3OA2B8/XHHfmgBNoWGQLjJU&#10;7WPJf2P6/nTzIgWMkctwvP3cj7xz0x60R7RDxvA27gy8HPt6/wD1qQs+7KgMjjG1RxigBqqN25dw&#10;UAfdGQOfX3pFibaWjcqOQcn3ySP5U9pFYAiPCAbRg4GM8/h705s712Oo292IP0BFAxHfcxKx7Fxl&#10;tx/Ljsacq7QHUbUb5Sw5J/8ArUjKy7l3Z4+u4nqTTPmlPIwRgls8AAdPrQId91ypjVSqkBWOR9Qa&#10;fhJGC4I8zBHoV9Kcrfu9yjaercZyPQ+hpu6OTepON2EDr/D32/8A16QDNscjMxSPk8b0yaKlaJ8K&#10;V2ZIy29iDmimM5dY/LkyMozDC8ZIH0oZdrKyP83AyT1/wFIpRIg21y2PlZuxHTHtT9pZt2SN4+ZT&#10;hSPfNWIbINp+Vo1YnaOePwqTZlG5DlSOOR+dR+WWDZEbLu7j5foD1zSRqkzOWYy8YOOuTSEyRgdr&#10;ArkMdwZjxkfShQFZmClmIHygYAI5HP5/nTIVLHJLJtVl2k/KAO4FSqp4O3cc42jI+Xrk+poAa23k&#10;KpUFtxUfy+uelAVWjjXDFlJztOSpJ6fSnbW6EAnHRh82Bz07igfvF+Yhhjn5tpGT/jQAws7/AHtp&#10;IJy/tjuPfpT41DMACq8blbsvf8KG5cmQrvVgGUeg6AjvmhpeyruzIPlC4IxnGe1ADpYxIyOxwjde&#10;RnPsBUahC3KlXwf3bcYA64/nmh4wqq4ZV8xjuJX/ADx6H3p7KQzMkjHcMDcMlMkAfhQMN+wn5Sy4&#10;JBGCvp/n60LH8rOqv0UBWPH1zQpkjhYAHP3cnrjPJx7UrKjTMrEAnk7QS3A7D1oEB8uTeW3LyCfV&#10;s9Nv0pfMZVYbg/BZm2gH05NNZRI5Q8/Jnpxx2Hp/Kny712liRkfNxyCe2PyoGKIzjYBhyuQ3GR9B&#10;60yQs21vv8D5ied3bjvTgHRiox0OG7Y9D71HL8u6VH3KFxv6fUEUCFkWOQHohbpjtShSpVQCTnk9&#10;c/j6UGMbo/uxqF2k47nufqKFUbfkXA6LuOCuO1AxeUdCoCK3T29qTARAGBwc4bpn1H0p5CbXX7x+&#10;8CBk596QKzSMS2Y9g27R39QfSgB0rKq5dhkcNzyPw9KdGVZsfK4QZAzz+A701mHzBS3qdy5J9/rS&#10;sy+Yw2noAVx94eooD1BnO5QxJVs9eDSIAsiAY24+6TyaRlH3umwghTyfofp60ny7Gw8Y7+djsO2P&#10;WgYqLt+XJbCnkfX07YpxkK+SSmBtwxzx7GmyBI9vl7dp6e6+n1pY8CR9oYBeu7oRjpg0EiLlZGGf&#10;nx83ljHB7+9J5arKjAAOTkbie3rjpml2uIxsEmOvPVx3wfX2okmDSbWXC54K8HH+IoAazndv6Kw5&#10;wM7eeoFIiqrE71Zsj5j90jHehZFLb0/dqOEMfIIPWlkboVyrt029BjsDQMc0zCFVUHJbG7Azt9AO&#10;wpse2KPIfIPCyYzhfQUScOzKdu6IssiHOPbHrTmbbIQE3N8pVlHfvgUDQLgL8oBVB8wDZBA6MM/5&#10;5qORjGRna24kErwCMZJ/xqWNQdx2LgDJAHJyepHt/Sk3Da2GUbjzu7j2/wAKYXG73YZZc8by2MHn&#10;gflSx4w4ZMsB8ueMHpUciszAqxXggIozle/XtQyho/l69fmP5fWkMl27VKgbeRxjjjrSgqrJIx3r&#10;yD3GB1OfxpFGSUYbov4j1yMdPYZ70mBGu5zsK8eZjcGHrj1oJYsjLDHjcBxuOcn9fyprNtjRmy4T&#10;OFJ4Iz2P1qRVB2kOo38BuoHcGkZWWR0xhSAdv3gPU/jQAiwjfIjcHI4PfjJA/Sk3Fo1dhuHLdfu0&#10;NuZSpfZIX2iPbkAgcYPv60qg9SqqWzx1APof1plD9zsyMjbSAC6yAYx6H8abGwUt5SO3z5Gezemf&#10;SmLjqWaYrlSJBgN7j8OKcu7em4su7glWwB7UhWHRfdVt+U28qTz1oRnyCTtO1iucDn+tM3PGwYHc&#10;AOdw/wC+cfj/ACp0jLhUA6MHQY+8R6UDHbgrH5TuwNx6n1z9KG2uxVmVyVxuzwTnjNIFZmKI3zE7&#10;dx5P/wCqhkDSMpTuVHPYdx7UDDaJGJ2kfNls9M9APpTmws2GAVR3xna3rSRqVXKr/F90jnb2JNRl&#10;TGHC7lKHLN/ez0IoJsiYANMJWY7eg59fWklaHKrwvJA4JAoYAMeSzoMHnbwe+aQKFO1gVyDg55yO&#10;gzQFhDGJPnLswU9hjB9aAXDOUUuVAO7tj29aNqkE/NIrffdTjr2HpQWKtuZgcDAwMKnbJoGCllZU&#10;ZiFxyo+bGeTmlbHO1tyk/cA4z6//AFqRWVR8q8K2Aeg3evuKRgZGIX5GzlSBwD3PvigY4S7cknac&#10;7G28g+/1pq5ePBIHPHbAz0PrThj5mVgrtyxA/M0se6QbgzFSMZZOmPf1oAOWMYIwwOAM9QOlPC7V&#10;JXaqNwMjg88ioEVVRVzkZLbum0+9TIrZKqxK5+Xj25oEHlt8oZd2ThdxwPrRuLSY4+Y+mRx1JoXb&#10;u3M/mKc52jOQPek2svG7YoI4zzt6gj15oGNRAW8st82enIG33HapTIxxh2+UEjC/Lx2pNwVsAs0b&#10;EfdwSPb8adIobGMMM84bA91pEsZNtcFDGyNtz8h+Vz3GPWn+WgDcEKcEjofYZ9qbJGGUqdqjdw3Q&#10;Z9aRnS3kBZCxHzKM9Tj+VIQ5tyldyuSDnI+XcaexUDCEmM4Ysp5JPemq7PGu1mV85Ibqvt9f6VHL&#10;IVjcqqyEDKoBj/eH/wBagZMjszSIRgZ+UDrS8PlchlHGzHX3zVZDIq7x8wZflOOU+vrT4Z0k2jaV&#10;+YhjjjOOfwoAnWNjgrzlMFgRwemfek/5ZoVOdnCY6v259KRpF2Mxx8o2l04wuPSjAPllApOc5jPX&#10;jmgQq5UMo5dCQeOvv9BTArKWkH8J4Zece3+fWnKwUA7WxklVHPXqPqP6UBt0bhWLyD723oo7H607&#10;jHu2xtoOw7fpzjnH+e9O3I2G83K5B9TjGefSq33llYsSqxkEoeQT3x71MzNHHGWKxCReeMEe5FAx&#10;igK2AFyANzLyKerfu92SsiYHPOcnBX3Pekkx2PyHpsON3fA9DT2IaTzSccgFs4IGO3qaBCySfP5L&#10;YVAdoIBGT6045k3Zbac8s3A46/nUW59oPmcM2d2P5D19ac0n2OYZC+U3yhiN2R0x7j/CkIlKxrlS&#10;fvfMCvfA6VGqiNUUOcHkHGcZ74psihVy0yxJ03uM554GaTdukIJVmAB3gcsB149RQA8RrKScIrYy&#10;fr149P8A61OZgFX5mzGd2ccAnpTY2E2/aVIODgHnIPTPrwKVWIlf5gUZh5gH9zHUfjj8qBjfndAp&#10;HyDnC9c+tOCk5CEksgGVHJ55OO1JC27aWRhI2VMi8ZB4P/16c0RZimBCx43K5wMDkUCDarI3CnBJ&#10;3d1x60K22E8ZCLkYxw3r9fanRsd6lQxDHA6fMOw/r+NMUKrb+kcbgbsdsdAPrQAsgHIBG5R1Xp+P&#10;6/iKVpshyo8zIxwMcfWhtsmN0e3+FRnnk9CewzSLnfs+YDkKV42Y570ADYOThpmQ4GOOccj/AD6U&#10;1tu8Nwq4JZl479DQdyiMhkBXO1WP3wf607C7WI43cNjsT/M0yhgMq4KllPZiM5z/AFxSNIFXIdid&#10;2792M7QRjrUhwu1crz95Qe/fHvStGjSAIF2ltqZPr1B9jQBEsis6IHxGq5zjA+v5/wAqcWLMqqxI&#10;OAV6A88fgaczdnBHYI3P4H0qMs0kZCgDgEnPKnvxSESrHlwu3KFSSD6nnNNLjaoGQHGGQevrQrMm&#10;ZFkAKsHGR972PrTyyosLISoL4y3UZ7j86BDRIZDjAx1yRj6g09cLllYOWILEk4HHAJpdpCoCGHzd&#10;cfNgHBOKTzG8z5QWkZtyjjkD3oGPjUhckttAwPb6ik5LEBFbamB33etJxJiQA8Ejk46/wn1oVNql&#10;sHfkFSvTHf8AKgAVA21Vbbu5XbyAfWkTo7NmQswzg04t5MavjGX4I43fQUvyySfvD5pJDDnGV6du&#10;/wDhQAyP5WQBWxyGUdcVJGq+WCu37pyyjIxRuEWd25iW2kLyRQV3spCb0+8p6E88j3oEJkrE+1V3&#10;AZUkfm1ObmIoC6Z5bI+5/wDXNETFpGRXM/yldzLzwfX+lN+cyl8PHgZbDDhff1NADJBgxMu0qwI7&#10;nafr3pCnzAMGOeSP4vqPrUnHKLna/VsbQR/iabu+/t4VeGx69vwoGKudq7fmYnoe2P6UhZNuxioG&#10;A3Xg8+nenKRudwVJOBkDjpzj6/0pqq8j7QmwL9wH+MHr9KBCLHJ+83/uwzZwx+97/TFPVlWRdo3N&#10;jK/LklenP160RttDbELgn5dw6e1Ee+NgQVJXdz7f5zQAzlcohIcEAsx4Xv0pzIJGDYOX65OAP8M0&#10;rb5NwRdoJwFHGPbNDLwz7sxjHy4zlsUDGfKYgCQB0XjPHrTlHJYk8HaoAzn0qSPbGzBQRt+8wH6Y&#10;7VDFt5ZWwgJZl6nPp7HoaAHtiPO8l2Axlfu+9LtO4BnwDgE8Z/D8KaFaON9pXLDDKwyOueD60ilS&#10;ykKm8gc9TjsT6YoEOVt3IC/xHI+uAB70bT50m3k7g5BHHyj7y0xo13s3LfMT8vc4p7QuqlTgZYZZ&#10;hgHvyewoAPLCMyCXK/e3HuOpI/E0LsZY8Fs5xjHJI7A/rR5eI42VdscbY3ent780sb4lC/3sfLj5&#10;ceuaQx7Eib5yDEuCjdCOO3qeuaYsPyDGQzcgjAB/DsetJG5Ub+rbs7yMhfw/nSR5VmV2UuG2sw5D&#10;Hrx70zQWTKsQV2tgHDjOPfHrSysqzhtpB42kAHK4Oc9uvamozNFIGj3gkc+/t+OBT/8AVsVDBQqk&#10;FSfv57+9Bm9xiqqgux8zC8k9SOxH49qd5h5ZiocKSSv8Tf0p8bFWL7PvnJxg5x1GP89KYzKsyh9o&#10;YrkqnPHb+dAhdojVgvSPnHc57fnTtmGwjbizFSufbnn+VHmCEAkZXG1m6nI9R6dMUm/5d4ThRz2J&#10;9/zpDsIMiUfOmN2AR1BA9O3FKT5T7AvlRnBZnGCo9vbNKuWmCllbueOPqae2G4LEhyzbiegHU4/z&#10;1pgRbDuQspYSHlgeMew7jNNGHVS67F5AOOnt+NSSLL+7AWQseGOPlC46H2xTVxt2xqxwSNo4+Ud8&#10;/X+VAhjZXG8BAAAeeBmnKqvMEHRRwo4IFJEGk+Z2Gxn+UbQOnVjTWXcrFtzlWxwO/pmgqxKwMiDe&#10;2dxyWHQ+2akjZmzHjG0cjsf8MU1F27iFw2ATuPAx2pCoVyd4bYCQGOSPU0CEa1W4YuZCrn7wYc5o&#10;qZTI27ygzrnH3ensKKBHKvh2YMSwXls/xD04o53NlWG/kFmBOB6ZpirtkK4RdxyMtjeR6HtUm3au&#10;XBCscDbhif7x9qsBiqJV3ksCoIfuCR6UvMjIyngfLnGMnsfemrlozsdFCANkdu3I6H61KpBUgcR5&#10;YFmGB2wBikAq7fkKFSd2S56kdh/OmNGUVl2N/tLk9j1NDBJF+UcFMHBx8o7n1prAtGXRtxQLgqcN&#10;x2/WmIljKrJK5kON2WLD7voB/nvTlRnCKyAuecE8j157dqarM245DY5ywxu/2T7j+opy7TuVlzkD&#10;5G7E9DkUhiOqsqucgg7W9cen1obYI1Qr97oVbG7PQ/y/Kgr/ABAtuIw+Tn8fw9aF3B9u1fnAAPv2&#10;4+lMQMoPzMOM43K2FUDt/wDrpSqLgqjFGJVccgZ4H1HvUaRurLtVGG4hR3OOx9ac3EOFVtg+XJPI&#10;b3B9qQx0Y/eDqvJOByPSkjVXIkAbepKht3CjsfwpVXaxw+OxbgDJHHFLtPkEFlMOQVByCfTA/wA9&#10;aBIVT98n/VqPuqenP5j1pUV2Yt8obplW564JFNjUquGUu6Es3PG09himiNRC6A7gwHzZGdo6f59q&#10;BkrfKwR1wGYkMDuP+eP1obcr5L7OgbIzj2OOtKwxuOfLCYUHrioto3N8jDLfMWbjP0FAEr4k/eEq&#10;u1cZVc59MCho44yWYnG4FMcA+uPamwsdp2jY+T949+5+lLzGyDO9OTyOenY0CGbSNw4w38Y5bg8A&#10;+1GwLICw2s3O1WO2hkCxjCmQE9emPb/61IiJuDFyzD5sZxn1OKAJnYfI0fyNjjnIx3Oajm+Vl2kr&#10;gYVPQDrzT1UcnLMmM84AHNRQsfJLLiRC+eAfz56UBuSI3mR52AtJ8yszYKj2pZG+X5VYhiM7SMnH&#10;akERZQNnGTk5/PikOGYkffVgQc9eKB6is2d6qWVn5QKAcY7Z7UwMXjDNjBXBB5zj1p275mVV2sRg&#10;heGUH+YoCsjBPmGAAMkHA7EetAg2jJ+YALg8E9R6U5isbMySKz43HPXPrQob5W3blHzfKOD7fWmN&#10;G29SflXDDgYyff1oHYkdmZ2UFSpww2jp7AU0s0nO0oxO07eSP/rf40nlnhggO5SAAe/rn3pqttjC&#10;ghMfNtY5z2OfagB6s2MbVV8kBhwC3oaFcM2Iz8vU57H/AAzQyoyhQDk4bdnqP4fp/wDWpuQ+Nobk&#10;fPnkZ9R6UCDmSRWXcSy5Azk5/wBn9acJPlIXdI7DKtgYPt9etMZflUqPK6g88H3p24MHJbG9cDPA&#10;z/e9uBQA/au5RkROo2jkkHP3lPqKZtHlttbG3lCw4VSeg/WnrH/cCl1G4Krfxev0qPjG0nKjowPT&#10;nt9OKBj9pG1QW2ltxxwSMd/anbGWYqMsV+aMsOACOw/z1pgVdp80HCv87d8d/qDTvlUksPkJK5br&#10;j/OPyoHYRlXbgLgN8o44x16evvUvEeVXazMeVk5A7AfypisqyJ5mSF6jp27+1CeY3OFUc5bHUev5&#10;UDF27dzMTGcgAk8Ko6rn8aazSDdwQwf5+Oo9f5VInMmVyUGV2Ng7cjv60+Nf3e0MwZDt9zjrxQBW&#10;k3O20nknJI5+XtTV3Sfwl+T8rc8H+R4qRQcOAxJBABYYKjv+X9aPLZkDs3l73xhORxz+FAChisfO&#10;fMBDYJ556n8qGZEZ2++2zjA4Iz3HalZgzHA6gHlujf4Y/nTWYL947GBJP0/u/TvQARsM7RyDkYAI&#10;z6c9jikVjJJlXEiBMDjt7+pp/wAiM5D5JG7f/Cc8Yx6UbTHvQjd32g4BwOtAxEZvvMVHzAjaeAMY&#10;/GkYNN5ZdwApwc/yApFy46Lgjd06nv8ApT1DNkglRksnp7/nQIUMMv2KlgFPOaXyz5wTG0jDEds/&#10;X09qaqlcBAVPRFAzz1I9qPLK87e+Sy85PbigALDc6sMADiNuinuwI7DtSL8jBMpuwAXPH6U9V2nb&#10;tON3LjgDimNHu+Ujkj5ox3X0oGO3bZgS67gD97gD/wDXTe4UPjbxjacY7gim/MuQAwP39vT8zQys&#10;3lMBuXadrD+E55zQIdGyvtIRkGM7gckHPP4GnMyBjuRlZjxGnKg+9JsCqx3MzL1bufw9KI22jdtY&#10;gcAfdOO9ADmj2jcQDjqFPU98UL8zFdxCn5VJ+9nGST7UBgOVVgEGckfnTpBktgYwwIaTk9M5FIQQ&#10;qrKVVtjbeW7j1AzSSKJti7Mxrwm36dfeneYjqu+Qndk7ugP1zVa4vorVh+/+ftuIOVxxn0ocktWV&#10;ZvYnWQ8EYMmd3lqOM+tN8wbi/lh5Cccdc968+174gXFjNLbQ2gddm7d0OAetZK/Fj7ZtxBJBdYyV&#10;HIb0rm9vE6Fh5s9YF0jK/lqXBPy7hknHt/npUDXa/NKuGDfK6KwyPbnpXjd58RtS1CaNVEifNlHX&#10;C59c+hFZd94tum2NLelYi2ZNydT2GRyKl110NY4SXVnu0mqQxyJFK6wSE70Xdwfaq51e1InEssaj&#10;OW3OFPHtXz7N47jCmCSRVcDakzuSoBPSq9x4ujubow3JyGIXAPT3HqPrUfWPI0+qrufQLa1af61L&#10;63nicAlI5sOo7KR/nioLrXo7HLOUkZuQoOFZewPoc968IvrsRv5wB2NwIwMke2P8KuWUlnq9iDHd&#10;7JIkK+Thhu5qXiNNh/VddWexyfETT7dXim3qqjB3j5ee/HWoF+Iunw70hb7ZDuyyxsA0f/1v5V4Y&#10;1vfxLKYZVcRKGWOT+AZ6802C4LxMbq2ZJVOd9scY5/Wo+sMr6rA96b4kaavkmSVlRc9FI+mT3px8&#10;faQ27y9RP7s4kHRvr714bHefaLZntrkSZ48tjhuPUd/rRGrsvlyfPuAYSIPmIPtS+sSK+qwPfR4s&#10;tZY98V5G08Q5d2ADqegxVtfFWnyxlLmZYvMUKxZgyH0Ibt9Pavl+6i1uxZWjZgn3wqE5xmqMniUw&#10;Tf6estqxPG8kL9a0VZkPDR2PrG11qKZmitZ4XkwG+Zx8wHYfX0pY9YjjkaN1K7l/1eecdeCe/rXz&#10;jpniaK4O7e7u33Hfj6c+ldZJrC3RVo7mSEkhdsr7wcjqD1FP6xbcz+q32Z7QNettzSwSiUAFnGcB&#10;enGOvNTtcQzs8ts6kKASE6rxxn0r58u9d1+ziaNYluEVt3mL95cd8/zqjB8StXt5JJHZ9yqBt24L&#10;Y7D1prEIh4WS6n0laXy3USx+bEkpym4jP5e5qvd3c1uomjUr5Aw6dWwON2fYdfpXh2l/GKNP3Nyz&#10;BJDuaPptYdDzz+VdKvxlsP3EMitOki8sh+cL/dPrWqqpmfsHFnrMMy3UIkgPmRONyfKOmKG2BoSD&#10;5e4H92OQQOv0x/WvKdD+LGnadrX2GSTzNKmfMNw5+aBz/CfUAflXR33iWXTbtzM6vp7YeKReqp1y&#10;MdfTFaKV0ZSpuLOxuJAsJlXJlBDEYOAOmcfp+NXF42lM56MvXPGRg+vSsXRdUh161PlyeY7L5iDc&#10;CMHofzH4Vf0+bzbeOTC4XcQvQcHH86tGRYVQseA5KKG2t/dPc+3pTvLMgDcMygbuMZX0/PFN+6rB&#10;h90ZOTnHOQfWmeYsSgZMhxlGD4we2Pb60xDw37tF3kqSRuUcmlxjyS0bEyHYOc9c5xTFkbyQAQp3&#10;KpZOc/4UkjHdIynaOAFTjg9v/r00NEisGYqypvIwrHjJ6ZH196eGRpxjcNuSox0/H61EWCSMoy/I&#10;4X5uPQdqc/3QV3S7uiqcexxSAasJZSAisDjaOhHPt/Oh5BIx+ZY2xtfaOfQg0/dHE2/KlwOnfnt/&#10;+qmb9uXJU/N8oAPPr/8AqoQINu44AwVX5mGevak2BywKKO2CeAvbp3qVs7jhj5i7SSRznHp0zimf&#10;LJMFBRJGbO3qAD2P1oHZjvLO5nI+6BnkALnp/wDqojyflZVCMMKwGNp7n6U1VE0kZK+WHO0KvOfa&#10;likcLwjSLzsHYZOD/n2oFYVWDOEL73BydpwxHTn1pVPltjP7oHYidNtMAJZxtyMFR6Y9M/406P8A&#10;h4ZnByUzkY6AH0NAh7RE7AQwZjhu4A/lSAFVGQSp5MY4xg/1p6ukkqKFyOQQTggD2qLHnMhDsGwf&#10;mbtigCZdvyMW5BP3R90+tRrlVVVCxycnbjduHtSqzHeFK7H+9tHv1ojZm2+o9Rgr6UDuEZiVhtzG&#10;SCPkBLj39KfGGdVGFBDAbl5DHtn3+lNiDOzKxUkZ+42Bx60NI20K/wDeyWxz9P8A69AhzANt3MxZ&#10;RgM3y7D34pcncWZVRfvN36dDjvTBJ7ncTjAHzf73vSr8jHAVexx0z659aAHysWILl3CtvyDz/wDq&#10;qHiNVYHbuyd2PyBqVlIYNtDI43M2cdOxPf8ACmHG372V7jHJJ5/SkMVV3AZZSA3I79OuKUbnt0Kv&#10;5i87g5+bd2HtSLl2JJOcgk4waSRdzEk/MvzHjoO+aYhFxyCznJ7/AMvoTSq32iE5KqegUdv8akUq&#10;ZGCnPyYCrn8OaZ+824IVsjAx196AGqrSYByCx/Jff0pwbagB6g58r7zbT0yf89aQ7mV0kcqWHygD&#10;AGO1KFDKpVtgChSOhJ9PpmgAV/m4+foPmHBX6/nzSZ81hhhI24KCeMdjx/npRwqgZ2MzMTkc9M7R&#10;7cd6aG8teB8wb5l6k/4mgB/l+cWJJzuBGTjaw6Aj3NS7tzclkkDfKvVfx9utRNkSbScxBt2QOc/W&#10;nM0i8SH95jIRhgfSgA2eWmMrksScjIJPUf56Uiqnyq7lVwMKW4YD1PtQ6hgBkogOdx+8R+FKoLZJ&#10;AzxwvQjHQ/560AJIRxKQ2CvzjP5AflTSuVjdgWXHO4+vb8hgUqqTGRhSHHODwMH7tPj+VWRSCowT&#10;xgUAHl5RlX7rfMZN3IHqfamRyeXEqk7UVtu7bjjGcn+VS538oGCqfvgcgnjkd/amsojZlJYMQcqO&#10;hGeKCm9AVRkkDdjjb2xnr9c/ypC3yBdwUlslSv3sdAD29/rSbmZjltu442qOQfX60/5pEcZ3AHks&#10;OV9wO49aCRpUqyOV+YdNvTjr+nWhZFmk+ZgiZ44wDn+hpdrfeK7WIKhSfu+oA9KA37sAfNuyNxHI&#10;HqP89KBj225VseVgj5WPH0/OoZFZXC+ZtUsdrHjOeSv/ANen7Va3OZRKGwfm+6W/wojUNn94cyKS&#10;y44Ht7UjRCrEys3qPmC468cc0RkncFAaMjJ38H/JNC52MGdfm+br0xwCPYnFPkjC7wx2HHOB364N&#10;Mlq5GvRYAW2Ox3K54LDnJ9hTi7N84+8f8nNLJ+8lZhuy2G2t7f496TqwZsDruJOOSO1BJGyorMWG&#10;8vhOmPwxUrKG2oxOJT/ByeB+lIWAZWfOemDyc46ihVWOYEDaGXGEGASO+PU0DuIImZcjBKtwQdoH&#10;pS7DuQbNrMS+5T932/8Are9D/LtCgsuOV/8Ar96kUIq7N2xc9c9D/jQIiuY4WZGkh8x2UEtHKUX6&#10;YFFP+1eTkcpk5wvIooEcvtD43lkQc7gQQePu4qTYySFSoVmHzKZBx3GKjVCuQE2oDjLEcDuD+NIe&#10;FB8sRycN5YHUD0/rViCQq0jvL12gFSMBPY0FRIuN/wC8PGWzgfTPtUj7oV52qOGX5gc+49aZuMzS&#10;Jhi20AOx3Bh6UAG1ZY+QDlQCwBBbBxx+lKY3LOHfZtIw2B8notKxEu6OTd93advyn14/xpIdwbyl&#10;VgR1RuOnf60h9CSSMFiqhmk5BX+6e7cev9KSRi6/LIBIVxsPU47Z9KRwI1DN8pzwyg4x/eP9KfD5&#10;gyAm4shLNjgL7fhQBFzNIPl2EgEjHOO+AKfnztxVcDIGGGPof/re1P8AkiaBQw4GBz8wPUn6Y/nU&#10;WJN27f0OCWHQepHc/wCFACjcWkXJAJ+V1PT1J9qcR++3Nlh0C5wAff69aRm8zaY2yjcA4wRkdMn+&#10;GhoOgAEe9M/MeBg9/egCXcXYJuWQY5xjjuBx+NB2pKzfMjNgmM9AB3H9KQEJtxhQASCo+ZRn/P50&#10;LtXBHzptP7t+ct3H0oEO+ZW+VFLg9VbALHsaa2x1yAA6gfKMcLngj8ab8zLsaMZC56nBJ6f/AFqk&#10;hkAZSVERGAWxnmgYjrJ5uxgq7m+dm6HHP8qduLsQFU4Gf3fYD278UiryzBdzYy3qPUH6/wBKRQQo&#10;ZcgbhhYyDjP+HrQIczIrbco277pU44PrTJo85C/f24Vc9ff6Cnp8qyqHV0zzxnHvmmrnzFIQqrJt&#10;Y/3fegBqgyqFaQPuwxzx07AU6SNVXAUrhvvNyfpmiNXbYNuDja2OOKFkDTZ2BSvQHPze596AHMsa&#10;8MrovI6gjH0pF+VcJwWGAgPPX/PFJs3PhpN5cHc+MDPp9KNpU7U+TZhlctwR6fWgYjKWZmZlAXjr&#10;kZz3p7upT+IlRwcDn1xUbuSpJVQp5BUdeehp7OEzIdinI+b7wFA0KxHmbXXcRyrr1B9/WmybnDM+&#10;yFD1OP8AOKCPLYEMxTdkKcYbPTnvj0p+CYg5dWPUs45J9cUAkM3BsIzBQvHHbPalZjhGVNwHdzzj&#10;+pNNX5eRgFiOG4Jz/jTlcjaWAAQDIPJJHOBQMWMecTtXajEuobgAevtUSRiVSzRmQMMIF4z6/pSt&#10;uaPGGUZ3qp67SeCR9aVlZpChHKtkgHBGfp9M/nQSRiXOwgKRjaOTjPqakDgxkMJAMYbC8oD0+o96&#10;aGVflBGD8kjKMYPp9DUsYaNhhWEi4zg8bewoAiTdG3O3uWGdwK9/8fwpd/7wEfMcb+Oigf0oMZVg&#10;FZfm4zjofb2xTl2soKl4kyFRsZzgYFADrjO5FYKpI+9G3Y88GjaFkA3I56MD37n/AD7U1l2sFPzL&#10;tGNoyUb/APX2p6IWVGyG4wRgdfQUFWGOzRsN6EKCRweBnvTzjHzOwTG0A4bcO34e9JufzCylSV7d&#10;Se2B/jTlVUZGX5hs3DpuPt6YoAVzubcn3ccrnBHt9KbHtmQ+WSqKuwYHJyc80qpt5AyVX5eMAk+v&#10;4fyp0jCNgXKO20A4689ScelACyRrM3mIuQ2d7KeRj1psmySRsbnJTG4ZwPT60gXy9o34VQQrL3Un&#10;g/SkUP5rZc7gQSV4GfT8s0AOaMKDzubGBkfqD6e1KyrCwj3cKAwDDlvce9DDklhuEjf6thxt7Ff8&#10;9qGMS/MzEh8hm/gz0B9j7UwDy180bT8ykspP8Qx0NKuGVk2FtwyTnnHfNJg/Ou0gp/EV4Hv+P9Kd&#10;Ig8lQyklcsSRjb3I+mKQDQjPGMDAGNobnj0+nrTW5RzsZTkBnDcewx/nipWQF/8AloHZcq+eqH1F&#10;RbWXCEfJjgg5Jx0JoGOkkaNd0hwzYG0jhuxanLHtUKG8xeR15J9/T6Ur4ZjITgbfuqMkHHpTVKLh&#10;Arl+G3BeASPX+tAh6/MsmQyNno3XGP50wbjjKqGUYBVuSR2NO3okrExliVwdxxtPqfWl3NJu3jIX&#10;g846dDmgY0QuMlSNgJLEHnnvjvikfqyqSVYgqydz3+tSMwlXBcY9ZE4/AdzQpUN1I4A8lVztHrjs&#10;fWgCIkyMNrLIW4KqOh9PeneUFYMPmfJBAPfsMfzqRkMasGKqFxn65649aRYwu5ULCUckMBnH+16U&#10;CF2qcqRv5+6RgE+n+fSk8ts7uEbdk7z8v0FI1xEG2HbH5nHychfofWovOQsY1AKscPzyeP5VHqFm&#10;TLIW/gUAZdRuOQe+P/r0jKw24kHzsp4BDdOAfSsfWtaezszsMIkAwoaQHaR3rjLv4lX3kyFxGqcp&#10;tXGfr9axlWjHQ6KdCU9jqNa8TwaZuH2M3Drn92px9T9K818QeOLXVJgPs4jH9+NiGJ9cdOKq6t8S&#10;JLiJY3iWJM/N5Snp6H61zEot9QleaKJkyCVwMrz2OK4alZy2PThRUVqOvPEOmtcSD94pYjAyz5b1&#10;9jVabWbVmRltymMp5281j6ho94uWRCi7ezYX6se1c6mrajb3GVmUIvBSQcHB9KwWpvojrbvVwJY1&#10;WV5NpyqSfKwGKz5taljLtgsG5MZxg/jUaa6upxtPdWiu+QHkt+SB9KyLjT47hX+wagXGSfIlBU//&#10;AF6pITl2NuG5t7tSUt0fcxy3GenSqMyRMzq4xFjjI5HsKyPs9/bqXhjkieL/AFiA9fwq7F4gtbyH&#10;DSGLPXIz9cjsaom/csWuvXOkKBI7Exjar9Q47E+1avh3XLW6mWVv3dwy43L09ufeudjV3YwLtZZl&#10;LFVPX0rJ3f2HciGRMQS8oxyoXPUUct9BXtueotdpcLmPY8ifL5Rb5sHtV7R7y2upJVeECdRgHBJI&#10;HXJ9R7fWvM7XWFjjkijZpYlGcgjzEGefr7V0dhrC3DKEkUTxEOp5znHOPr3qHGxompG1qnhxNSUy&#10;IRBdHJEiMMcep9+wrm77XNS8O38cOpqzR7MfaI1J+mR+lampNJJC95axnBx5scTcA9j+HP0otdUX&#10;UQbWd/tC4IDNgHb3+tTfuOwy18Ytp88dwJTcWjcYk5D57Z9a6P7Rp/i7TCqQWk0w6wTHnHXCt/np&#10;XlesWl94Umkkt7fzdLY5kgxkAH+vvV3Rb21WGG9tJsxZw0ecNFz0Na8l1dGak72Z148IRWrBEytq&#10;78wbxhSf9qtgeD9X0vE2nTJPCwyIzhtp7iqVjILu3ZSYMhgQrSZJJHDZ9OtbWl3N1br5SLJDC2Tl&#10;fuE45J+vasW2apLdGVFBrUkbFWbztxR42GAPQqejVVuNNe6ukNxbv5mPnJYDb2HHYiu0tPECXEKW&#10;upKEULjz2Xkr2+h/wrUuvDwk3n7RDcFwN5lQZI9Qe/1qOaw+W55lqfgVryOS4s7pJ3jGfLYYZR3Z&#10;fUVylxpNwHmEjeWwPys7Fd3uPX8K9puvDxt2aS3lCzkAfK2Acdw3sO1Uo7VL64Vbq0R4F43zJxzw&#10;AB/c75q1U0E6SZ5G1nciNTIu9ACDtkHI9hXTaF40u9Ehjg89p7dckrIM4BHp2+tdNqvgGw3LMsTq&#10;jcubc8Ed+e1U5vAsNyrtZXRaLbgRzLhgB2+taqrYzdLyLvgv4kQeHtbjkVpBpznCq3/LNu5I9zXt&#10;lj4ls7y0kuRNG1mjbGVTnYGHGAOv0r5mk8P/AGOdra5AzIM5QfpTNJ1zVvB7ymxmaS3kGCh+6T/j&#10;XTCv0ZxVMOpbH11HcQ3LmSBsoyjJHzKP/wBdRtN+8Jmj8sI5Ty1PzcDIOOy14d8N/iw1tdGyvZAf&#10;M+YStwEb+7gdjx+VeqXGuRM1wRMsqeXuIXC9sHjvXapXVzz5U3F2ZtWrfLGqA7WHmeYozjI6fWrQ&#10;TavlxqYzjG4Dn3HuP8axfDt9G1l5bKzFeGPfbjOR6Z/pVixvmecAdGU7FyBgevpxVoWmxprmOSPa&#10;WCDDYjwfmPT/AD2qRpPmUAqcgKdp59/pVd1+zXG3Hl+YuSMcHtStMobAIMnGRIeox3x7YoJZJv2/&#10;u2AlXJAweFPoMenvQyhtqZARjxuPDEdwfX0pEYxkruYhgCMrx/8ArpFVY2Cxo2wH7u3PTuPagkmj&#10;ZnJJOGxk/N97059aj8sNIPLXg4yDyGz3zSSb2+dFTgBQp4/DFLhsljj938nyfICfb9aCmxzsGynz&#10;Ljgup43eqikjIDA8o6/dXOBgf56UHCoQzAup2lQP7386XIaMhRlRhUz2Pf6mgrpqNkkEeE2bSTtG&#10;G7+hp7P8u/yyc4Vxu5NNbyzu2LmMjB3dT9fXn8aRsqRGRxjO3OAfbigzHsyeWuWErL8rZ/iHbB9f&#10;WnJlmG1M7vlyxGM44/GmeYzR7NwGwgBRxg9c56UJlnVpFDR5yAo/i9z6UDFGRncjEZ2ls4BI/wA9&#10;Kdz5fBHljByOCP8AZPvTbdGWMAbhG2WCgZ/yKEYMAqqAc5bjB6UASBi+VC7yBuDLxj6+tJuLNlJQ&#10;Vchdy9h6Y70yNjw6/JsOVMnf0p4kMchD8uo3DC9zQIeGDs6urbiP93jPAFRLIxyqsUOcLlePf6U9&#10;n4LKyyZGMSAkmmvJ5Y4AkQgZA549/WgB21n+V1OFPyjOD9QKcVVsOpbMhLrxyfTP41C3ynflRHG3&#10;3nyVJ/nT1wyMSxJPRDnp6UAOwwy0iqudoZAc7eOCMdqVyJANy5ViTlsk/wC9gfypqj+GNdrbRzno&#10;BxilWQqpVG2R42jb/e9h60DDz8ruOXTBDDox7ZPqKe8Zjkyqg5HDD6enakX5cO/3ChDZGfzPvTTI&#10;dq+Uvlq5xuzk4+vfNAh+5dqgqApXnjLYz+lR52KyyFyCSCduQD/TjvRGzLKOoDDlFPzE9ufb+tKq&#10;nOSSG28Nu44659zQAkygFQ2c5xwcgqPelijBYY5ZxjGOFX1HvTuGkCBGCKPuA4Cio2Tdg4KjduIC&#10;8H8aAJVYbgxjZoh90DnI6ZH1qNtuS2No6nqSD7e9OVXhkJwiueFO7IY9MenSnL80ZkjKIQ+Cx6Z7&#10;kUACyHa3TORmRcjHoB7ZzSYJUcEAZ3KvRTngUnzK2C3O4fPnDbe2O3rUiRAS7BuI2Eq3sepJ/wA9&#10;KAGBvLYgQ4dhjjOQMc/iKeN8cPlvL5rk8N6buACKbIzJkqDlm2kHtjv/AJ60/wAsxyCTcCB8oYjD&#10;A+uPfsaQyOXK/NKdqrgl1OdmOgI9evFSZWMqXydzY35+YL/CMfWmxqgUhAzEkDpnB/2j6nmlYlfM&#10;IJKsQmSMlk7/AOfamIQKFZvm+YlWdRzsx/n9aRmXOJcKjKXGOePT/PpUh8pVyAw5JCnqeOOO+eMm&#10;gNu7BEI6qMDPpigCNBIuOVYlSTk429sD2owWb7uCzf6sdewzj/PWlbDOo4K+nfjuB/jS7iI+XVGZ&#10;uGfJIBHTP+c0FpDmX7wMfG4q0fHX6frTUaXzRGyKrKNwz/F7k0OybmZVIkbhQByw9D9MUnzLHhRy&#10;RnGOCfQf57UFD2j/ANYzR524LENljnofYUvKqhB37uSw/ix3+lOjaFJUWQAcsVbkhuMYP44pjRkR&#10;qjHr852jaOO1IY/YcN82RgLlew9hTJNhaQklRnGe30pyZ2s5WSRlIbLHA298Uvy9lUgEne3XHvQQ&#10;+5HuZTGQSzf3cc+1NDBpZFBYsoyq98d/6/lT/wB5IcocODnb6Hpn6e1PWMy46Jk/uwBkse4zTIE3&#10;NtKKCqbchc5x6GnBTJvVVw+3aZB045Gc/wA6NyNGCVBjzjdnOMe3rTmkVy4+9wNqheBn296Q7FaS&#10;bDYEjKAOCDw3vRVniUktGeuMDHHtRQXY5V93y7o9i9vm6H0pv2gqoCowZmzyBn3AqEyKVdFIZDzs&#10;Pfn+dSSRllIVtrKOT7+n+e9aGQ9mUoEKLvTlDjkc5H40jGPd5jFVXbluuMjp/SkTaZCQAB6t0BxS&#10;ldzMWO84B+X09x/P60DE6sN2fLOO3UHn8KFXESI/zEdd2QSD2FC8SM4Hl8ZdQ2QvOBjP+RTo08vy&#10;xL8n90DowB449e9BQxi2fnDbWODzz7VJFJuYYKr0xg8E9CfpTf3nzA7eOSw6Eeo9/wDCnRlI1YsD&#10;5mDhVHTd298+lAug9lDc5G3PdcbvSmooVwwbc/PIHTjt/WnNC0SgYDKcIVLDg/8A6qTcfLbbyp+U&#10;KBj5c9f8+lAxNoZd+4k8EnryemKcAqtuKknuGOcY/nUbNiIvvIcfc29/XjtxU6gnGwKcYBYd+M7q&#10;AI06H5sqwxx39c/570/b97ICHGeDyKRRsjzgDzAPkb6/1/pUpVwrs33GHO0bj+IpCIx5ipuVi4xn&#10;pj5h6j/ClAKswUSH5eFzwc801WC4JGGB5IyB9MU8SBI94UCUnlWOTtzQSMDCPM0WSFHGFxnP3ifW&#10;lVch3RyzMQQRwGHqKGjWRVUOxAPQDA46fQ+1MkOcui5ydrg8FT6n0oH6khhXy13H5fuhfU9R/wDq&#10;pN22PPzEnJdTz+VOVUHAO7J4+vTIoLfM0e5W/vbj94j096BsAqrGGP7zadwUHk5/+tStktnOzAyA&#10;OoB71H5uWXzOA+NzKPunPAH1ocj+6NqcE57ZoJuKFziNlYxJ8u7P3s80ASbcHYyglSvTFC/w5fr8&#10;wbGRuHpimsrxb2LZByNoGSpPqfegaHMpDHb8xIBz2OO4pI1XduBIGTwnf604/KzLjJK/MjZGw+xp&#10;Gm8vgYL4xtA4Hvmgdx+1TFl9xG75fm4H0zSSIzSJnkkZDN0x6GnLIFdm6oAFXcKIyNvl5bPJAA4H&#10;1B9qChu0FXAjUnBbbnOD/hTcJG33i6qMkjnmnpjht7K5yAO6+9P810XahUcjJZe/cigQxowNjAHI&#10;O3g84+vao+hYDJ4ydzU7a20qA3HIVTghup3fmKN4yFQgRnk47DHI/wA+tAmIzByrOPmc/MFXBzjA&#10;psRbdJtbhiFOB94jtTvMMkZOf3gG75RgegP1FOb18vy1yOFOSpzxj60EobJgqHZ8L1OB0Hpn161J&#10;t35f7o28uOffGPXFIzA7SwYbmx8ozk9aRnVfnAYncQrP2Y9R9TQMcrA78gqGbdtU54I65FAZWlLk&#10;8H+FhxjHX2PH61FtWNjGFKFRguTjvx9OamYjzBwQOG4OOPcf560FDI2XzFDBgPvEYwx9cj0pwjKz&#10;KWyGc7l2jqOgAp4JbcyLvkc4xnkkHqP9kUx4xIzDzQoXklecN3Oew/xoF1JUYvtUKwiwe/U/X0pu&#10;19ybMAZ3MfUDjA+tNjZpmQja7HqpGDk9APrinEiFguwZYZG4456Y9P8A69AxdokWXy1+UjzML1J9&#10;KVm2xsOTg88dDQ37pV3EsVkAbscdsenvScsVVtwePO4dPlPb8TQMUw7lBCnY3zAP1z6Cmxsd2VbY&#10;u3pgEhvYGn7iWIA4GG5P3jjt6AUcxwsWV0Cj77Y/kOxoAYY3WNCoZXXBIJ5HsR3p8gdvSTbhsnOc&#10;56e9Njt/JbALbsFgSevPQfrS7v3nLADH8SnnPQ0CECjcAQAY2P8AF69vr1p8kLQqSqEJ+AxnoaRV&#10;HXaWU8eZnBb8fr60gCsJFwY2Bx8wxz3z6mgYzaHbbjeM/MVOMc9/xqYS7WZgqgjcCDn04HvUfyTM&#10;u75hjBOQD9cf5605dqKWHzAHYWIzz2HvmgQDLoFHBjx88gxk+9Jh+oQE543c9KFZGyuJGPJb+99B&#10;n+VOVj5m1R97B6fgR+FAxYtrAqx/d7g3ynPPTjPekAxvbAMe7njnjuT3FL/qWOJBIckhkXn/APV/&#10;Km4XgbmyGO4q+Sv4elAgmZYy0kvMO3J2ct07eorDvvFVrZoZJoplCrjcQck+hHX8DWx9qit0PmmK&#10;DbkiWQ7Qcn36HFcj4i8aeF9PmMe4Xk7ffSNjg/7x9f0rCc0uprCDl0uY2t/F3yo5Rp9tLM3ALGLn&#10;8uwrj9T+JmptEpuZpreA5OzydvP17CqPjL4sXlxHMumwLpdvnav2eMFyB/ePrXkuq+Krm8dhMbq4&#10;LcEvlj9K4XNyeh6kaaitj0C98VJe7lOrhDtyEOSAfb3qnbTHUrqJHvPMGNwZjtx/jmvJdUjumdXj&#10;VmTHHJ4p2ma41u22eO4Rl43Rk8VPs7q6ZoqiTse5waGkkbs13IGOSqk5z+NKqDSwyCZV6fMOhPXG&#10;fWvN9L8R2q7WW9klZSMROcOfxrsrMjUJMwuwP3/Juup47Yrnaa3N7p7BqXiN45GS5s9sXToTkev1&#10;rmY9UsLy5ZpofMCsSvy54/xrb1Kx1GG3cGLfFnG1QTz6VxWpXD2sxmaLyOdpOPk9KpEyOpm0nR4c&#10;TK0ipIPvQtgE9waqrbQ7fMtpjcW44OQDID2zWXpMk104FtModfvRdUIx6VsRxlmPljyZJOWZQce1&#10;PYV79B8l5fQqrvmdD8jnAJwfUVz+veF4dRzdaSwhuQPmizjP4etbMM2oW8khmBm2jKyxrtbjsfWp&#10;NP1jT5oit5brFI7DE8HBjJ9fTNNNrVEtKWjPN7PXLrQNQjSeORDG2evX3roNQvLLxRa7IJgs+d0U&#10;bcfUV0fiTwHZavEHguv3j8LJJyp9g3vXmWpaHqHhqdo5IC0edytg5+orojy1NVozB80N9URTXV5o&#10;d6GYPHIDgg8Bh/hXR2Os213FHd27Nb3UbZcocAf/AFqybPWrTVLY2epsV5+WR+Sn49akt/DV3pUk&#10;V/bqNQ0922OITuJHpitGla0tyI36ao9D0PxM+nwyyMN8LnEijoD6/wA6bqFtGs8E8W1beQ7ww6IP&#10;8c15/b3z6DqckMjCWylPKv3B9PpXc+FZre4mfSLubNtOpe1lf1x93/CuWcbe8dEZX0O48OaxZ6p5&#10;enXyJHdBSqlvuzJ9PWsLxh8OD4XSbVNIiLwS5E9qw429yoHauYvY7myk8iQus0bfuLjujA/dJr0/&#10;wT44fxFo/wDZeoASXUY8tyRgsuMHn0rK7jqjXSWjPLbfWjJAEikURjhSw5B649q3F8XaxYQsJJGM&#10;ZAYoRn8x/Wsn4keC7vwpq7XdtExtJiXVccY7g+//ANajStQh1C3WGVPNm2AhRn96PQZ7j+la2Uld&#10;GcZOLcWdNp3xUsppkg1i2X73DOM5x0Of/rV2NjdDyEms7n7TAV+XJP1yP/r14X4i02OSGCOIg7gS&#10;rp65/On+AvG1z4dvvsN5IXtZGABzyCDxz6Z60nRTjeI1V5XaR7ePETLHHEzBJEJISThH749ie1ae&#10;maiuqW/l7niuUPUY3KSfTutc7asmo3hiMYmUA+bDkHbnksD2P88VZ0n7PI7QRuVMZJjZjiT8c/e9&#10;64TtOgF5f6PM5mmF1Z8gGRDhR6nHFSyXFpqy/uUkgnPAKKMFvXPbPP51PYXU8yyLPGPPxuAIGyQd&#10;Nv41lXWm3MTS3ulAXscbbp9PBO/3AHpn+VK6HYqavZzwzJHcndEpHl3Uaksv+y4/l9K5O5ZbO8OY&#10;18t8qYv4Gx6f57132i+JtM8WKYUuTFdocNb3B+cEcYHrzn8Ky/EPhaO7ge3mQoxJdZAMMp9/x/nV&#10;RdnqZyjdaHMXGi2Wpwo1oi2NwfuxLyA/bB/Cuc1rxH4i8PyhZ3k2gjDqSR7Hn6VFca5e+FZ5bW+3&#10;N5b4WSPt75rek8QW/iLw4I2EM2flXjL565rrhKUfQ5JRjLQ2PBPx1MWoRi/YyIV2u4PU/wB4++K9&#10;R8H+PbPXLg/ZgFVpWVC44+nsO5r5c1DwzFHO0tsWjPUhT3+npVvwt4m1fwjeRujttVstkZUeuB61&#10;6NOomcU6W59tfbluLdZUdWZZNgXHB9cD/Grke2Nhncz5O3aOeeT9eleT+CviBYaj9rjDhUmiSVGZ&#10;h8zjqMfzxXoNn4ktJNQdfNDlUVhDJ1UFeeO1dFzgcX1NtgvKg/eAHJzkDnI/SiRVwShVVIBG0kZH&#10;v+PpVS11L+0JP3b/ALsAMr4yV9foD61Zt7gSb3cIuScs3v0OaZBKYZmXcu1U/iG75j2/WoypfAUM&#10;SoKHcMjB6VO0yMS/mZdh95ed3Hv2qIKJcgBljjAJZiVAPcH1oAI428vBHRhggZDD2+nrSGNuVUCR&#10;hnAbsPr3qdGjXaQTGc/eI52nrinKvCoQDHHyVXg+v4j2oAh2E7RjLEZXoce31qJY2mbZgAnuBz7k&#10;D1+lWQvmDJVcyEA7RgH3HvUjNjec+UQ3BPX0wDQIqiM7FDJhcnaF6N+FO8l1wc+WqpxtGQe/41PC&#10;rK20bllDY3ZyB7UoUFnZRu3HJI4Ct/8AXoAo4k2szRnhfusThMn+dKuVYqyMysCNv8R96uv5YYgF&#10;ju6Kx3Z/DtTOPlKIWZe6gn8/UdqAIOWjBWPzGUg7sgbMdqdIsm8nGwnJ+VuCR39hUq+WRkF9/Qlv&#10;lx+FMNukcYZGDLyAuM/maAE3M3GC20ZZo+/vmiN1VxhiGBxuxk9Ke0cas5JIdcNtXtntmnNHEQcO&#10;E3DKnHzYoAhVQGxJ1AO5uD+H/wBahQVzIx5bqQcfSrCojTAyL5m8HDr93p6djUakeSMv5bH5mO3g&#10;DofrSAYSsvzAMwGFG0/596RVjbeqhgzdxyR9fanfKgy7/wC18y4PtwOtCun3g25Wyu/7vB6k0wE/&#10;1uMDaUw/yvj6UNhScSYO7OT90A9sU9gsjB23cddq9eyn378VIuxPm58sHIHGDjrQMhaMLGysWHO5&#10;uAc46f5FOUM0uG59Rjn8KAqEghlkZuFJPAPU/gKlIT5SpZvmwq4z+XrQPlY0bGZnCMqAbm9BgYz/&#10;AJ9KiTezAbxGWbcDjIbHsan+RCgVuNpYqQT/AJ+lNViACylF3c7gMcdMigfKIoSPIjztLEunqOo6&#10;9806aFn5CqMEjco6/X3p0cjGQMSpK5VNw+Yk/wCFNWNvKwu5Qx5XPze5A9TQHKIvyt8wYMeTgZ2r&#10;0wBUq/Iu1XPljpjADe/09qjbaqvkFDgAIMtyP64/nRu3MdqqoBG1SeAe5z2+lA7IWQAKfvYJDEk8&#10;HPTPuOaU43HJDCMbg3936Z6+1J5zqoVg7KTwWAPHqPpxScuuCuRtCl884+lAW0JS3yjaCoVsH/H6&#10;4zUe0LtG3IUFlCZJIz0+nrUikbnJygf5B0JGB1/+vSGZpFXIBXdllQYLEcAke/FILDVic5CqBjkn&#10;rx9aXZvbhvmYnYG/ugf5FIwDxkq+Rn7o+8SOT9BnH50u52Y7QuAcMy4ADnnOe3pQKwIxZU6BSOWx&#10;83pj8KRQMDeqqg9Tg9efxpFYnaA3mgKfmzj5u+fU075GyFG9ScncOvv/AD/KmWO7MXO3JKoqryuf&#10;Ujr70z7rZOcKwAA5wSOxFPPyyJhGBU9VPA9x9P61E2VYFjkBm+VTgt749TQA+NdoGDtKgct6nr+J&#10;45p205G5QV/hXf09SB7/AKU1Yzt34wNw2sx+6D3+lN2LIyLgkAthjgkEHkfjSELtyoIDMwABXP3g&#10;fu/iP6VIrDLDcrHqvGeelJ5pZiV2hnb5V5JHHOR61GFBJydsYXOc8880wHExxAE7V3jO3tTkYqse&#10;PmccNtGCB65ol3xSfKFUsCVCqDgH1+tRkbQPK5dcKN3OfUGgXKP8zaZWyyp91WA4pxy6om8YZSTt&#10;4Bx0J96Rsxsc7m7quefr7AU5YW3MDgqc4Vug9MfWkMbuG1TsDAjIPTNFK0KN94bj03D5s0UDOUmU&#10;yNuA+Y5zu65Hf2p0yEEfKu4fP8rfeJ/hP86btMqqchgxI2ZwRS7VbaeVCk/h71ZiN58xwwDsBlTn&#10;IGO+fzp671jJAYtznbzx1/w/KiNTubDbBnaFHPQcke/NO2tF5blSGDbhxnd60CItxf70YZWKsdmN&#10;u4U9WaTJf5FUv93qAew/z3oTEjKpViWLMmeAoHb6mk2qsituaIlN3y9MqetMq5IzsVJYFkC7iQMZ&#10;P09KWNQ0ZjJ+Rxy27n8Kjkx5mW2j1weox+lIoO1ZCAAg6H09fxpFEkkIkbr94fKzDGTnp7ZpEU+W&#10;rAeY7DODxg9CP54pNm5NofAUjGeMg9vy/nRtPJbbE2cAt0x060xD4I2h3tGFU4HfkHvg/wA6e3zY&#10;ZkZ1XD8cA/QU1I9p6b1DbRtOCB3IqRgS2WxjqNvGMen4UhXEVW37imd3Co3IIx1NEmNquC3o6r3I&#10;HGDTsDfuBBcnOM/rTFJZ3kZHK5IyTjI7/SgBWjOAjM2Orei98ijbIm0IVz24+Uj1+tEmFJZRs2gK&#10;Mgn86NgRtzZ8vrwO3pigQu8vywVGc5JPQkf1pi4kbcq+XkEYJ5PPr60uXLEuFyGB2HoD/UUyVTmY&#10;ryVbacdwec4oAVV3Rrtf5ufm6fnQrFsbjsTqOnA7UwqAB1VmAOAemO1PTZEXPy/MNoPbBoENjZZI&#10;Qc4ZCRuYYXn2pcCORdyD5cLtzz9fcU7nyVSM4AY5bOfl9CabJtXGQCrHCbhyn0NAx0SPMuVG3k7W&#10;xjjv+dK8Zj+4zRpIBtIPDH0pzSHghW3Zy/cZHHSmRgLKyKP3ZJBBPDd6AHeY+8eTIm3BwfTsc5pi&#10;kqwQt5i9CijksP4SakjYHLMWQg/xLyMe9NWNBu3/ACN97O78c0CHLvYc7HLD5y/TH93HY+4prMFR&#10;V2kkckYwfbnsOtHl4wG48w7guM49vr6U2RW2hsCNccqWzn0H+NBY/f8Auwm3Yw5K4457j1GKQJ52&#10;WVdycYXd94j1oX5Ts8vDAcI39Pb+dO2hpGikUb1XAzxjv+P1oEMaYeXEhVG2fNgcc98mpWiLfKdr&#10;ODywbAIJ5NNb7ytuyCnAK/zpSqfLkDj+FTkH0I9qBDJFLbfMfy1LEscgHjqfofanGMkpzt3DCtjo&#10;vYfpTFATlgoTHzZGef8A9VPkZghbdkrwWxgEfT8vpQAxjuO9yWz8u3JHl9/8ml525xhSSqK3HHcn&#10;6DvSyb055OFyWJ4I7D2pzcMxdMMvBVDlVPtQVYRQOdzST/PtWPHLcdPpj+VJ8212UnJGTt52A/3h&#10;69enSnqTIwA3CRCN0jH5uecU5k8twyvg85bofy9KYhsbFQWyFC9G25259D6U3CgFFCgYO4gZLZ6/&#10;hinY/wBUfmXcCQxY5HPQe/rShhzkYG7czR+3QH2FIQxSFVGVmMxweecDPb16VKwySiMWzkoW+8M8&#10;4I9DzTnYmQqFBUjPP3s9aHUtyG3bflLf7Oe/4+lA7ixrI3yOnmSMAoCjH1J9ePyxSN5bEZUYHyhn&#10;+6fYn1pfJPyHLZUkbcjnHPB7E0u1mfJKlhjHPA56UDE8t2KRRhMMrHEnQ+uP5Usin7yk4YbS44OB&#10;1B9qeISrFQAGG4bhzwOTx9KiVSY3ZSHXjPc8/X2oGOj2D92Ywy5+VVzz6c07cGjjZ5DuzgupztIP&#10;8qRdzbf3gDnOGUEduP04pNwZWwyHYcbtnJPp/wDXoEG1NyZCoilmABJLepJ/lSyfMrAliCfuscH6&#10;4/Snop+VeoxgZPCt6fX3qORTklmVm3cseOfYUDHP8m4ny4yApQ7c4Of5/WmqVhXaxUITjG09+4HY&#10;ZzS5VZGw2QP4W9+/FKGRVXcGL88H75H4+lSSNk3ISo2qRy4/h/H0pFLSDcrZwSBt/i+nvS8LxIXH&#10;QkjjHHB96iupGt4X2KJmVMnaBjHt7infQa10JFMZUEJuCg4XBz+J9jXHeKfGE2isYbKCKS4YYPOQ&#10;h/3uxrmvHfxbh0ZWtI1kaYdM/dB7g14TfePHunnEYuMzE5+Y4xXFUqvaJ6NLD21kdv4o1yEXHm6t&#10;rL3MhbP2S3JYL/sn2rPs/FDzsWs/D8ciIOHmG0be31rirTVra2kE0tl5zYyqsMlvc5rSuNY1O/jW&#10;UutnAWyqzNg8dOPSuF3O9JGze6+Uhw2n6bEWyCsbE7v/AK9c54g1y2uY41ghFq6/KXifhj71n3Ag&#10;3FpZnmZjzs4Ge9RPcaGFRZIZ2foNrfrTiimYgurlJRtbcoGcHuPT61bt5BdN/DG2ON/3frXQDStH&#10;lijmEd1uxywPP/1hVZYbAOwMMmGG0LJwD6nNVzEcj6mbfWtw8K74IVYjiaMdfqaZp/ia/wBJvI1Z&#10;3VcYG4ZGPY9q1bS3ure6MtoRNGASIpD8uOnOa3YdJ0/xRbyW08DaTqijEW/pJ9O1HMuocuuhf0Hx&#10;q2tRxWskyFovmHmjbIe2FPer2taTZXyFLiFtzD5Wfr04GO4rzuTSb7QLpIL2PzItxHT5k9812Gna&#10;wIY2iugzBgAnmAkOp9/p/KspW6GsfM5m+8F3tiwu9JnyAcmPOQvsasaJ4/8AKuFh1W3EAI8szbcK&#10;RnnIrsEmbRIwQhubWYY8yFgGXnoTWfqujWmvxyL5eflJwwwxP1701L+Ybh/KMultbwq9ldEIeEZm&#10;5OexI/KuZurd0utoC2twWO7d9yT6j1qpHpuqeFyXhDXNo5w8SjlRW1bzWviS1aO3dWmABCNxID7e&#10;tUZCaNrk0MU0Eb7mUZeB+Uf3WtCaSDxFDHulIIOCrD5l45yfSuKvLyXRb0wXBPlnID4x36Vs2t1H&#10;cW/n25xPHkuo6MPT60+XqEX0OV8U+E2sZXeFfOViSAo5Aqp4R8WXfhW8C7TLasf3kB6/Ue9elQyQ&#10;69Y7AHjukGFDYBGf6Vw2ueG3hvGBHkzL0bOe1dEZ3XLM55wcXzwO41zwfbeLNOXU9PK3Vjs8wNEM&#10;NF6hvxzXOLot1a2ka7vtMUJDRXEZ6DPQ/j/Kpvh14qu/CusLDKmx+8LcpKCOcdhxXWeK9JNnv17w&#10;0hl04ANc2LHc0RPGD6jrXO3KD5ehskprmQmsWcev+ElvBzdJ8rmPrwM7wP51yPhjxFLo+rRmWQNM&#10;p2lmOAyHjP1rrdIuheWsNxo6ybgPMkszgnaepH8q4v4lafHb3cd3aDYsnzMoGNrdxTjq+VlS25kf&#10;Qdotn4ns5LO8Au5jF5ghi/5ar6KT0P8AhXifjjwzN4L1yEWkn7jzPOtHGcBu8efUdCK6X4eeKDfe&#10;H7KUnbeROYjIpxhQAVz9K1PiJNZa1alHYGzuGykn/PC4A5I/2TxxWC5qc7dDT+JG/U4PU/s+paKt&#10;9ap5Ts2CjfwP/ED6AnpXn/iSzVfKuoiQr/eU9UbuK3rK4lt7yfT52Kx3BKnH971/QVnXUcklrcws&#10;p3R8nI69j+ldtP3Wck1zKxs+D/GFxGsDCZluIv3TnP3l7En1FemTa0dSs0d1jSeI5WReS6jnIr54&#10;t5mtbgkEjHocfQ16b4L1aS90tZF277VwXGeoNTWpa8yLw9X7LPV9H8aq0at8tzHGSfLk6j2Hv/hX&#10;ZtImqadHqOmTLb3sO0gxDC7schvUHnivBdeuf7H1FJo8x2lxhvdT1rqPAPjY6derbSP5ttdfKVJ4&#10;Vj1PvxXnypu10dylrZnQeLNAi8SXj6nprHTtbjj3SQxgKHA4BGOh4J9xWb4b+J13axG11IG8gB2i&#10;4HzOpB7+38q0NbZrVZLi1Lfa4eTIOfMiPQEdivc15Z4xSW4ne/08mG4X5po0Jw3T5selOEeb3WTO&#10;8dUera54ZsfG2jtJp8qNcZ3GNiP3vqUPt3zXkWr+G73QpryKPMJHzrHjA49MVq+EfHiJBCHkETsT&#10;vAHCv2/A138gtPE223vU2TeX5Ylxhh3xWicqTs9jPljUV1ueJ2vjG4jKrcJwPvZHPpwat3GrBh5t&#10;u2YSc7uvPoat+KvCs+iTFJ1+0W0mTE6jBx25rmIrQRyA21x8xOfJkrsjyy1Rxvmi7M1o9fnDLPEz&#10;Iy8FoWxtrorP4kaqikyXpeQqFE2Tu2jsTXGzWkpdpBGU2jLRjo1QRKzJlPkVhnk1vFmMtXqfTngb&#10;4sSX2jvcTXMQCBVlgj65JwGPsK9P0fxVb3trtjlPnTTfKjDkqB94HsK+JNP1e40tS1uQqsMNtNer&#10;fC3xhJqetWOnyXTRRxwlcqx3E5z17V0R97Q46kOVXPqz+0IpG8mDdk5XC/Nj8e3/ANarUbiZVjUH&#10;gbQi+oHOaytAt7WKzjkU5i+9vxjPHBJ6k9a0IZnvMFN0EOC3ynDtjt7CrOctrNuZFkk3BPuH+8P6&#10;ilXYy5CbmAPAyO+cio3cNHtSQBch9rjqMcCnjHmBckhhtwjcN7D2oAfHIWUkKq4BfKd+OmPWmbdq&#10;4jx93Iycg55IHvTG2x5ImwoHG5cgHv8AhT9uwANnDDc/GRjsQRQA9ZnVTGWO4YOcYYA0qgyBmwfm&#10;bgsuAT3+hpB80fzcOXwWY8HPb8qcFeNeWfIOSrdOPSgYrSDaWfb8uFaUdcds0eWcLzkHkNnH0/Cm&#10;7iisXIKA5Pow7dOtG3cC5A+ZdoOCBx3oEOhUhwPnPz4wW5b1P0qPyS8wGSXdshwuPr+Ip0bLtb5Q&#10;CrcdcY9M+lK2+M4GEDYO3dnjsT7UAROW2bFJB3bmUdl6D86VSyKdowc4Cjk/U05mBzvVh1KMFxlf&#10;YfWm9cldyttyAeMUDsLIcKP3aNub74BU59NtJysLHar7sqxHQD/PpT2LiMlMhs/w4JXjp706NRGx&#10;G1WEa46cqxHf8KCuUgYld7HcpGMycHHsP8aGjDZJR5XUY+U8tnoP/rUrRFFVWVcMMdPWneWV2Fl+&#10;5yZCc8ngf/qoJsNjMjFWbbhfmC/3SR1pNrqMHazoM/Lz9T6U/DYiwPmjLcv+Yz7ULCwQFVwQTuMh&#10;wcUi7IiCA8Fi+OrL2z3Pv6UJJ5khjUr5SggtICvXr9frUswG3LIT0yoO7J9f/wBVK0g8zaypI+3h&#10;mHHuOPSmMRRukCgM4HyhTwRxwf8A69OVByrjII5UHrg8ke5pqNIeFbKqQofOAM+3enKd23hQ6KSB&#10;0LZP8XtQAsY8tgFK7Qesg+RR2x6nPpUQURwo4/vYKv8Az9R3/OhofMt13YQoeUzkgf56VISI97I3&#10;JO4HIGccc+wFACRrum3jexGc9uOgP0/xpFbli7CJV+QbsnOe3096b+7VXH3mZsjawx7H69fzpzB1&#10;XAcE7cMpOV596AH+YFjwXywPIbqfp7U1ZNrbwFCnnzACv1pyr5bfNlB91e56ev8AjTZNyqCu4Dpt&#10;6hWPp+HJoGPY9nG9S21sHqB6e9IzOC5Zh5zPy69PYAd/rTWUoqgfIcqduck46806TO47N5bIx8o6&#10;dMfSgCPoC4UcDpnkj+n/ANapWkEfLJvZujNjbkDgfh61Ht24yFJDkcjggf4UbzuZh0X5FJQHZ3yP&#10;XrQA5ZCvHyxlhuHy5xkc8dhUrMV2FQ0MWPlIGT9fx/rUce5N5VWIVeWzgkHvn1oUNu3DcpHHUEj2&#10;/PvikA+TG4FnaMMQTs5+WmnbHI7/ACgLgFmH3v8A69OZmPmcMFY455wcUeaGZCU4HGDz16GgCNiz&#10;KGZeQpYqBw3PHHp7e1LMh8tFY4I+QEHG7PP4f/qok3MXUs0ZBJKkglWHv34/nUixj7wiMqsxQoo5&#10;GOS3vQIbJ8yv86AHmTacHI7g9R/WmRgHHAXBwVb+E+opzMyx7/lZT8qgDqM9T+FNG4x4X5Rn5dwy&#10;Rj+lAxWLGHCDoBhj29eO/wD9entGI2XjGeVXf09z6GmuRKSWPmZXGQOCfUe9MG4RlwuwMuCDzgdz&#10;TESNsfMcZxubd1zkexoXodpaPzT827kcegpdoJ64dVxszg//AFv/AK1CszseA+FI3fxe4FAyWzVR&#10;EVMgG042oDx7H3oqpI3lsAbhIuB8rOVP4gd6KQHPYlZiQCiY9OeOMClQsVBCA5+UlR8regxSFSql&#10;zMMjG3JIGPU0sbBdjkBsjavYP6Zx+OK0MmN4GFyDzxt/i7de2KcisrDywS3UrnITtmmxrHkMyhWB&#10;K+Wx6c5qRuFIZVyx3Kc4OM9CKQhqxo2SBnyyNpz8rDPNDZlxkkcYG4ZIHqKdt52gg7QB83cdyPah&#10;pDuDldxWNgNvX2oEKGCkHaFboGUZ/n9KRo/kOSrh+gIyOvGfahtyLgHkjDYbt9KNgM8bINzAk+gY&#10;HuRTHcaqs0mTGQNxRWx8p7GnKcgLnYxPIYfe9sU0q67mydjAkNu7+mPWpsoyqctyQCzHG7jqfcdK&#10;QCMwmUhMhScZYdGHHFLI6yqmVELDqrHIz6ZoVmXMpUjacBh6+oFDR7FQMuRu+8T8p9P8+9ADSxX7&#10;uMJ9xu5x2z3qTad5Yhg/3WVj6j+VRrs2AKqxMx3P3Gf6dP1pZGEmMqzBfmYvgFfQA9xQPoPZXE0r&#10;D7yY+Ynhfw70u5yyqBjjcQD+g9qRidzsrbyRkqv8XooFMX5PvL5qrwxTsO1BIsxX5jIGTPHzDlM1&#10;Fx+73ExyKNpZujD0NSxskirllKKC5bGdvtz1qL59rKx3Z/hbJJHWgCQw/wAJ5cnI+Xke1JvCSqpd&#10;B1HzDqT2H+NLuLBcxA5G7733SaI/mZlJ3kDBXbjHsKABQ3yINwwueD1x1zTXZmjHys+cncO4PT6Y&#10;pxVlU7WKqv3X2/mDTWVIzyx3cfMW4/HHTigpAZDDtCY299vU/SnI7MzPtyrH5Oc5+nuKVYQkO8DZ&#10;ERyyjAYjpz3pJI2LDKZPDE/xD8KY7DdzbGZxufkMwO7I96erbVXb+9dSQNowOfrSoxACswfsWXgc&#10;c5I7/wD1qkZz5mBkkBivGBt9TSAYrK6l9zODgjsRnsfek+XaQw27iQQDxx0P1pzMNm8qp6M6g/K3&#10;GM1Dt4dgnlqOMPn7vXigByqzeWCudpOGxgk9vxpzbfusTIR0Xpg/j3zSfMZAcGNhywU44/xpUcx4&#10;ztJYYxt/Ij8KYEmVaWTIy5bgr27Y/Oo/LVkwgUNklCD94Z5zn+tLtS3XCZjGOWz970/pQfMDN8wJ&#10;bkbhj6j8s0iRVTbGGdnUNnKryc+9M/4+MqTulGOvynjqcf0pRhpAuG3Rn9T0Y+vFKrGT7xXdHwrd&#10;iPX3oKAMgBKl3LZUHGW+vvg0kbDafvMWHEbHAyD1zSFjs3ZxghRtOce3sP8AGn8njAMhyxXjk9eD&#10;6f1oADHI0zhyxkLffyMfQfj3oLYIXGwIT95vu47e/wDWiSRm3FtweRS2VUArnqM0I+6MZCzDG8YG&#10;flA4z6EUwH42xlXVjwckcgY6j+Rokj2MhaRmDHauB97v/KkX94kSmSRQRwP4f/1iiNiIcrKYtpPD&#10;dSeT+Wf50iR3l+ZIPmzM33XI546H8v5UvmEKTkLgfM2egPt/nrTmTcvytyfmBU5Ge4HtTPOVUZgP&#10;ujIGMfQ/gO1AD1+8pb7zKCB6AdOO2f60u47j8pUA79pGQp7Amo0kRc/My/MAhfoc989qmGPNIdju&#10;VsAn+ZNBQxQQx+ZmGTljwMenuaV3IUnG0nAVW6keuf8APSl2orNl13FNu4E8Y5/Pp+VIlxtUkbiM&#10;cqq/M34mgBVG10iAd1OcsCDkdcD6VHCxjjySfkyDu4JqTLdBiMKoZY+gz16+h/WmMF3YJOQvPm9V&#10;74zQA7C+W+3a5xxgd+wHoc96N0Z+Yfu5P775y+OpxQhQKgkMYIO7dzwO30FSSbzISVLKGyBvyR7H&#10;6Urhcbg/fUeY+eDjb+BoVSseEIXONw+9zSYCs0e7zO2584z7j0xSFTs2KwIJz8mMBfr2IpCIbq8j&#10;tYZWkaNAisTJI3Ydz6fSvGfHHxg+1iWx0FWu2UHzZIVxGPXmvU9clttQtWtJbX7cjKchyVVvcke1&#10;eMePPEmmwWv9jafJbaTYZ/frEmWY/Xqa5K0raHdh4p62PHL6+vL4PPNOXPmY5OcH+o96rC6kiz50&#10;mCD2A6fWulzoy2E6J50oDj94qkbR2A+tU5bPTbjEMFpJESOsjZJrh5j01G5Xt54JsSeUpxjO5uVP&#10;tSatcSKo8gowdTjdyVx3zTLqG2s5CrboieB5inH4e1Ztzbw3Cr5d4I2ydje/bNOOpb2KUsx8wtIV&#10;QdcKeD6nFaFwirbpLbN5uBkoP5iuX1Ownt2IKjK9XU8GodN8QXWkuQfnjB5HQj6VtyXWhjzWep19&#10;rFPeb3024ZXUDfFIcEN7ZpmoeLdVtV+zXRjVx/DJGOR7GtTw7rei+ILcxTS/ZtQbOyUcEHtnsat+&#10;JfDs0tuyXxjuolUKt3EM49AQOlY7O0kbWurpmBo/ibTr6Qi8Y285O0eVwv1+tdC1zdRyBLPVY51z&#10;+7jkX73415jrGh3VgrSKm+BT/rFOfxq14b1zc62V9MyQ4PlS/wBxu2fatZU7rmiZRqWlyyPUE8WG&#10;NfsGt2QJPR15CD+v51oJJYXVjHHHCW4wGZ+U98VxMOsGaNrK8wXiXMdx1DClXUJYJlZvlZf4l5yv&#10;rXNZnSnc66aw1Cz3TWAEzquXik4EiDpTZbn7QvmWiNaXDKM2jZwT3P0pmg+IF1jfDcPvKHcDGcZF&#10;JcQ3Wmzfa7WdbuxL5MMnG7jkZ6g+n0qTS3UiTWP7SXyiDHeKPnB4zzxj2rDuPsE0nI/s7UFf5LxT&#10;8jN6EdielalxNBebZbfcksRypb7wHdfcGsTxlp729tBf26r9llXDRL3Hf6VpHexjJaFnVbM6hZiy&#10;1m3+y6gp+S4zlXXueK4211KTw3rBQsXhz8pxwy+tbui+InhsQtwftmjswR1Ybng9h3qXVvBf2q2e&#10;504G+07O7aD+8hzz+NbRai7SMZRcleJdvLqNLWK9tnBzjKjqDWjbahY6lCDNGGtyQHB+8n0+tcGZ&#10;JNP2RMxmh6Aevt7UtrfSafcHaTKjcf7w9Pwpctx37mxrtnHpN4kJf7TAeYbhf4c9Qa6bwb4gk0e+&#10;hmkb7TFIjRNbseHQ8En8K5m8vvt1iMHjqVI5qppuofZ51H3kz+Qqd0V8MtDt/HWhN4QktdR0qUCz&#10;kJaOSEnCgnK/X/61OTVbD4m6fJY6isdrrsYyk6gBJRjrgdCan03VvsekzaRebbmGMblR+VEbdCPc&#10;Z/WuIvbOXw7qkV1aMMRv8smPvKegrOLvp1LlHl16FG1+2+ErqW2l+V43EiSLyrAcZrprjxAtxYzL&#10;MwCzKFO4Z46j6c1X1C/i8QK0U8a+cBliByB2ZfU+orJv1azu1tWVWUxDDnvxwfr7VbfM9dyeXk22&#10;Kqf6TqUMLyYlU/6wd1xnis5dUC3tyrvwQV+v1pt5v2rK3+sU4yO6is67XMm8ksMcmumKRzy2uUJP&#10;vHt7V3PwoSS5vdRiX7iW/nEH2I/oTXDxkFhuGe1d98JrcrfatIQx/wBEdPl9yOP8+lb1PgZy0786&#10;aLniK8eSK6hO0sknl5z0UdDn6Vz2k6pIFMDHBi5XHXGeamvroXV5fbF/d79wUcnjjisKCbydQDj5&#10;Tvxz9ea5YR91o7ZS1R7loPig3kFtK533CAwsH7rjBH5fyrlfEYOj6wqRtm3kzhs5Jz2/WqHhu9bc&#10;6yA7HUrkdcryOKu63dR65YTceXNGoeIY4GOoFcajyyOp+9G5xmtW/wBkne7tAVQMPMUdjXf+F/FT&#10;anp8F4luWitZVS4iVsnp94d/wrgo9QW0leKRQbe4XZKvX6GvRfgzb6BqEtzpNzm11NG8xZN2FmQD&#10;7o9DzXVUtyanJG/NoaW6HU1fzvMktmJCN2UE8Ej8RXD+KvBkuns80mETHySKc+/IrrL/AE2+8J6o&#10;1pqMUkMckhkRh91lzwRXcW6W/i7RwWC/bIQcoFyZQOiVyxqcmqOt01UVnufPEOoX2kRhHHmI53Ek&#10;5yO1O+2299IpgYJJjlH9a7LxP4NgDG4tQ7WkhIZD96M/3SP615prGkTaTc7JFKq3zKfavQpyjU23&#10;PMqRlTdnsbXmRxyfvl2kc8dPwrZ0XVE0nUDJD+6fgpJ6j3rjINWdY/KlG+P9akW5aOPMbl0HTPUV&#10;0xvFnPJqSPuD4ZeKrDW/D1kn2+KWSM7mjV8bsfXoAa9FtdSiuVEay+ZIrHcIzy2P8ivz48M65Po8&#10;ouA+0RkOse4+vSvofwf8fGk0+OKe2WBh1mR9r7T3H+elat31OaVN7o+iHdbmQiPy85/eSjsf7v8A&#10;jU6rHIgcyK6jgBRgg+o9q5bwp4i0/VdNjltp442PVcg59QT3rpfORpcllVWAyWYAHntQZ27k6+b8&#10;8iqHJO3ngcd/eiRf+Woj8s8YZMj5unH1pq3EMjFy/mEHgqp6+9OXyXhdssSvLOp6duPTtQOwhkTl&#10;AOVGChINTK/y4LbDj+JcsT/hUal/LzG4dgRklR8o9c96c28s6jI+UfMMEkdwDQOw5Dnaw3KVO3J6&#10;Z7Cht8m4Lyx4Lbuff6f1pi5jYMQEUNxjkKcdD9fWhl3SOq8nHTI/Afn3oMx0ajap+ZQvCccE9zju&#10;PrTmkGGYglSMbkIAIHH4UvLTbmbYdvyk9c+tMt5IyqhW3BeRjg7u/WkUhVZzmQZbACqc7vqDmkiQ&#10;Dci8yYPuFH+zSIrfKhQiRThtpGD3/wAmnRxKsOcsyNjcoPzg56UyxFw0hLKcA5K5wGwOMf4VGy+X&#10;JgBR83zMo6t6Z9MVM0+AD5bEsdoZeOe5xTSrNuU4cY3APwJMetAxi5aQFCqnj7w5+vtTpldPORd2&#10;/d16gY/z1obgYzlQRIM9R7YpWRUZnBcswG4A5DL6e1Bn6ieVtCOp2t9wZORn0/H1phAbeJMgADO4&#10;ZbGen51M0f7x5mySyDAPQjPSmuoDLIT5ZBK4xvwvr70ixq5MjY+fHAb3Hcf1oZlkZQW+YjhlH8v8&#10;96U/KuCWkjTGH4B+nHSnbeHUJlsbpVUZ69MDtQA2Te2fMVvMwcRBhnjqfrTCwSNsKoYjCs38J7U9&#10;cqvC7+duVHYe9J5KSdH+ZvlDFe57imK4rMZGaMMoJ/iwACPX3+lRyEM204HK4z6HjipH/dgKFjIU&#10;5EY5z2zn39KJI93GzzhnIUkZ/D6UhXG+Wu6TBYBRjO3OR7D/AD0pI2TahMRyvCbv7o5zjtSldpT7&#10;wGNwIbjn29P8afuOMgb1fnL9vx9KChisv7ti2w544yWB7e570rSbsNncp69j7U7qqneqybsgqM+2&#10;R+P86bHtSR8HYf4l2buB0P0zn8KYCKuxd7AAnkkDjj/63WgqI3ALbY15OTkKOzD2z/Ol2ttUFEi3&#10;YKrnA3ev5flUeNylvLGGzjOAc9iPbP50ATBWaREVtkjZA3c49qiLqy7k2b2bcMEkZ6c04sslwqsM&#10;Fm+ZmHAGMfnQzFZA+RyPnWMYBz0H1pDHLGVZSW3HBzvOMAcH8f6UeYI9rKNwyvl4I5A68fj+lNZi&#10;nyoMHBDRsnyg9yD347UsOVkly21G+Xdt559P8aYmOCYkdn3K33m2j+HOM/X/ABpI9o2BRsZdwIB6&#10;54J/LtQu6RYwMI5yqHqPSl2lg7opAwATj58/40Epi4TJBAck/eByQfQn0owy8bSEIwwbPPc8/wCe&#10;lMkjZFDeZhACwXtk8ZowdoWPaT0y7FR6/wCfrQUP2h2TfjeMD5vXHG70+gqPaG2sisjFT94+nJ/z&#10;7U8x7Y2G3B2gMzNhev8Anmmnc21D5bpxlH9fb296BgXBVZGdVOzklTx6nP6UyGNd21uGyNjZzx6H&#10;3qUssaoOAcEEL8yj0yaZEzSR4WH5ydrR55yeWHuaAJH+V+d2O/8AfPP6+lOVN7ANlR/GFHUdjmgn&#10;+HcwO3iQcnJ7H3ApFXg+WznIG4nlQenTt3oENY7flDwoBxhhRQE3KpVVkXGAXTcfpmigZzmxWky+&#10;1ur+WOhweP8APtR8qsQm3jng/KBjIwP89KQKBgiWMZOQd33v8OaFYRs6lOV+bCnpnpmrMWxhVJFJ&#10;cknI3FR93/OKXywqYcg7SAPr657U5tz5UBgMbuRjPY/596RgzNt68b+RnJ9/pSAczNsMZJQD+Juq&#10;nufcUMzFkOVAJ4PqMdPzp0bBZMKedpyZOQRTYyrNFvJZSNr4Xgk9CB2oAF/1ZZFXg9fqO/8AnvQy&#10;s+1grbmwm70HfH0p7MzZbaFOMHn+dKQX2qSMNkgrxk46UANXLszfKxX5VbBAOO+PWhWf5QygsDvf&#10;b0p3l+Yv/LRX4LHPP4etN3BWZojlgCeRwQep/MUAOVXUJk78f3h37n34pPkUuRksOc8gn/69OGON&#10;332A+960jZZWLH5gQDjgDPY0DHSKVcMNpGOijG7I/lUdvGH46ZXlF547E+tOiRisYL7cDnA/OpvL&#10;TawBTIOeP4R6E+9AyPy3BRg/zk4+UY2gd/8A61KpZlJUDqQCflz70qZds/NubkErk8deaRWSRcKV&#10;cOCwYc5bNArEb42xvuwrfef+Hd2yKVt654YMy5DcY3fX3pzMyzea/wC6GMjcP0x/jTcL5Lxn7ox8&#10;qjHJ9KBWEVSzbyrMMDHbB9Kf8wClcOuMlu4I/nS7TzjcpIIwORkdqbnEZJypxtyOucdfpQAJy0gU&#10;rjglmGQPqKRN7O7BgvRsgfe/+tUyzJmJg8eMdV4A4549aZs2uMy5fO5kU9Mjp9KQETNtUHZjncGA&#10;42+gpzbdspPCqA21R29/WnH5VdRG645K5GP1pFLNgFljdmGC3f3xTKF7thWVThunGfr+VJ5m1lBX&#10;CqNrKfXNJsMykH5QWJJPBNSszKylRuYn7vp6/X2oAbuO3O8cHgkckHtTY12MSDjGWxnJx6Z9c053&#10;Zg7Eso+6rdfoD/nvSGRYcFQzJnIGMPj3oGIdxZvlxleQRj6n6f4U9mYbGXAZkyGHoD6f0pux8sCN&#10;4XOMrt5PX60sbA7cAKm35Q3b60APEbqrYQAk/I+4bT+H06Um3crZDehCdaG+7GphbeuWK9iPr3pd&#10;waFGUKm0Z7kDPrQIaV8qbcBnY4yB90se3/66i8syLKWPCjvyR36duOlWPMXcu75oQFBCjGc/rSIw&#10;Z44sLtJ3O6jkAZxz/nrimA2ZdxVdyvGfU5yMdx+VIpMkilcLuBHy/d49Pf8AlR8zKQMo8h6YyBjp&#10;j3oaQTKGXjkgqT3+nfnvSATOQJCvHAHJ47E8fnSqi+c5HPGGbOQ3PX3oab7rHc+0DOPywf8APepH&#10;X5UD8FshdoweOx9OtBOtxFkMaIRIQGYrjbgsfXHQikjwFG1sEdWAxjH+P5cUNGfMQ4kJOMHp06Z9&#10;PWjc/mHcFYtk47hT2oAk3GHA8tgDwDnjPt7Yp6yKxy5ZYt3AB5JPJORTdnzGPaypjO4Hggen+e1M&#10;D7uD948gOMDHsP61IDidwO9TsJBZmGWJ6AD1/wDr0rCVZgVA9DkdPYil8oliuCCi7d2cgHqD6dKZ&#10;GwYu6kE4xk8cjpVFD8F4wNyggkg5B3A9j7UIS2SSGiI3N6DBx19QelLGoPzYwM7gccKe4+hpGjO5&#10;0DGRmG0Mq53d8/8A16ACVtqSbjksR9056fy/+vTkcbTvjy6ghWz+n1phk2sMkAMoJOMIR6CnqrbH&#10;kPIAyORjj29KAFYkqQ4BTbmRQO2aCTxIUG5zlTnOPTNOTHzHewib5mYjGT6Ck2FWJRFCscKGH64/&#10;OpENkV0jI5bn5uMgd8E/lVaePbFIzyBc4Mm1SF9unUVaK4ZiMsSu0qT685rjPiB4ok8P6RdmGNzd&#10;zKYolP3YVI6n9eKznLljc0px55JHlnxW+MxWS40nQY/7Pt4vkmmH3n55A9q8Ta8N4xdsySk7mkkO&#10;SaZrDy6pqUrF/wByrH943Q/WtDRbiO1kb7HafbZk5DSD5PrXnS11PZjFR91bGnpNndrY3BFuyo8W&#10;/fKcLwf1rH1nWGsI0P2mLZIAf3a85HvUuvatqc0y/b7mOAEZWNDn/Irj7uabzmBJIzuRpB8uKUYX&#10;d2auXKtDaX4gfaVNvdStsPCnaML6YzTby1SZd8EyTg4J2/e/EVhwNptxJ/xMVEK55aD/AAq+ttpk&#10;CGSw1LzEDcq4K/SteVR2MVNy3HBvMje3eTyZ89GGRJ7ZrLuY0h3RzW5LeqmtuM2d1LGk7knnhGBH&#10;4Va+ywxs8At5XU4Kl+gFK9i+VyOTjhjt2EiDdJjIBOK63wj4+v8AR4ZrZXLQODvhmXepp0Wk2szH&#10;ZaqWyMKM9PUH0qdtGhh+aKzeGT+J85XB96mU1JWZpGnKLuidDa60m6Ii3kkyHROUI+lcdrnhuTTW&#10;MgXzFPKsvI//AF13Nv4btGibyZntrpfu4Pyn3JqwLFlgSHULdwANyzIvDe5FZqpyvQ1dLnWp5vY3&#10;svliKRS2Djk9PpW7LHLb7VIY4HrW5P4LHnGa2AljY5bjnHrjtWl/wibyRZDq+9Aw59P60SqKT0CN&#10;GWxyUN0YrhJIt0MoPDKOM118moyzWcVydrS8LJzxMB/UUh8Iy/ZpGK4Ea7mXP5ZNT/2JO+k2sX+r&#10;KksG7fSsnJM3jTa0Zz8l4ktyzxsyyEjJY/drc0u+OpWc2nzKJkOTHwP0qgdByy5ALscuinrn0NR2&#10;MN1pt0vlozMkgP3fegfKzJh01/DWrST2yfaLN+J4SDjaeoIrbE0vhW8i1DTpd+lXABEfXZznbit3&#10;Vh9k1hNSt12xXkW94G5Rj0ZaXT9DXUrWWGFVW3cNKsf90+gqnPm1ZmqdtER33h6w8YW/2rT1jtb2&#10;RsGEYCuT39jmuNg8P3Ol3kkNxauJYQSEI5BrpoNJk0+8jWAtGNxHy8Yx3rqpfM8QWJdo838ZH7xe&#10;WfHTPoMc1Ck4+hfslLXqeWRWckcAZwSJGOd3PNRjTf3hUDLMOMDivRpPCk95bzKQUSNvMIZePc01&#10;fDbxTQuUJlbpxyPbFXzoPYHKYk862mLnAi8oLjGexFXI7UXtldWZG5guU45yO/5V0snhiQQsiJuO&#10;0H2Qk84p9vo7fbIwq/uyeGwQTgfzrPmNPZnm66bNDfQuhZZIxlm6fLVi6Uzgt1jZs8jlCO+a7+78&#10;OvCdzR5dYt8hI9+BWZ/wj7x2rBkXITgNyHyen60+e4vZW0PPtSs2XzUZeV5LL3B6VjTWbeXggZUf&#10;ga9SvvDjtGmBk8rwOWrJ/wCETEwiXHl7y3UflW0aqW5jOh0PM49OkbJxwGHavQ9Djfw14L1K8RVM&#10;94whRu4XuR71Yt/CSxXRE2SE+ZyvP4GptZs576S3too2aJRuWJRwuetVKspaIyjh+XU4u3he3y4y&#10;MrjI61mJZlrjLDjdkE969ButD+zRFXRU29EH3go/z+lYtxprRy70UsP4VHeiNUcqLGeHZDa/aZW4&#10;2KxHscYxUkbMZLctyHDZ98irtxpLWWmxQk7rmb5yq9fXFQwWPn3Vorlo1U9QOwrNyT1LjBpWOO1a&#10;Py32nIZe1aOm3TwyQ6hDlZYYzlgcZNSeILfzr64aPOCxA45NMgtzHo0vO1mlAx+FdXNeKORw5ZM+&#10;hfDvjLRvito8Wh62/k36wApM3ARgOD+OTWHFpOq+CtSmHmMYovlWSPuvb9K8JXULuz1KOa2kMbxY&#10;2sPavonwd8QrbxZoq2GoJG18ibFaQ/fwP4hXn1aTp+9HZnZRqKro90b2qeH7LWtJOt6R8uYv9LgA&#10;+4wAwwHqSa8n8VaDFqtlJA8PlXC8ozcZ9q7fSdcl8C6lHcK7PYSnbcR8nYvof0rX+IHgaPWtNh13&#10;RZBc2TrvdlPKtxg4/wA9KwhJwd7mk4KWlj5P1LTZdNuGilUqwPQ0xo5LUqcYDKCD1FekeKLe21y3&#10;8ydRFfRHEpC4B9CK5T7JEIRGr5weAR2r3KdbmWp4dSjyydtjNsYWvsqZNnGCxHFb+m21xZsmLlW4&#10;9evpWWbgwhVCKw2/dxg06C63KfL3I/Ubvuj2q5Sb2MlFHoWkeJrzQ3gaK6dQj7gAeD719D/Dv4sa&#10;N4haLT51WK4fBLTHPzemTXx3/aVwpUM3zryu8cMKv6frcnmBxIRJn5OwzVKT2YSipKx+iFvdRXEc&#10;oVsJn5thDZPv9e9TqwZzuGSCCNo+77fTFfGnw/8AinqPh3VrbfdsbU8SLISwH0r6x8O+Iodatbad&#10;HhYOpkDRvkEdjWid0c8o8puN95vkwcZwThfr9T2pm0kbV+ZWG7LcEU5flwGIZ+CQep9MUvzLgDqG&#10;PysP0qiBWK7tyhSCu7Ld8Hgf1pxUBcOm7Dbj6kdjTR8rYwpCjkY6LQOf+Wu7Oc7RyBjjigyBI1bf&#10;kct8/XGB70587GyMsOOn8qRX3nP3FI29M547+lNVicbjvx9055B9qCkTSbPlIZVTH8K8A0iorMS3&#10;yqTzkY/Wo5pCPvAgZCqW6r/ialkXepVjh1HPcEdjSLIvmVdwXJHCEncQOuT7+9M5lYOjbk2k7gDj&#10;H936VOqN8u18MqchuSynvj1pnKuhIPlqhPHbH+elMGMGGGE3HByXbAAP1pQWG3B3MBwAOnqQO9N/&#10;iKsdqhfmyvBz0xS/OQ8nzt0G0evpnsKDIf8Af/eIwO07jg5A7U5l+VYwZAFOfkx19TSfu/LYBVUM&#10;OcNzx1FM2srEHaZGPypv/h9aBjlAMiA4xnaF7dMnNJGrrIp+6uNwOOfoR2zRIuAA6KI1U4x/CPUe&#10;9GCjsWkdWwG7YGfU0jQaqtkHYC2eBn36CnrIwjwFbrgE87v/ANVPZVZtu7AUjgDGMdPrSMXaTYAC&#10;2cjLd+uMdzQTIGUMu1CSxbOTwOP5Y9aa6iTKovy5BBPO3jkjFKrD5iOWOQ2eR7cU1tgCPu37htyo&#10;4OO59KZA1fveTkMyct/dI78+ntUqn5ixyMLyN3T/ABqMxMMtlR3AY5B96crK2BsAHXbjgH39R7UD&#10;HJhWUxvuwpIZBzg9s/5603eY1DIVMaY2rnGR7fzo2/uzuKhVOGYnHPqMenpR5gm8uRhtbHTPX0pF&#10;LzEO3ncpJC/e/i/D0oxu+ZwvmYG5jwBzxx696c37xAGVkk4O4EcjvmkZyygSO3B27ivByODxQWAd&#10;lZlYZUHGX4yP8ahjVcKAhCKpxGDkdeSaeFHl5wxUrztXn6ijO5V+ZYxnohxlT7UxAnmxsGTOBy3I&#10;+X3J/wA9aeW4Lbd5LgMEOS2e1CfNuBG3cc9cfKOg/Dik2pJ/rFyCCA4UjBxyMd/rQJjmIeY4AwM5&#10;AOC3GPwAxTNweLOSrMQyOTzkdakXcy/vRsZo9o24GF7HPY8ClUMp5Khecc4Jz1/EUiUhCYtu4HLB&#10;uFPT6+3Pahcr8wwpT5FAHOT7mlOcExbSCgbpjOP69D+NLMo2gZ81mXaAw6A9TQaDEj8vghCU5+fJ&#10;OfalbO4uvyrzhccEdcUDEi/6wlVJ2qBntjJPUc+/FSMv7xFA2KxDCRTuPA6n/PemBD84BQbiGX72&#10;AOOwpY1IYbjn5srnPbsD6ZpNpUKw2jc3KsflDc/0/nRCqRqjsMDH7vLcjn/PFAhyjaV6ZPIPY564&#10;9aXapC54dRgbvb1FN2A4fq+TkMPfipceW0jqG3AY4XI91NIZHIQrEF5lPfbjn3op5uF/i2Z+uB+G&#10;aKBWOYkCKzfdQHlcAH602HMjLHkDIyM+v9/8fSl42uWRSzDjOMj0/H/ChgJI2EbfKxwxA568ge1W&#10;ZDifMCBt2FOFz6+h9qaIzHIu0EYG7G773qT+dK/3QSEJfhR0yOhB/LNIXXmNW3fUdfU5/wA8kUwD&#10;cNzsdm5V4cDhhnuPWnvIYY2fYdwZSzrz7HHpUXzL8vzHZyQuDwe1PCKoBGAV4XB7dj+FILDQzbZM&#10;lt27f8wG7B9fbP8AOpuFODxGRg9cKfSm7j8wRf4vmz0XA7fWgyOkZkXDFRlM54//AFUCG7lVGZd7&#10;KAcdu/OKlXKrhBu+X2X5fYUx4wmQmVC7WyWyy56/r69aRW8tVdh6ruU5O7PUH/GgpbEqqGLHChTw&#10;AT3Pf64prMJGG87iONq/KcUBgoyVLEL97AyvPLYqVWDA4wyEcYxwaAEUlVGGXy2OVHRvpjtSSYVV&#10;OWAUfd3AD8x6UrM0nAHzHnee3t7UgxGryKFJUZwgJAI/iIPepATzHx5uVdVYFQGwrnuB6UH9ySrK&#10;FwclY+oz0A/rSupjVtoZSGBxjJbI+8B2pWG75drMf7rH9cVQxjRiMMr5EnbaMqfQUiZbZtOZFIb5&#10;lIC+tPVQrAKBuPOGPNNVW4GSd56E4yB3/wD10CCRQ2/5vL3FT6c+uO5pVkLMSC2Txu+nf2pY3dGL&#10;MVUc7f4s/SpGbcWbkMeCSMnP8qAZGrr85O1AwJ2Sc7vXnsfSk3KrKEAWNSNu75m+lOj2ruUYVduW&#10;JHX/AANMXc2VLb+PlJ4LD29TSEKqbpVEeEZGwB147tjoBTJNh/dbvmXIG/qR2P8A9epNpRSzoCrY&#10;UrnO7H8h7UbdqEygGMnlcEgZ9fSmULtLTFCQGbnDdWyO3pQ+3aqrKiJyuO579aYq5kZF3SrjJfr/&#10;AJ4qZX+ZSCoIHDMudoJ6gd6BjRsxkq/ToCO3UVC+0BN+xSDu+YHaQf8APNSRiV2TdgMpJ+bken5U&#10;vA3fxtv2ncNx+oPbFAAjDJYudgA4DYI7HP8A9antMjLhBkBvlYLwzevt2pGZ1jZtoIztVTz+J9/8&#10;BTmZfMcOzAt93jBxjP5+tAhGAQKEGNucKx+YcckHpzzxTGt/3fllFVBhtu/r749f8as4You75cDD&#10;ZGfoMdqriQLHk4jTGB+fOfyoARSHn3YUSfdZjypPr6UxcNGDjD/MSvc89qmmw7MByxOQp+YZ/lz2&#10;ppyvP3drDb9SemaAG8tnOAqYYxv8ufYH1Of1pJBNMoULhSThsdQOoH8uaVmWFvmVpAoP3u/Pf2qR&#10;o2kXaXb5xjd656nFAEUkmH24bK8tuAxjoAfpT1csMhg54UK4xjnp7H/CkkjHl7lB3njDcbh2H1Hv&#10;60MrKFVchwCc7c/r6/4UAhqr1ZvMUYORnhGHU4oXCsMR4mUbW2HB45U/lTgrYwVOPugnupH+PehW&#10;O5gvzvtyc8Ee38qAJI1ONpkVVU7+m3cemfbuMU872ZnY5iDfIg7cUyPCou1Cw2YbPT3OPXmgxsxC&#10;7chsAADLA+pqRCspjDEZDBsqjDg+oNPaMbV3DezdCBjB96Zt8sKpcOGBH3uuD1qSPbuz/wAtMnJx&#10;yeOn6mmAjB5I3G4BI/mDbu/T8aRM+Z+6ZnRo8nC4HHUYp/lp5oyUO1R/rBnIHek3Fm3AbgxzxwR2&#10;yPwpAL8jllbIY4CgHCj2I9KQGKNAzJkk7ldRhQPQjuD/AFFOEbGRicuFIIYDv2H0Bo+7Dy469Mc5&#10;+p6UCD7uQz42rnDckDt+H1oEbN1cyfLk4IDJ6UeX97G1TJ94SdT3x70eXHh4wmF6jrj8qBkMf8Od&#10;zOob5vc98V8/fGrxo9xfTWcOVjiAUqrccDBz7mvXvHPi/wD4RnS5CjKt43ybc9OMgCvBRp51HzL6&#10;7XzlkfcqdSST3rz61S+h6eFpte8zibfw3HJp7alq1z9ltskxWUf32PbNYWo+JHRAtqgs7ZsgqB82&#10;Pauh8Wah/Z+Y5ZVRY2IQYztHpXnGra00zMYoVYY++wrKmnJnbKSgjM1K+lkuG/eM5/vE81At40ny&#10;TMzJ+o+lSSXS3ClpQGcYGFGM1UZlJOFxXfFWVrHnSk73uXvsb3EQMW2YDgbetWG02CSBNs5glH3k&#10;lTAz9apWsiqhI3K4ORtNdp4RtZNVuoVf99vYDDru5NZzk4nRTipHN2+g3YkUxMJTnHyHP5V33h3w&#10;jrJ/eOsirxgkHGK9Y8L+CbgMzPbwqpwg8uIb+O9ehWPh+KErHIJUVR8xXBP4151TEHrUcLbU8Qtf&#10;BM0iK4JWUHlS2Cc9x6+4rZsfDM1lIgkj8yJVwd3KZ9a9fj8I6fcSCa0jlZ2+bMvIXtWo3g8Qjy5L&#10;YvhPvI2cf41yuqejGj5HlNp4KgkXzTGBPGA5wc/p6Cr3/CG+YqRSBpHzxGTwAe6H+leqWvglI9pA&#10;DSMu3J4JX09629N8IJDM8S2YkZhsAYng9xms3WNY0fI8ai+HotXTykZd55wQfwLf0rQh8D+Q8QuL&#10;Xe0hYbYwNqDufyr2mHwTcLH5kVvGqx5AbP4YwehFRJ4VlF+6B8JGigKPvbjzk1l7U3jh79Dym98C&#10;20MZgiiaeNcMGVDiX2P0rHuvAMqwqFhQgfd8w4XGc/XNfQ6+FzLtR4/K2/dkRtrAHvUUngVriF5P&#10;LVk5WR1Pyknpgdvep9tqUsOfM3/CFpPCzGAmNSQGHHP+ApmreCwoW6Xds8ob3TgMScZr6Gj8D/K6&#10;3FuVychV+XGO341UXwCJbeZZImVIxmNHXqfT6Vp7dGbw77HzldeF5I7OFHBaOOQvyvY8ZzVvSPC8&#10;9ltmVgHjcBlUElueMjsMV7TqfgM3EZ2wNI7Q7cKcYYcjj2q7pvhNJFt28rcwURy5BBYj196v2ysY&#10;+x1PILXwzAupSfuhtkQsi9FBPXGe3WoZPBZs5y8f+qYfOuduc/w+9ezX3g11uC8UakuOY2XJf2/D&#10;2rWbwG00cfmBiuRIXkTIUAcn29Kn2paoni+maHcTXwIRxv8AkbI4A9D7H1rTj8ElSs03I34Uk88f&#10;w/8A169r03whAEa6kiNskqktGe+OF2n/AD1q9a+CYbyTE0cYXYNq424Oe39aylWNo0L9Dx+3+H0a&#10;aWJBbqkzyZCtn7v98+wqvD4CQeW5XGJNwPDAnruA7CvfLzw39qtlt4S2JJNrybCPlxjFI/gdljSM&#10;Rx+S7hCSpDYxwaz9sa/Vj55vPA0sciytytwSpIGdw9cdves/XPCMUNqxNt5ZnfhU6GNe49Mn0r6O&#10;TwPdM8sawKimMJuxnKA881Um8BBZmaS283fiIyE8RjPRR6VXtu5PsfI+Yf8AhDXnusAeW7DcWzjK&#10;9x+FO1DwOY1kiiRd2PvAfMB6gd6+nb74eRQvm1sBuwAqFT8mOv1Hf0rFbwPnzbkqr5JLTbeQx9v8&#10;KtVkxfVz5lufCckLeWbcryAqA5z6sfWqdxpPkSRvGrlzwBswQR1Br6Yh+HonkCvE3lH5C5GGYdcH&#10;0BrG1f4dyzSyC3TzRuAK4yRjkgfh3ojVVyHQZ83jw2bpmKoxmztHmHAPfJNRt4Vgs5GlUrcSxDe3&#10;9xT/AJ6V7jfeD5WjwlrkHJDHHyqO1Z6eC1aMuqK8ZwAFGBkHI49M9619ou5n7BniEnhm4lupDLvW&#10;QDzN2MbB1x/Liov+EbeR4WjUgAEjI5UHnOK94vPA7Iy7WkkMhPsxbHOfpWPN4WbT5mUx7zINoEp3&#10;e2MjtTVQXsWfPOq+FH8wyKGdFbaD1z349axb7T3t7YAqUDHeRjP0r6I1Dw2txguQgThH28Lz3/xr&#10;jtc8GxKAiMHU/wB7oWB5reNbZHPUw2jZ4vbaasrZwEPf6e9Xo5JtLf7XAxhb/VpMOmQeTXZ3mhLa&#10;qyqitGwJyo5/zmuQ8UWTiO1jR28tU3bF6bq6lPmdmefKj7NXR3uh+K4/Eum4fm4UbZYW+7MvQcdz&#10;3rtfhvrz+HpbiziH2jTp0IEEjZEZ5yD+tfOWnahdaPdB422kc7e1ej6PrsjstxAoilAG5VPBz6Vz&#10;VaNtti4VOZa7nTeOPD1lrCvdaehjIXcCFABHcEV4lrFjLpt0weNoy33cHive0uP7YtySy28yHJ2c&#10;K644P0PeuR8UeHxqVrJIbf8A1IG7YuOvU0Yer7P3WZVqPtFdbnjMl88cxJUZzxStqh3nKDn7xHet&#10;DV9FaGR1T97t9OuKx/sp56r7EV7UeWSueFJSi7M049TEkPOHweUI5x9fSlmuIpmLR/K2MDHGayPJ&#10;O4YOB61YhsndMgj0HNPlQuZsuW9/JbyD52H65r134R/GBvCl0qXcUk9oWxjqQfUew54rxrySiKCQ&#10;zDmnWt1PBMuGbZnr6VS0F6o/QPwn8SdB8RLizuLnjgNINrH0zXa24ikRy7blYD9+vOfxr4i+HfiZ&#10;9NvrctIAVIDZP3h6Cvr7w2rXWlxzJcEkj/Uq33R/dP44q+hzySjsdIkh+Xy13K3SMjqPr/Smxx7j&#10;kAsoPGT972FIrFlhLPyQeg/lTvOG05XzNgxkDBA9qZkKFHmYV1QkfxdMZ5FDfu2JQrH2ZBz34APp&#10;im5HmE/L5PT5xkketObMI3huOoOM4Ppj0pFLcVtuJAnDA42nGefT3pDiMIGBzwUVTjJH9KQ48tHG&#10;CoUkDv7k/wCNMB45XcSAV5yOP5UGg7zDnckbOmPvZ9+cfSnBRuZkUkZwue/vj1oVg23c20jjavIP&#10;tSLIsjMzgl1XaoI5+ooExN2VZVJbDemTj3FOZzgPnB+6Wb/DvSLHyFZA5yfmBw4H/wCumquGzvyd&#10;m7aOg570zIeoCFdqgpnftUc5/vf/AFqGVYmwT8oYs3H3R2H50khMirFx8rZwTwT6e9P2iPaNw278&#10;fKM7qRaSZGsnlIY1y8pYL1yuD1NSsNjMXj3hVwePlNNkA3FVCYZSCp6Ed8UqsVxgsFVdvC9uuDTK&#10;2FUbNuCcY4duOPUj2oWVl+Yop543cMD/APX4pFAkBcNhWTcuDkn/AAoDpHtYDDL0U9we1IS1GZZW&#10;G4jaBkL349PXmpM7PNwNq5AYKPX0FR/Z42ydqoNuVCsc8Hrn+lSNlWjfl/lyuTzxzzQQRnbGGClm&#10;bJwByuPT+VSfvFw2wOFXcGXkfT65/LFRrtiZnjIYKA65HeljUeaoAyOqsD1J559KBCSTbmcFlbAw&#10;QqZOc8inOfmZmIba20MTkN+H+eaWQjyy2XO4kK0fUex9aZJMyMqcIypyxHTtQA5o/upn7zjI649h&#10;USOZdrCVEkDHavYDvketOdWiJQlUK/KD1+X1+vanNhozGVUrtGI8jnuMEfjQakZZmcsnLEA/NwR/&#10;9agYT51G4YIbHT25qYLuG0gEMA3Tv2PsOKYrMPm6kjO0D/lp24pgN5eVlRSgzsyq56c4+nvT1Yx5&#10;HmfJGWJZfu5988+1LJuOX8wknCqM4Lcc8/WmxqGYSbd53DPJGPakJsfC6sqvKGQgAM3ZSeOR65pg&#10;kPl7miyzHYyscsQDwB6YFO84xtH5hO4BjlhwAc4+pFOUFlVVXEIUbuxGegPvQC2GhY5JlUHcEHOG&#10;5GPX39h1p7486QELGUBVmX72fb+v1pNx4WTLDuuB94dB701djbGbcqomBtOQB0H50FCzOkigSJs4&#10;HG3HHof8TRIQ2M7vMPKrz3PU/j0FG5omx5Z3qclgeo7cf1pdr+WFVgQ3JZjliPUeh/woARmjaWXc&#10;yvtbBVVK54x/P8qayGRArkFWOWXIOT7Ht9afN8zIN2/auSF5z6cUfdjy5/1bbgvuexP0zQAokKtt&#10;ILMRuZQOTjoaWNtio0hAXOXwflznqBTXVmMjqu4deMhvb6imwxnzv775BVR0J9vpQAvyuMyGM8na&#10;WAJxn3ooSHcuXlcHJ/hB70UrkWOXZo3QqVYsnUpwfyPpSyLI0OcMGwDxySD/AJ/WlZPMZcFZGJ3Y&#10;6cjjFHCs3zq0YJAAJ5B68DmtCCOSP5nGRFnozj7p7inxsZGUqijb0VievvSxx/vHYsGIwAA3txSx&#10;8yKMCQ8sYw2NwH+f0pljZfLDMCdw34PH5g47elKwWHO4MEX5c7RgenPWj5ocFnBG7hIxtCr1x9e/&#10;40W6pnzASehLPyBn1/xoAfHuYLhMhudhbAxjOT+nFLyq7kccNtJB9+mDTWTax2RqrhgcZzkdAfbF&#10;Hyo2Au5CdpZVyD9D2yelBLFWFWkeQrwMJubP4A/5706BX2q0ifOuchTkCnDKrnPKfKeeDx0x/WkR&#10;fMXzAVjycFd3QeoPr/jSFcf8yKT8obORheVGf88Up27QRjGcArxtbuaZtbayohDEZbaeGXPf0p67&#10;thIPC5IbHG4e3cUhip++kIwWU8l1X+H6UZywJ69GZOSD2zS+WSyozr5g67RhQad8zJ5kbKDgkhk+&#10;bjqcdjSAj2mTcUjMm4bWUdse/rTn+UkIT5a7eMbiD6mnK4kUu0Z29Mk8ZPQ/WmsrDPzZJBDDbxz6&#10;Efy96oY1dzLLIv3vus23PH401W8oKSVG35WEpJ+gqTy+ejNuxhC208en0pN+6Z2YjBOGbqMe2Ooo&#10;GMbYyorHy8LgBUz+ANBXzH2DG8HK/NgNSwpLtZkfzVUFht+Uj0IoaPzPkf53Hz42/wBB2oJsDM25&#10;iTmNhxhM/N75pWBb52DE5AAAGD7Y/PFNEe3cGcMGG4/Nn6ACpCu6SIdWA+Y5xgdhmgViNmdVz5QU&#10;Hja4+YnscU0xox+Y9cN5x4wak3DkjczD5SVH3h1/So2/exkkhkkUEZGCce9BRI8Kg5wwbrvJyPx9&#10;KGCR7gTyoyVbhj6UbDgEYTcVGQc9ePzohUqyrt5UEFiemO3/AOugBPL+VVPXkmNuSw7Y96VVXg5K&#10;Bm27u/TH+RSsp8skF1RcMQefr+VKqtI275S7cHPK4HQ57GgBUReTgY5DYb096Ztbd0ZXYnkD1p3l&#10;GTLlVAJwY179ACP89qfJmMdFfAJOeg/rx096BDG2hmVn2MwwA2TnjnH+etC72wMbgzYJA4A7k0jY&#10;TzFJJce2SD6/h/WnLiZlBBSIkDrlc47f4UDGqzR5AyV27dw6DB4/H3prKJAcPv2nGT39c/TpT4ox&#10;5YjQqknJfJ7Z689qFfzl2qAEztAHX3bH+etABz5nzLljx8vG7/I60qMS2GlZhjiTsOP8imNiFfu8&#10;KCCw546/mP1pfMEakBFUABmB4Ddtw9/agYgj8yF/mXdjCE98+1SHciyIoZ+Adu7njrj8gKa+EVh0&#10;2/KUznaTzk4703n5iqq2zlTnnP8AeP44/WgBG8tTuJMn8GM/dX0HvTyHj25Q+vyn5iOg+lIxEZyY&#10;1kwM4U/db6+nWhWHzb3KsuSX29W7UCJTGZGYksS2c7cDpQ2GK/MU2ry2eo7/AI0m35AxZfLb5lxy&#10;B7D/AD2p0iRshLMEiX5hx3P+f0qRCNApVeu84IB796cuJFYjP7zgHp0605pAGYttbcMsy9GHt7+t&#10;J5bYL54bgt0H4e9AhYUK8gYyuFc85PcYpm7zDiZgJAAQQO/cZ75HalY7pNxXO444PT6VIqx+ZGNy&#10;nbkqTwB9fWgBijOCjkp03E4Of896a+2eNpNzHjbyeS1SbjGin/WfJ8zkYCk+3rTW3bVVwqtjO3+9&#10;7/59KAHSMVYllzIyAlug47Y7VSvroW8ch81UK/fJ/h75+n+FTYzMrGVWQgE7c4AHqf518/8Axe+K&#10;Ta3dSaHo+YbZZNst0p5fnlR/s/4VjUnyo6aNP2kvIqeItcm8WeIpbS3l8+2WTZ9qC/Kozzis7xf4&#10;lj8J2MsMKK/l/KhYc/WrWj3lv4X0+KMjfMyfKsi4Bz/EfavKvGWrz6leTSmQN5nQsK8t3nLU9lWg&#10;jntc8Sy31y0r7QW52kZrmLy9e8IDMSoPAq1dQyTSlFXc3U+gqE2Cxg75VL/3F616MFGKOKcpSKOC&#10;CeMYqe1jNxJs8rzGPPpVu10+WVRysaHk5Ga6nQfDrz3UVvAfO8zjcqnJpyqKJEKTkyTwT4RbVLtf&#10;LtlkcnhH719K/Dz4ax6XGjPBAJ25LbcbR2x6VP8ADf4Z2+l28T3Cq87R7ghH3fpXsFnoibU3wM4+&#10;XdnvjjNeTXr9EfR4XCaKTMO10MR5x98HnZzj8a17bw3b4DBWQYOf7oPbnuDXR2+ipbj94hxkjYvU&#10;+49a3tP0mOaMMUbaF+WMdK8yUup7cYdLGJb6PDCuPJVSwA8vbnkdvxrWt/D77XOxfmHKkZPuAenF&#10;b2m6WkEjGFN5jOWYnjnoBnrWvb2xmuCnkkIuCz5yB+FYuRvGn1OVtfCscMKlsMGHyqDlyPUehror&#10;HQdtssCqqySZUnbuYn/Petm0tbYs0hjzJ2Z+P+BfT2q+saISwj8vd1dW/h+v1rFyZ1RhoZC6Iluy&#10;gNucL91hlPwH9aWbwmI7p72Iq25FE8WPmc/w49q6iHTyWR7gJjA+VRjpWpb2obBMagYxgr05rNtj&#10;tY4r7DbeYYpbOdZQQSsqZK4/umrDaXa7Tstp3x1ymBk9OPWuw8goDhTlRkFjjBJ6mo4rGaaeZTK5&#10;YKA7N1GecVHMBxUmm/MXNr5ch52SDgH2/wA96yrjw3cXGGdiODtRjkMeteltosrYHmBT3HUe3404&#10;aDFAzsW5x64CjufrRz2HZM8ol8HXUO6Y26GOZR5iwjkH1PpSf8I08bgKrJEfm+ZMkjvmvX20ndbk&#10;HcSRhgOPxx3qFPD3mRxmLKIg+RHHGPXP501UZHIup53a+H45sebFsjTGG6fTB71o3XhVJrKSJHUK&#10;xy2QQSM5wK7aPR4ymHlJfPG4Y3H0x2qWz0xflYRiUL13N83+RRzspRRxP/COmRo1W2HlqQu9h8q8&#10;dM+lWrXw+s0iI8JPmjcrY+bg8k+nFd+1qI22uBGQMnnIx3AFMaxW3k3NGAudgK8kVm6jZqkjmIfD&#10;qxyJJ5ZT5uVHG4fSp4fDMPmFWj+QP/FnIJ6DFbnybpRKFG0bQVPOAetWlYMpGNoYD5upA7fjUbjc&#10;TnG0FbeSZSu0OuQfTHao18OxwIzRpHlTkR5yVz6Guk2b/usD8w4znHv9aaVjhmd2G/K7SsZ5Xvg0&#10;9RWOcbQYo2IztZhtf1Pr+NZjeEIpm2jLtkljwAP9r2/+tXYNGrMTswGByp9McD3prxoFyGwGTHXk&#10;+x/L9aOZoOU4e58NxzWsqybZXTg7R/COMj39qyYvBqwMxbbGu3b5jDLc9AB3+teh3Maqq4TGecHk&#10;7u9Qyq1xGWc5dhncRzyentVc7FyXPNtT8C2k1pK6xoHHIXHB5rlbzwAlvNIY7YMQcF9vyg9T+Fey&#10;m0ls5sFfNhYbicZx+PpVG609fmZULqzEbAc/N1xj096pVGJQS3R4nJ4NMazBUMs8qjK7/u+nFZN1&#10;4QVY5d0e51/1bAZPPX6ivb5tLWbKxxxngPlFxz3B9R/hVG70f5W8uMFl4JYZw3bHtWqqicE+h88a&#10;54JaOEtAhni6fKowT/drgNZ8Hm1ZFuLQzAgtuVsqG9BX1LcaVBu3EqjL/wAs1O4E9QP51z+v+C7f&#10;Uo9wXf8AeGxFwM9yPzrWNTUzdG58lX+l20eURAYtpOFXLHnn6Vw3iPw7Cyu8bKUwAHHI9MfjX0b4&#10;s8AXVvIxjhaIA5TaBlPr7dK8o1zw5J++M6EOvtgbfp3NdsanmedUo9GjxPUfD5jEiiMbmG1Q3bFZ&#10;On+dpcoO1lAPJBr02+0gRKyDceASH5P1zXK+INLjtXIXdknLH+ld8anMrM8irRcdUbWj+IJtKtUO&#10;Fu7K4DCUpy0eOmD/AErWgvhbSopneexmXaz4ypHp/nuK8ruLiazjjjjlIC5O3+XFdP4a8YJPGmi6&#10;tthtp/u3Cj7rdAaJUtOZHOp2fKyv4x8OppN0z27tJayZaOTHbuD9K4u4hT7QFzgNySRxXtOtaO1x&#10;o9xZysJzCQysVwdoGMivINb057OR3bJhU4DDqB6Vvh530ZyYin9pIxL7fbyN8insCPSq9vNJCFbb&#10;vU9j0qxdbZNuXA44+lVXA2487gcgV6UdjyJbl1LiJsjPztxgDpV+GSPeVwowuAxFc6CVYc8j3p/n&#10;Sq20k5+tVYOY6LTbqa0ullhJ3A/KW9c19b/BPxleanpaC+MTlMIPLOHYeuPrXxrp80vmKhGQOx61&#10;9Mfs8qkseUEayBgEYyY578f561rG3UxqXtdH06s0skcciRAjDDeOCcdgKljZNqMW8xlGV28fhWdb&#10;3nkKVuY2tt/8LHKj0IPoauKwlVSh46gqOdvpio6nOWPlkyM5bIO3tzSt8qkhuQcSOvKj8KbLIGyo&#10;PmP22jA9fz9KWR/vqBliqgheqg+oplxE2bCI3VztGSx4zmlV2ZSzBkGdhwcAegJo8tSpV9xAOCpO&#10;W+uPShWPmYPAP3T97OPX/wCvQWM42MZAwy2DsX16LSKz5UZw6/dXGR9ac20RFTu3Kd3l7iQR6E+9&#10;EWRIFJCSc7eMJyOR+FMTExuZS4GeTkdM+ppjEfNtHmAgLkjA5PQDvSDaqqF3SRg8beG//VU3M3yj&#10;GOz9OPb3oMyPhd2QY2VR8uM/hUhQBSU4HDZzgEe1Iux1QhUZdvBBOcDsPenfMsePKGzjcC2SO4pF&#10;rYWY7pLfzGHmJwdgxhfftUkeRImQF5wQ3f0NRMzLIAipnGSueo7k+9LIWjZgJDKQOjDOPSgTYpA4&#10;2OeG42r2z1pYQ5VyhG0HLK/6Anv+FIyszNGxLfLn5eKdu3YJUn+Hy8cbu5H0oEnYi+62ThExzu6Z&#10;6H8aa2x423EgMQGODyB39qkYNIoMg3B+i92Pue1NG3bvVtwzjjozDp9e/wCVMvQHfawRAgCNuBHI&#10;YY7U8qykhQzuyNIy9QM+v4c03e0YVfkG4HjPHvSx7xEqfeQ874+C34e4pE20I4WCqWVyAeDuGeMf&#10;eH40rs23B3Zbnceg9jTlVkUHcY1PPHQHtx6Yo2qjDu0YAZjznjj8eRTGkO+aN1ZOEXBPqfx9aZGo&#10;j5ClCzZHH605sKsYbdwSoUfMvscDr3pfvN99VBXd8x+YAfw/X396QxnyrtKoVVgRweCeg5/z1pPl&#10;3bGAjRBtZ+u4+/41IpVU8x22x8ErjIz/APrxTGUqzEsxc8HI/i9KAFUN5aY3LuCk7gDjnt/ntRls&#10;ltpYsT0/hx0H1ok2xu2Pkff0bkEY6+wpWj+Y+Wdh2HAXk+x/r+dImQkaGP5cYGchT2J6gnt9aTcN&#10;sBZmEmWAYjj2wPpS7trB9u2MrkHnlh6jtzTtuPMUsQqgB/8AZbGTz649KVwQ5VZTtWPnIyxHQntT&#10;B5e1GIYqzFNrHlh6f/XqRfM2BNqshGMAYZj/AFpjN8ysXOF6qwxyenH8/eqLG8LjIC8YD54JPbPt&#10;SrujK+YCxOflIwTnvmnbSqhMKCgKvGB145/nTFQtsBO1dvDL8wz/APq/lQIUZkYEgAICdsZ5ZuxP&#10;sKahKFsEguRlt3BI6n35/lS7fmXGAwztTqVx3+lSR5/eqVQZUYbPIH93+tACH52aJsMV545Psv40&#10;7y/NZm3KXGCMDCAHt/SmEh1IdeM8DHX/AGjinKwk4jCsoJXbGCWz2yDQMYFZS20q6k5BI3H6ZoqQ&#10;LGyjdHO5AxkSAfh0ooA5Vt7MCHXb0HHzDHdfrnrT9yjcFIZtw7ZK4HWhsKMbCWUYO0fyPY07bsVJ&#10;Pu7STlu3pn05qzMijmVpFHyrHg8AZ988/wA/enqqtjfkjJO1uTkDjH6/lTI1yhZUO7oQRkZPJNDM&#10;QCGYSrgAMD8oPqf8fpQIVsyKcuzSPhyyn5iR/wDW7VI+GkjKjzDyyhQMD1OPemMTHggZHy5jkXgH&#10;scdST2pCybSm3Zjks3Azn9KBkiBPkKPuU5GG7+x9eajTDYCsdxycjI2496RSzKjYIJYHcq52EcZI&#10;9fenBgzNhvlXqynhie+KAHfKyxkk7z8vC8Adzj3oxtYMrDKk4U8ZI4zmk2kyZwfmYgqo64HQelL/&#10;AKwfNG+cE5K5wRTF0HKcwtzjGAFjOQG/zmlWQKSwTbk4I6EZ6CnMzSIUznJUBSMYHXgUKfNYKCoU&#10;tyV+9gdOD2pCE5TjDZ64/hPsPWnurLtxOwdfnTHAzjv7UwLzHkqrliRnjB9MGpLeMx7X+ZzyeepH&#10;agoThtx3HOMfMeCO4HpT2Vl3gN5YL5IA6/WmLlow4G75TkjoR9PWkYBgBtKP2LNxn3Hp+NADlZTI&#10;5dSpUD5vT2+n0qVMt80YWNAPuIeBzjg+tQNuHBIVl5+UcAd/wqVYShj8othUyMHOPrQwCWPbnEeS&#10;P739309zSiNV3eWpQoQqsxJ/yKQqGDNnA4+4f88U5l3MMblJwhjb8wakRGkYZpAFAJb/AICfXBpn&#10;LMokXcMc543Dtn/GpZMryeF9FHyj1GB61FtHmLuLvGpGSVxj2/8ArVRRI24DAlO1RnKryPaopPvM&#10;QPMJIX6N1GPpzTmHlx7VVck7scnAz196SRApkRGwQRlsHIJPTH+FADpNx81AeG6kY+b3P/1qRfLZ&#10;UG1dzd8nH0x696TAZtuNrg9hjd2P40/KRRBm45OGI4Jz1oAcVLRuxztPB2HOeeQR68UsmWy38TMO&#10;MbQw9/TmkZhJI5QFJR8wjbjr/Ef896Zh94UyeYqtg7uWzjIxQIdsO4jkc4JU8Adck9+aSRhtLBRN&#10;8pDcc/l6UisrAqC2D83XG09APrT2jT98CQnIxySPf3JzQJjcsys4+XkRjPLEdz9cYpwbABLOo6jj&#10;gZ7/AFpCPmQuuHCnAU8AnsPwpBvbBIZVwAA3fH9f8aASIyx2kSeXJHnITbnK9s+xpy/7Khiwz8p7&#10;Dgr+BpVdsMWBG5Sp2YJJzwAPz/Kkk+UupIaTjIUYG70FBQ1gG3rjCrwm3jkn+XrTmkIk3BFx8wzn&#10;jdjGT6U9lKxkgqFUjaw659/bOfyphU/KpO49GEnIx7UCGrjy9m3AYZJHXI7n19qHxnYP4ivHTGeP&#10;8KfI3LR54GB0wpHv75P6VA2VUbmVXZuApxjt+VAx65XMiNs3E/dHBOccilxgoh4ydx6nqeR+NPZj&#10;HIyqvzBOc98d/wDPrTR8ynq6N0UnlcDIoAkwIGAIAU9u3XringGRZMcnojHk46g4oIflTIGBXrjj&#10;p/n8qVm8tmTdtXGVXqQ3qD2qSRJH+VXAcBm3A4HPGM+3NKq7mUBcv3UcD8aRmKjGz7xyFzkNxjP4&#10;HrSmQDDLuc4AHv7H3/8ArUCEVR5TMOG6Jz+ZxTmi8xnPysEwwwcYBHNG0R7vm5Yf8tDgZ9j3pZFK&#10;KiBxjIG0cdutAAzfKd2CDj5T3x0zUcsju3yIGHqTjJPenrIY3TzWWMEfMx7Hp/hXPeK/E0fh/Sbm&#10;6yGaIEBWIG4noR6ipk7IuMXJ2RxXxo+IE/h/TTpUFwBPcKQ/k43DPBBrw3Q4YbaQXNyWebsvbA9P&#10;eqPiXXpdc1xru4mM1w7HPl8D8KIbpLeNpFZQ5Uqm7t/+uvMqNyZ7dNKKsiz4m1y4mVlkbdK2DI2P&#10;4c8KK5LUo2khlu7hlRWP3M9cdhXQ6i0ccNuZCxkCB5FIwfpWLLatdqtzcKFjziKPoOvPFKOhUrs5&#10;v+z7jUiI4R5MR5DMe3vWpY+H9ItVH9oXpLgZIA6+wrTuIR5IMSLGucgMcdKXRvCiardLJPdAtnds&#10;PAx9a05nbexKjrsS6TaaZfTf6PbyiHhfm5LV7z8LfA3kLDe3FsAP4dwycf0zWV8N/hha3U0ciS74&#10;0+Yptyv4n3r6Q0jw8IvKiESRCLGFX+IY6D2rhrVVHRHsYTD83vNEeheH2aNJhGMIeCwx/wDrrqoL&#10;RHYmIFQq888k+lPtbVre3jc5ZzyM9cdMVpR6duCyMPlXkJ3X2z615cpXZ9BCFtiC3t3lDFjgonyB&#10;h0J9+4rXt7HzIy04+fj7h5Pv9KIYyWdRuXAUu7YOR7VdhjHk7nBwMr8vViayOhIt2doZH2KVjg6h&#10;V+Yj0OK0I4mjhIjC8jlj39cUltbiM7tmGVQvHbj7uRVhZTHkH5QCFO4gden1FZmqXYlXT3aEbNpZ&#10;gAdxxj6jtWla6eysHaTzEUZJUYXn+dJar8qJjc5+UBjjP/660YTKm0ByiINo4GF/DvWXMXsWlj2h&#10;d20rjqOuO315q19nYhVD4Pfufxqpbgqu8rjJwRirse5GQ9QDkn0H+e9SRIVtqQqpIV3OBn+H3NP+&#10;6zeWvOfnYHgfX60vlNuPCqpByOvvUirtRtq7ioy7EYIHpUhEdEF3r5YVW5+8P6f56VMsTKyk7XXp&#10;g85Pvmo4U+zsRuWMKvBx1zVpkWWNHUHdjaOc81IMgPlvMFQZRfmLKeT7UxImbzEZic4GRwBVuVFh&#10;txvU+WgBI7n2phXzQCxB2kEqvbPQe9A0MEPVGAdjglu5/wAKkZfM6R5DE5XsR0Ap+8MqswOUO4Me&#10;D9KkG2NoySPmHA7c0DKwVYVGVXIGMv1A9P8APpUS3DlWUoMbcbgPXjP1qRVWRnCor/3QeCKc0K7V&#10;Q/Mc/Mue/rUmhSayMy7y6KVHCg5B+v8AhUylo/lYFnA+VR16d/8APanjbNGoxgnhS3Y9j9KkjjYS&#10;hWOe7Pnoe+KYNlG6EoYCJPnxzu6Enr9BRHuuISQdpAwCcAkj1q8zbWQKoKSDC/4Gqu0xwyTBdxA2&#10;svf060DXYrn5ncZypJIxx/n6UxlOe2d2SoG4EUkcMjSlw7+Xxt2kYb2zU7xmNgu1iA3OP0P+fWlY&#10;0GyRxxq5z8xwQ3VeOnHrVa4m8pWDKxDdW9PatFoBIy5UowPyFRyPaq8iho8SZKggYzyTmkxGb532&#10;pfLLMUb5HDfLgdKZcQtMQm0g7SUIGORwD+VT3sgXecHOMEqucZ6cf1qu0pBb5iV+9uz2HakFjMuo&#10;I2UbQVcnJK8n3GPeq1xE0zHcQNowEHAUdhn1rRkVZFy5w/XIHAHb61TnhdZCwJAwAc4A6dM0x2MG&#10;ezDSSkIEyMFlXv1yPrUKWYkUTI2zaNuDzn0wO1b0jFlJkAVl5UKv6D8KqiIbZCwbY4yWAB2tnrVX&#10;Ytzi9c0JHg8oqqsTtLLwQPQ/zryfxX8PlmjV0iJYD7wHQZ6Y/wA9a9/uLQ7ido2HONpyR6GsW80a&#10;J455Q+8ZDhcH5R6n8a6YT5TKpTufHfiLwK0LNL5ZQqmMKMhQD/UV554p8O+cN0cPlSJ8u1juHPII&#10;9e9fZviTwjE0xL25Vm6Rqvr3OOvHevFvG/gmW3maW3O5gxPGAc46n8K7adS55takmfJetaMySbJA&#10;yAE8sORz/n86bdWc/wDYNq/kqTA2JPpnivVvFHhWa8mlKEmZRnDL6+nrXPabpuY77TrkDbcRthW4&#10;wyjjFerGpdI+fqUbSYzwt4si1L/RpdxIj2+Yxz24rK8QafELgAHzIpvkcD+8e9YQ02XTJvNibBX7&#10;3bGOtdDcaimsaDJ5Cst3Eu48D5sd/rTtZ3RjummeT61ZGxvJEPGGI56/Ws+us8YMt9GlwFAlwC5A&#10;68Yrk69WlLmieDWjyzaQu07c446UbvXmlKkRgnoTTetamBoWN0ISGYZPQepFdv4H8XXWi3ivb8oe&#10;XU9/avPY22ggHBNb+h3TwxjKglSCBTGm9j7P+HPxLXW7EgvG86qrmFzkNjjaCa9Ts7lbxWkXKBU+&#10;VWx064OOnNfKPwz1SJ1+0RwqoU4MSnkcfeU+vtX01oPlXVsskMqyRSIOowcDnB/Gq8zCVtjc3GSM&#10;KCoPYD+Yx2FEa+ZGVMjZHJx1z6570Rp5a7sPjHO0ff8AanrGzqWVAjAHGW46cADvSASNmlZWbYJF&#10;OAVzzjufanpGPL3BlUkEYzx+NNaFlOFIY7QSuf60NtXGEzk/dHP1ye9AwMg8o/wsyAMVP/jxpmwb&#10;g5cse3y8/wD16WR/JVt33A3zDHzN9akclM5O+N/unp9OPpQTfWwxF8uTG4qVOGOPXoBTWZlZWGAW&#10;O5uOntS+UUQk7TkcbjkZ9DS7UXY24bG465HPUmgLXBt4Lx5X5jxgD5sdvalaM/cY4bjPPH4UzyPL&#10;IhdiV5B3dM9c5qV1WPaBgjGBg8DPb/8AXQMZuCTHBUKBs4H6ijlVOc4LYOevtn1qST93G20HptDc&#10;EDJpWiCyb8bwqmLdjkZ/xoIZEJBt272BDc7TwPoalkjPnB9zIG4CryV9TUcipGpQMFDDaCoyfWph&#10;2OecAlepGR0PpQIY0MnmSfK4xymcZyP8abIy/KIwAdvKsflGetTMpTOBv6Pj+oNNKrubjPHDN1Pt&#10;jtSLuQ4LRuAowR83GOKd5Zb5Y0CrkAovT86UIWUKSSQMhtwPP+FM+bOGba5JyBnGPU0xj3VvOXLZ&#10;YbjuPYd+O+aWFSVifIVWOcv0yO5oxxuUbTwF74pI2kYFC788gtggd+vrQMEj8mREDOH2ZZhxk84N&#10;JjdtLpukYDPYt/kURs7oSilzyPmb14z9PakZQrFQzMNpQ5OPxFACszMx5AO7ltv4DFOaLY4UcDru&#10;bg7j60395vjwCdvPHOPc/rS5fYoBz12B+pz0z+tAgXHrkHgbRyPYn2xTo2ZNrKyytzub6cDj24pd&#10;u1mG1VB6d8EDnH5UxG2KW2bUfGfm9eeR6UAKqZ2/O+dx256fj7GnKqspB3BFOGHXb65PemzASHap&#10;ymN4ZMjHoPrSR7jhW+RzlnXPBPTH+fWpBB5ZCbwo3NyRnp2z7GgKysA37td3fk8ev40+Tasa5jyT&#10;1ZTwP88USqwzICZGYhioPzcdh/OmwIpDu84Ix5Pyspwfpj161J5YZlOSsZOSByTxnHvQjFcSbEdi&#10;doIOBn/H2pisV81mdo1ZQqbRzz6f571IxVYssjbizghRkDOPQ/hSlh5YLfdxk59ewH+e9KyFmKhA&#10;dh53nAz6gfjTcjcBkFkHLDrkDkj601uQ9x24/KwZo5F+Zjjp6H/61OLvj722Q5Yt0JyPSm+X5MjB&#10;lKlcZ2nIVcdf1HFCx7d7fMNwKLkELn3P+FUUhVnjVVV47jcox+7GR/8Arop3mTKT5JAB5bf1Jx1o&#10;pDOU6wqCNhB7tnp2z37806JkAZ1XcTyFfgYz0pPn+QRjBZSoWM8KPXnpTkjVQBGSSRg7eh9uehrQ&#10;xYgUeYwiYqu4JuPBB9vX0puVVVZSQrfIc8Dr39M4FDEzclw7KdpYLw2PQU9G8pf3iGQADLbeoHag&#10;ENaTzldiMOfnO045/wAP8aUkSP8AOgRGAcMp4+v04pvySGXKsAWG5sYBHXOO/wCFOV/OwAFJ3ZVs&#10;Z/z24oKCFQsZYgqueW3cjjofUcU7a5RVAxCSWPOQB/PFRxyO0ZUBR2HOc4780512ZkCELkZ29c9w&#10;B3oJ6iqCxJSThVwN3dc8c9+KEyflOdjA4OefbB9qczrgAKMYwFAxj0we1KVUbsYAUFQzHn1FBTFZ&#10;hGGZjJs3KA3QH6+9OTaJHB+YMCeRzj149KRWUzxFuoJQDOd3HpQqs6hifm6sw4Kn/CgkDICmGZT5&#10;fAd+cjPapCrbixbyflx1ySOyn1FKrYL52889gT9Kjb5YyAuTGMhuoPYcUCSHLcELJmLcO4CfmKcq&#10;LJgkbk7ZH6Ef1pVkLHMYbdkcA+3Q+1Kn7zyx1YcBug3f57UmUNYGFWkwI93B2HI9mx1xT1VeEwAA&#10;uduM7vy7d6iYLJnYVfAx8wOcZ5p20NhVz8zZVVJzj0z/AEo6B0EyZQCSSV52jIP4mpGUbmaX5eM+&#10;Z3JP90Usjss2ZXBRlyNq8emfrTVAVvuHsVz1yO2aQEa+ZGu5j5bliN38YHcnt/hUgkH7wBgF+7kk&#10;j/J96HY+cQPmQgneo+7ngcU1m+6rohH3Cexx6fpVDCT95Gq/M4Yg7TwD+NIzNhmVgjH5QxHIHcn1&#10;pVwFzgOM4z09+B60MyyKNwABOSVJwfU0AO3BJo1O3y8ZIX2H/wBb9aRvNUYXa/OHYDoO3FDNtVEA&#10;3cjK44PvTVfDEDCPjI2ngkHt/hQMczHcGOAgQq3OflPv6Ui5+cMiEsoG/wDhx2wKflfPJ2YQjC9+&#10;c84pqozbdqkvnIbHX2A7emaAGLiRFfd8zNkDHI7fnUqxqrFN4jzwrKeSff8AkabtKFPny6hjwOM9&#10;sfr+VCbTg7VMOAp9Vbrke9BDGqo3gJtAxgkH5VI9P896AzMrEEcnkMOCx6Z9O3505UZiMxoxYh8d&#10;Bn1z60m8S7WG2QH5hxzk8ZNBRHtSMbxtHOSig859fTBojabkqcsWwR05/r9fapCu3Ypy8pPJ9e24&#10;+1NkhBYq/BwPw57en/16AFdgpIzk5+bPO72+nf60jyvtZ2PVflPYf54p2PLlUqhZ8cjpg+n/ANek&#10;84SLJiPcgG5k9OfX0oAay/xsx2KcEMex747DNG7GCoyuDuJ9fQCk3YjAIzuGOTyVJxg/TtQ0ZZss&#10;Mnpuz93H+NAxsmwRkOQCB8oySx9gfzqSNsSRFgFB+Ztq8njr7emKZJloQ5IwxGT/AHeeAaftKyFc&#10;bUL8ZPOB3oYhVkDAbhgqxJUnoff04qVd20YIcjhk6l89T7Uwr8+7eRuXAXGV57mjDnEjKBzt8zPc&#10;CpJFRirKp2qCDsZf4Vz90j196NpWQ5UDA+8fvBR2Jp0jJ5jFvmVl3MmMY/8A1daFUrxnhuGkHYHv&#10;z096ADZJ5ZjjViD0Q8nHt7UyT5bcJJKbdB03DkeoB70SMjR5GVVjxuJ7dgagvgJmAJIDHGWzxgfr&#10;S2Liruxgax4glTemlWvmBeDdXZISPHceprwP4teMX+0NbT3n2+aN87iNoXPYAcY/xr1n4gawy2rs&#10;S0cCZZEXgBv8TXyxrV4dX1KaRztiUnjr34ANccpNux6NKHLqJpN0WaSaVBvkBVGzgLWtp8Lahc21&#10;uiKMc8n05PNV9Lt3uI2GxCvQFuv09qn0e4SH7dcbtpB8mH27E1zSZ1xJNakSaZjIPlQlE9WJ75qt&#10;GXjUSuFlbbkrjhAKmWFbpliLny1UkMeTnvxVPWvJiaKJ5t3pDG3JGO9KPYp9zGmLT3G4jznzuVT9&#10;0D0rr/A2h33iC7C+WPKzhl6HGe3rUfh3w7c6rcwxrAIINhYnoMe5NfQnwx8L2NnYwXYQvKGwGZdu&#10;31x/jRUkoo1o0nUlY7/wLoEOiaPDbwhXCryW6Z/xHpXomk2IiVbbDlc5DAgkH29DWRptksV4piQB&#10;QAcnBO0jnPqR610Vi2ZD5R+UDDSMvzN+H9favGqS5mfWUaagki/5awsmOUDA4HY++e9WY1zgyMo3&#10;EnDHP0+tQRsq8k9OmeS57jFWYWcxkNHjooYEYVfYVzs7USAKjFAuI1f58D9BWra+XCsUiRFHAydx&#10;7ms1JTCshRf9YCfunHHWtGzjEf7sEqMBmUHnp0HpUlo17NXWFUx3Ab1cnv7VagsR9oY/LM5O7YTn&#10;gdvY1XWM+bFhjknBXG0t9av20IiuIycvtYluMA/X3rNmiNOztdoP7zGRkDGeR1HtV7ycfMjpsxgb&#10;Rk+31qtb26xhPLDMWOSXGQPr7+9aaKFSEeUwYAk4Hr6f/XrMBLS1WVW8qHcGb58tjB9KljZ4lVYo&#10;9zAkH5s5J/pTIfMKrukzHDjC47ntmrIg+ZSVWNj6Hoe+KmxPqQx/6RMo+byxx8uTz657+lWXkDoy&#10;hh6Zbg/lU1vb4mVIpXZyeFVf84pzwvJgOGEi8YwN6/Wiwr6ha26oQGBdlACjbz+PrUrKVO1toDEM&#10;Tu59gKfGn2fLENtxhS7dumMe9NdBbyc7d5JU7j8qj1FKxLI2Z23fNjqCG9PQ/wCe9SRoI1xt4Ybj&#10;znB9KdubdkIRn5Rt53Y9qSPc1wdzbBGPvZwoJ/yaRVySbcwz92JsAlud2e1MkjBcOF3hRsKtwB6f&#10;pVZlma6dFOVxj72FPPJqdvLkjIkjY4wVA7H3osVawNtkdlj+VNozjjaPSmxxyMrjeMg4x6+rU5ts&#10;j+YRuGOxx+dSwyJcQmTGSvILcY9/5UrD2K4WSLMki/ebACryF9RTrWHzFJG3czYKsevv+NWbiAXK&#10;oAxK43HnA57D2zTbe3LLJGQMKfldutLlDm0I1+ZGKEvg7eBggemKhkh/1i7ShzjcTwc9sVc8v94m&#10;35lBI2jjHH+NJ9jMmXYqseAx29z707ApGekaxtgLsVhkRg8fgfrS7Fkj8sEjBzj056GrUMLJujba&#10;5H3WzkeuQKiMIxx8u08l+n0osa8xFcxNgovzs+FIJxkdaqJJiZkk+V5OrDqAO1aSqZN258jIJOPl&#10;b/A1EbOKTbNIjSN13Menbg1Ng5kjHkhLXLhm2hwfmHc/5/lVa5sdkjBSq7V3A4/PA9R/WtloWSPq&#10;0v3iAVzg+9Vb6RBbdCVUbnPX5u3NK1ikzEumfHO5nC+YcdRzjH1qk8LSFQjMrHhgxz781pTTC3kA&#10;KtGGxhCOT9PpVaVv3x+ZlUnKn8O9Iszpo7p93zNlflHlkYOOeKpqHjlmby/nYdVONwHQn3rQuJM7&#10;RIHxndj7uR6D0qoxXmSIcBcMfr6/T29KYBuWRWMsDbnOQqHCn3FVZbbyeiZEpIb0xWhFGZOQOMDa&#10;Tzx3Aqn8rTPtDBwcjnjGf5CqA53UrNmaSQIylcnaTu3EDGPUZrgPEWgxTKzRoGDt1bpxz17+nNeo&#10;3i7ZgQQ0keUOPvY9M/jXPapapMrfKqgcbYwdp79P1/Gt4ysYzimj5w8Y+GEVpH2hSpyOec9QP6V5&#10;7rmgi6kSUxCIxx72+YDvwP519G+KtBaQlgcKzYYsueQMgj8f5V5BqmkyMtykqpJuHJUcnnk/59a7&#10;qdTzPFrUb6ng/iHRzFM5MeGlOQT6elc6qvps0sm1mi27WHQbq9O8QaSbpVlc4kHHmDjA6Vw+r2M1&#10;vHNG5DK4wPQmvRjLQ8erTs7nB+KoS2zyx8hTB+vXNctHGDG5PUV1OvQy26+S5OV4LHjd/wDWrAEI&#10;baNuBnJI4r1KL908KvG8rlRlkkYkjp+lNVcNz2rRkkRIyTz2AqjLMzM2Bt57V0p3OKSsQ963dLuh&#10;bW+8sMjht3pWQ0e2HLEbic89akt87RtxtBwQe9Mk9M8A+P49J1pWaMtasu1gvGPcV9cfDHxdpvif&#10;SQ8OwyRrguTsbpxke9fCcMJjMbrlIwcfL/WvavgZq0ml+IYTvZYmxuOecA9QKqLTdiZx08z7Chd3&#10;O8KVwgCYbp6kUbd0YChjEvO7PzZ7/jUFhcx3EImjZp1XkfL+uasRsoyduHxtBZuQT0oMXsC5zjG9&#10;QeFztIPp+FPj3LGxHyDPLscdO9JCT5akvwNwClck0iqzKWP3mGCOuPqaoVtBz5CnaN0ZTzAuflz9&#10;KbtjXDsrbXBy0Z7n0FSOQzFmRQrHfvA6ccVGvyspAKnaQGwTn3PpSFsEcMa4b7nzZ29d/wD9epF2&#10;q4IO2Td8wxjjrzTtw3AKCVOfvc5OOtRBvNIYq4kx8+ONueMfSg0FX5tqZ3/OSoJyB6NSJho5trbY&#10;RxtxkMaMKJG3YGwYyTt49c96GbcA+1s53EEBc/SgQ9W8sbjiPDAYH3SKfuZGZvNyNxBIHX3xUD/P&#10;tC7pFzudFGB7fgKljxuHmEP23fhzQMG2R7fvjC4zjoD3HpS27KVDDcWUY4+6R7+9MTaVBC9ujHJx&#10;2Gfejb++TemSGLBfuge2RSZm9xjRyAEqdo25K+ufT3qcR8OGRPughWbgZ9/X1pkeUwwDNkt8xPIz&#10;1FKVVlBA+UcEkdB6+/NMLjAgWTaqq6phgM/dJ6n6UjYYRMSzDG7y+gx6U+TbKPmXKKoyrdcUq/vJ&#10;sgtG2OeMgex/DrQUmMt4mjDAhzEx6kgfgP60u0edkbiX4AHPB709SoRBv5U/KpGfxpvLbl4YJ2Ht&#10;yOe4PNTexRGqlZI9i5/3jzj1p21shWO5sBTk/dPXH16U4bV2hlVQw3Ko5I544pqr/ebaOSCR1Gf8&#10;/lQgEWRA0jLlG4+aM43HPGfT/wCvS7RtQZZ5M4LIPmB65FCqF+QAsAQoUjOPUH396QsFYsmA2MHI&#10;685yfpVAADDYxVhtYglWBJOOnt3qTBbGEwXG0N3GepNM5WNmXC7vvKOQfYD+tOA+c+WTkcqrHA+p&#10;PfNAg3BgQgYIAE545B7+9LzhiPkKjrGMk89s0g+WVyQCrKCOevv74psituIxhWGRt7j1oGSqoVGO&#10;F65AH8fvSSfLu8wEnPzbfX1pm5vMCriROT0xwf5U/wD1SoyhlIbJ3f0+lAgXcuSPkO0lNozznBPP&#10;f/GmswZtrDdsxg54JPXA9z+lPw8bYQ5Xks7HIOe4pI41uEJcAjPAUckeo9BxipsMRk3OARh2wqsx&#10;zx6H0prOFjB2grjGF6Ajj8qXIaTszclmb5hz2Ht6094wIdpBx1G3qcjP4D2pENdQXzFbOEQYAKKc&#10;kjsuaCxxKpZpR1LZyTx+goCkNuESyBcsMnA6Dn9P0pP9Wcttzncx6cZwDimuwtiG4jWQoZGAbYOe&#10;Tn34oq6sfmbjFIqJk4Xrj6UUcwjlQwbeqKAMcM3Awf60xJP34OFUjDvn34z6ZpMC6IfcGzjK9CR1&#10;JPv/AIURqfM3Ah06gLnbt9T+NbAI67cH7+4kHByGPoPUUY8ti/y9ArLk4x0/wpzL8pjKhJEwyKcA&#10;Ed/w601X+cgg7WIyygrjPT8P8aQgZfmSFhtLHAB7AfXoKczMZVI43KpAxtC4PGDTY1abau7D7Sdr&#10;eo9D/SlVWZSuS7bSCpPC/h0oGEOGjIVt+WIJXoPwp4VkwztsVB8rnsc88d6Y2THlHAbJwMY+pz6e&#10;lO8wD743Iycs2c/pTCwshw0ZdwAy8gDn/eNKP3cZY/eySFDDJzxmkhLLIigLG4yWJPDHHDelKrBW&#10;VmXJOdxC5x9fxpAK0JjjYIBlCA7DjOfenfeYyN0HC+Wcj65/pSiLcwZG77eOA31PtS/KUw20L90A&#10;gjHvQIc21TlkY88np29KAqliA/ynrtGB9KWNzLIOFYg4PqB65/pTiwVWHmbB06cfU+1IBkkgDrle&#10;OMbF5x6U7mIFSwY7gT2x9KYrnyRtZtrD5UOBj3HsacjblVUclSeTj5gPT35pAMlkAaUt9UCDP5mp&#10;Nvyk7lKjB3AEUybzNrBVMkedrbeDk9j7UCcHIj+UnjEhyHx1C/Sn0GO2K24ZwQcAtntz+VH3VyWH&#10;zHDLg9fb0HvT3dZNyu3Uen3vfNJtMOfnYqvy57ge3rQMZGx/dgDLgk+/BxihMEhclAG288EdzinI&#10;+N24EOT0UdD2B9aa1v8AM/zKeh2s3zfQ/wA6YwmkLBt6qqscY78fyNOjba0ZYHH8Ltzg/T+nenKN&#10;0kjFVULjIPpjr+lQrMpJjx86/KQwILHuB+HegQsWZHIIVvLBU7uDkdM/rQ5LMGfIfduPHHTHHvQ7&#10;GaRmV8NnBHcDtk/hT4UaP7gzsIAVuBnGT+HWgBNoWTzMMpJ2sxPJz3/L9aFbyzgkq4PUnLHHp/nt&#10;RJ8+9iN0f3grHOCT2PpinssjEEPsK/M567lA4I/woAY21GVCUXaA5xyM+h9v8Kf97JGMYJBHOR2P&#10;1/wppP3QCH+bcu4YJOcYNHlosgZm+Qg7T3B/rSExrSAIynoASX656c0pcS4AIkY/PwNuR/hTl3bd&#10;/wAo5JOD0454+tISEkJKsTgdOmPX6deKAE8xiy7gCoTK44OOwJpEyY9pOT0KY5BzyabJllz8oLNj&#10;bjAHc4PrinRrnMg/e4BLFcjI7CmMlZj5ZLbiV5AY8/j+FNYhgQqMwBwdvKj1pdwD4Y4MIJwT0445&#10;74pgkaP5zwSFK54xnv8AnUiIplZdxkG5VbHycfTim8K5AblzzuFSYdZGAXC85k7k9x70RxvuX0Yk&#10;HzMgYPp+VUURiRlWYMoxjJLDIyD2+v6VM0IjkU4BLAYz1A64x3FNSOSORMMdo465OMcj3oVhhiWD&#10;DgozjBC9/wClAiXcz/KQQMYI4BzRl45EZgp67h2B9aFRmUrhRkgbjxketOfEi7fM25xtGMk4PRvT&#10;61JI0sD5ZVtwCkYxyx65pFf7zZ2jgFH7g96cELMygBWHzbSfmBHc+o/wprSDlgA/IHmEZ3H2oAVo&#10;0ClsbgDgb+fl7Vh61qEUMcUbs0oZSUVPvE9+O1a06z3CiFEJbGC/QqD3/wA+lcL478R2/h62EUEi&#10;3N+EKCYHOMevtWc5cqNacXJ2R5V8XPEl1qUhsBMtvbRj5lj6LxwD6nFePww+dMWAxCq/L7n1rY8R&#10;6q+qXDx+eu0sQQvc59apRzLH5RkG2HOSh7Adfzrz79T1krKxux2p0zw6z/dmcfO2PmwfSsaC3NvA&#10;pZhjGVj6/Ma2bydZ7HcisjXI8uNevyjuRVG+VWiR4SP3Y2bPU+v0rn1OmxZaNoYPLgP79l3M4Gdv&#10;tUPh/wAMiTUGeaVWZuSx+ZsewqXTrGSTRZZRKqHPzsM8L3+ufQV0mi2I/c20MUkLOuXlZvnc9gvo&#10;ParUrBy81jqtG0+G4MdpZxsxyC3mDJ+mK9t0fSzZ26v/AKsog+Q9NoxwPSuG8B6OsKLHFbANGoe4&#10;bP3z259q9QtbcLChL+cScArnaT2B/wAK46r6HsYWGt2b+lAW8bswBc42v1JJ5IFdLb/u4VCoqO5y&#10;Wz834ntWHox817cFizoeQq8AjqfYV0DL5jKFk3H/AFjhTnKg9K8+W579NFq2XYq/vN8zAsd3Qfh/&#10;WrK5QthgMYG3pnPv6VDPllyQofcCCRxt9KkgtzLfE42pj7pPDY6jHY1mbFtIGa3UBwwzlh90k1fR&#10;BH5UjKFLnJJOGyKijiJj2MDGm77pGT7H/GriHzNiqvmv1H/1j6GouapI1I285U3sA5OFLH7oPqeu&#10;av2u/iVnWRFwTtHO7oKxQsgj2qFVy3JYZB5wQPpW5aoqwiIneinGW+Uqew+lSFrGxDuXbty7bCeO&#10;RjPX1NWUzJs2OSB8p2jJqkwM0kIhby3c4KjgZHcVsw2a7spOylgWlywB9Dx61JLlYSGNY22sN5Zs&#10;b37NWlp+liZXkmZmcMF2x+v1/wA9KiW1SFYHKCVS2SuSc1ckjVHdo4HIZtgQnAX34p2MJS7Fj7NF&#10;ajzbdigU/dDAv7k0lrbKyNcSOJX3YbYRk5/rVG0k/s/a8cMbMzYJZeHJ9Para3XlxnzoUXaSAIuO&#10;c9c+1Il3BbH5Z2ZTJFuGyQnkCmXEYkbyzAWZVyQM5we9N8yWMwt5gyuSBuyDnqMelM+03KypcRoq&#10;vj5xyV2/07Uhq49NqzqrxnzAuUfHyjPQU2byoUMMhyq8Hd39Dmo765muo1d1SEqm1Wt+2T1xUENz&#10;GnmqyyCYtna+PQc/WpZor7lqO3aOV0VQ527gp+vrR5cNwqgoxXcfnU8KRUbXA3KEO3KEhiPmyB0P&#10;pipY5I1sz8jSOUUlE4L1IxI5DGrxsVD9S2Mng9B68fzqRVkjz5SF3PJ3DgUh3GFQYvNc9W4456fg&#10;P5VYt4XVljlkwuDnB4I+vr/hVWBysiqsjFcO2/a25t56noAAO1TSNtYglVU8vz1OOBTZFTc6ReS9&#10;uQSzN0JFSx2jR5kJdo+CPlyVPt7UrCuhnkiRgBvC4w38IyR0p26SGQiQjaoG0KP0BpyeZHkSqEUY&#10;Ij3cn8fU077U/lmNwhkb5WATOMdMH1p2Fdle4tblY23LtmUfwjjBPHPrS2tndySb5N0i4/iHH5dh&#10;jNWo/tNvGY0l82FD/wAtASxJ56+g7CliuPMziZVl6szHAPHSloHPKxXa2SKZlVkKEBxtPf39qgkj&#10;VlwHj4+fBbj3INWJvOa3DR25Vwc70+7+PtVOaRFU7VIblxjGCmDnApFJtlaT5klKvtBO0D1rKm/c&#10;7yF3Me6/d9CPwrbabzI4zthKtgllHKnsT7dKzJow0UvkNscgl0ZdwxnnHv3xUM6IsoXHzSokXLbd&#10;wOMkcZyDWXIvlSKxbhgSwX+LPcVtT2u7Ypd1cKCI93Bz/Sq1xapKqL8pC/dVhjOD1x6VBrcxbq3W&#10;dSEB4AJDLj5ScZ5qksL2ysVUssZyccj0zj09a3LniJTIFVVbOD91s8Z+ntWddKOGjRhDncsaj7w7&#10;/h6VRSK9rHIqiJThcFhg9fQ1EsKx5UO3mKd2G69M4x7VajiYW5DNkjnhhx9fXjGPrVG8DzSk7FkY&#10;HJkU4JX2PY0yjLuLUtaoxbyyGKn0yeearXrN5ciyJmRUwGB9BnI+grQ2hiQzLsY9Ryy+3sfeoLwC&#10;OFwqlsn7yDIGDkt9O3/6q0M5HE6nGbq32jiRlyY15+X27GvKfFWks915IEiShDu2jlu3HvXsmrSF&#10;WYoIijAELnoD7+ted+NJbJ4yZ7mO3mHzqyP8xOMYI7H3ropuxwVtmeKeINHMNgfNRg0Q2ZPUAnqf&#10;pzXkHiEfZd3mhjxltxz3617VreuQXjtGPMmnUYCrH8rE8cnt3ryLxd57RtEYFHy7iwGcc4xXo05P&#10;Y8Ots7HmusBboks2/GcZ7j2rnpLGRX5Rl44FdheaTGpVmlyxGfl5wvpWfNa+ZGCX4OcHvx2r06dT&#10;lR4VSF3qcv8AZ/mYsOnJ+lU7heCygYzyRWnqiNHkJ93GPr7ms9IS0Eu1s7SAfpXoRelzzJroReWW&#10;jDE7ieanhtm4Kjg8+1TptWFsL83QZFLbq0kCbThl/Q1XMZcpftpk8tot2WYEjPY11Xw81iay1KOR&#10;H8wt+7ZT6d64+3kH2lFbpkda2dNlXT9YkdVbZuxham9maPY+6fBWoxXmjwojeQ6r95j+7YAdfqK6&#10;ppJI2jYqCy/KWj9+g9q8q+EuqW+peGbe6SKWWNsJIh52kcf4GvUbeQouyZ/l6AfX0I5+tdD3OHcn&#10;jx5eYjkZLbk5P+6aNoaJCWZVxkheCO/PrTvLG0BcqGAJ28fKOgBp0jHABVt7YHsRSGhsYd1Cq++M&#10;EkEcA/X3pSojVwr4dsbsHg98Cm7T98HCgYLYBxj19qVclWQhSP4sdD+VMV9bBuVsgAgsMgKeSKRn&#10;Hy7uWIztU4B/Cjy8rgnLcZI9fb2py7YpCow75LKHHPTrQMDtikJwXK9em0H3/wAKUfeIZd0ity2f&#10;0xTfLB27XVvL+XexwDnkD3xSrG7EfMGbvnJ/zn1pAIzDbuBVWBOPZfX3p67Wyf8AVxuQfLPLZ/8A&#10;r0hG5shgFZsdeB/s0q7VYoW+cY3RsMc9j9PegBY2UuSo37vlUfdo3BmZGYhyc5A9OhxSklTukUbh&#10;8x2nKex/+vTGUxsSHLnBLMRlv/1UEbsa0jSHLfJIxHy9Oe3/ANepo9zYPlEc5wWBGT/SomZxtxtD&#10;dB3Oe59qJJi0igJjaN2MYHPH40D22HLubYFXczE/KSQeD0z2p+8LsQsWwDzjPHcZpPLLLklVRWPK&#10;nn/Oe9Kvmsihcdfm5yQ3c570FXGIxkKOSzKzcDt0wKd92EOp2gnDKzYyB6UmZZCoLCQEY+UYIHqK&#10;aWCsXYNuGCNwB4/+vUAKuX54AxnrjH/16SPaCDgbzwEZuw7fnT2w0qsw/ebCRkdB+Hf+gpYifm4B&#10;Dxgntz6k0wHbWTDIRlTz7e4/lTRGDnIyNuHAHPPY0nmK7ZP3f7q8Mpxxj8afsGwB/mUkHg46Dt9K&#10;YPYYv+rZioGF7Hj0/GiRlaNiCsi8AbeOB2+oohPKEAO2doH3QPr/APWqVVDMuAoyp3PngAd/qals&#10;i7RER8shfKpt5ZxyPQgU/Iby2GCH+UxqeQAMY/GopPmVkDHzFUZc4+X2560+NR5YdV3J9044I9h+&#10;OOapbFifLL5mCTuUId3HQ9fpSFSy/e3DO48HP4etOXbGoV2L5ymU5PPB/wAKVQNrkbVCHGd3GPYf&#10;56UxjVwuCoYnsq9A3Xj8KFZlYZ+dlbAHTI64Ht/9ak8hsldrbQNzBTjHcnPenx5kO4BsyZKqfTsc&#10;9sCgQ1n2sPLT5AcJx9/vt+nenqVCq2f3bD/WN1PHp6k0i4hVQCuxRnbn7wzgfjQyb/3SqsrkgFV6&#10;bep57H/GpsAjDbGq7tikFSo7UojZsZwTIc7iM/8AAfxqRgpGcL5ajPBwWxxz+GfypjKy7ztI3Ywz&#10;Hnd68f55p2FYYJXbJSIlc9AQoHsKKSeNpvLcTCIso3Ky859aKhkHOZZcCMKByBsbkA98Urs6yOuG&#10;HT5lYfeA4/8A1UpUKxO1SzZPXpx39abxITiTC4G1upJ+nrW4hsnlyQjzMqjgHd3PqPSnydBktGjY&#10;G0LuBx0o+bdhcJ1B9ACOTmmhRGVC7dp5IJzx2NADf77BiysccjpjuPenAAs6iJkVRkhT1H8Jp67p&#10;EjC7gwY5BI+Yd8e9RMQFDLyCuVVuO/8AOkFiRmLK4KiRmHCjp+J7YqPzShjZH5zh93LD8aXa0kYT&#10;LZbkqDgnHf3p0i7iGVcAEdR69ee9MYRszMMlfv52tyTUnmLtfLHb0G0du3402NTGp3AZLYAU4Bp0&#10;gLYZ8KV+XkdT36UhDvJ3LIDlR0xnBJ9aX70aFJOo+8Dw3bPPX6UwMJCd3ysVAHPykemfWkh2PHHu&#10;A2ZKsg+79frSAsqThiOBngKPukVGwC5KMPMB29Mhue4o3BGKjucjII6UNIFc7iTx8o6j6570+ox0&#10;aqs2SNxHynn7p67R7CnMQQWAUgtuC8gik+ZgpwPnX+Hv3wfehdqhvm4QAg45B/uikABURSFDKcHA&#10;XuT1pi5VyDtIPzDaOfTAp68q5QZyd6sp4H1qKRQcFhuOcj+97gDvVDJW3YKopIDbNpI/P8Kbu/eE&#10;qm5gPl3H5d3SkdQrlU5YDGO2KVVJfaJNpKfKSOFNADmZlDMymPGflU8gAYzn3pqqq5dcDcAQc5Ke&#10;/wDKnqqDYJASN/C7sDpyfxpvEb+SoOz7wxyfpQMXaGQjO9QAcn73+c0z5ysrq3IAJXuM9cU5jGG2&#10;jJwcDdwfzpVyWDbtrs2RxjgfzoECxsGUbgVJAwF+XJ7k/wCetDYjkU9Plw2DkkDpTm7Fi5VlKpg/&#10;dP8A+riolyyhQo2MNwC9TigQebsVX2kKCAxB754b3qUL5W9RyiscA88elRx/KPlw+4kYbgdeR7U5&#10;Nq5UuVGckEH5WpDY6WNd2T1DA7+oI/pRIQzsBFtLEcFs4HXOaI0PlqyOo28/ie2Ka0ZX1RR/CPU9&#10;R+NIkWSPbz8u9enHXPUY75pJMZXy8kAbhngkjrxTk3xsxBVc8jtjHY00sGjHzM2Oox29Pr1oGN+U&#10;SOGYOA2XGOBnutCxvH8wK8D5NrdTnr9Kkj+bDGUeXIdwIXp6VG21W8tzsZj17ken+NO4D8Pujx8+&#10;5M7Gx07D68nJprEwoZHAViQAFOfl9Pc0iyY3AqrKpwd3Ix2/nSq3mxKx5z/ERkg9uP60gI1VYpsK&#10;Wwxz0OcgdBmlyZtpJbZ1wT8zAZz06elPK/w5+fAI9h3NJHmPcB8ikfwjn8aoZH5i+cj7WCjHzE5x&#10;jpg9qmVXSQ7G2YGM4znJprKZGJIU42sE6Aj/ABo8weYN4yvUgHhfQY/z1oAVV27224YsFJA4z0GB&#10;T2jMecncMjewIXdjn/OKbGzRqzbffpgn29+KCjKpJYZxtwy8ECkIdIxmbG7zEA+VupHpn3FIGDNw&#10;zFNu4bhxz1/yKaxYbhtd2x94DFI832eTzMMegAxnnptFILXK95HcsszK+zaN/wAvG7sOf5V85/Ej&#10;WreO4e2jdt4B8wK2V+h+te0eMdZubSyeKNS3yneFPCr3BP49q+Y/GV0LWQL5ecE5LnOfSuOsz0aE&#10;bK5yc87eZG4GEDYRMdT6mj7Q18oRV2RpJg/7XrWVfXksk6srnz27DsKtaPbvf6ja20bbFwXkbvgc&#10;kmsbaXOi+p1tjI1zqXmNnZHESqngDAwKoQKzfLjfJIx+bOTgd8VsQyi30Oe6KgZO1HYfw9qg0lPM&#10;khEfBkLLhTxz9a5zqRvaDYvbafl1ASNC6bjwD647n+VdDocL3EiSouIl+bzTxx3H1rKs45Y7gR3E&#10;P3E8p8njHrXXeFdMlZ4mm+W2QNGkZHLk+3vWbOinG7R6H4M01pFU5woYSBpMjzPQH0A/WvQrO2Hn&#10;l5HLo3OVO3afXHcVz3htDDb+VkxzKoUbjkfXPpXTwwlmIB4wN20cde1cVSR71CFjd0veoYyMYjIC&#10;xixwQO4962oZh8u3Lqw+XnBYf0NY8c3koWwMDgbhWrpqjaivCw8znaTkBvbFcsu560dixZXJnaRY&#10;2CeXjKOOQM9fpWoxb945jaMEfKyDJz681TuYljjRY2x8oVpHGQB1xmtS1Qp+9YbnYALhiRtIxnPa&#10;s2WSWLPEsUbAuqphdv3iT6+9a6t5skVuGMY6PJjB+gqnHGiYUhPKzkhRxntirEMXl3GACWDbhzg/&#10;SoGma1qqxzMVXkcl87iD7f1q/a7vIPmoCwyflGMDtzWdApmjk2AKd33+5Hc8flV+O4aeaJ4/kRzt&#10;QBc8d8g9/apQ7luxJWaNw+0D0Oc+wroI/LjKymJVlbgp2JPfArNtIwGkji2uVOWHcj61YBaNhIAw&#10;hJwiuehPGRQZPU17dp94fKxqo4XIHNTXV5Oygowwp2hVGMj1AqjcSmHDSyBAVx+8UfMR3NWUw0ay&#10;N80mFLyZwQB0oMn3LNtbJHHuaWNZl6yN0j/2cVXKbpUjt12xSgguz5Zj6CpJI4ZlVZI9rp82JJPm&#10;cEdqlbdbJjYgXjaMZIz2+vTigEyeYxwn50CIPlIbkqe3NRxzCSFFdt+CSC47eh9earf6SQ37wRPG&#10;ATv5Lev+fepirbVkHKSYZVIxsYd6kLETbm3MVGFOweXwzE9aikKN5sbxoHUD3wOwyO9WpJmjR0dg&#10;Q3LYGAOfvDvTGWG4xncoYcHP3vY1DNENmLTfI6+Wyjny+Qcep/WmyQ7Cq713FMo0YxyewqXy1aER&#10;7cpu7Hp65PpUMypNHtVWdfu7TwFHt+FA7ibVjjLGFW2nBVXz+Jqxbfuo5S2VTYQN/p2FV1VrWcrE&#10;F8rb128KPc1YWWSZU3gjjduxkfXNMJD7LCoku2Fto2hu59qUvM03zgqWzuYdOvQen/1qVWZlgibY&#10;Bn5Y9nO0fxUQ7V4JYsxKhT6dzTIRZLpGokwkpPy56jIpY7hvNZVddiDe0jL3NVPMSNdihgVzsVOR&#10;nviphIdxMjGRVUAALtH/ANcUE2HQZWEkMyryOvJ56094YpIgHG2XIYKw/TNRP5asieb+7QfMnQ57&#10;E/WmfbisggX5VC5DS9HFIer2JZJpWnygxbkBt/TJqrP5rCF1MKDJCbBkkHoSe9TR3a+Y0Qfa6gsC&#10;RkOvfHp9Kht1V5GXo20yLtOFI9BQNaGdIdzJ8yxSq7KFUfIXHr9STVdbVJI1m/eRyRtjqRknqR/T&#10;NWZI4/tPmHgjDMvTDDtmoXt45GlCzMiyKr7Sc7gPWoOpbFF5AZHSBgECneWX04A+tQSIVRl+XZsz&#10;ndkBh/n9KtTSGRjMwUMoBLL/ABj6flVa4+ZgWEYiZuA4z25yfb+lZGq2M51/dvmRvmPO5vmHofxr&#10;OvI5IdhZfmYBTz0+g7VfulRXtjGXRlyMdQQM1Su5R9ji8wtvYbA315xQaIrSwtDCcOFXO7aSNw/+&#10;sKZ9mjkV8NxjoeGH1qhfTPwNjbY1KsT1yeufanxS+aiqCd20HKcFgP6+tOxpy6GeCI5G3AIe4A6A&#10;9zUV/ceV8jyF/MGC0f8AAeuD7E1Pcx7SArKQxOecfMffv+FZ10ztL5QWMNjJ3H5vp/n0rQykczq1&#10;uLyFcx7uBvRTyfUEV594khtp2W4itofNxlFAG5T3JJ47civQ9YiPmGPJbd0j3EFOOTnvg+teeeLN&#10;IReXV5QOSrcAEevsf6VvBnDWWh5J4sla6uppIUmUO2GVccYHTHoK821qSPp80s68EscfL2Br1/Wr&#10;e2uuNmQvDmM8qMcn6emK4HWJLVrd/Li8xYhks+OfQ/yrtizxap5TqkDXEjIkYQEZBzj8q529BsZj&#10;nLrL144r0HVI0ky8lsWKjcx34NcdfSxzQvEFIfBIyP0H4V305HkVI9TBvIheJJGVw5Xgg4rEeza2&#10;jWNhznn6mtVppDIFdGIzkDpVe6jlaTIGUC7vx9K9GDa0PLmlLUoSZaQKpIToSK0NPWJbdieGyTux&#10;VWOJxJFkKp3YNO1CT7LDJGBtduK330Oe1tWU7abz9UXOChbB+lbnmGS+XZkpuORnGcdq5RflwwOD&#10;ntXSaezbbbccbz3/AK1UlbUiDufSv7N/iGW1e40+WQ+XwwwcAE19HxR+SSyBXZuS+OM9sCviH4e6&#10;4+i6/bnO3DjzFXjK/wD6q+ydD1RJ7aPa25GQOsinAIHTH+FaxlzI55x5WbUZTy2y5Kk9WBHzZ5pQ&#10;w42M3XaSxz078U7zGkx5pZscHdjPPTn0oVmLEKFBGCGPT/8AXVECfdk3hVjHBIzxk8c/WmyQiOMo&#10;yfOwyGJ29PYdfxqT927yNtYLxnacnHoPUU0rEWP3l28KMZO7+uPagnqNwY41HI+XJjHOT9fT0pUY&#10;8ruYg4yrfM3PXPrUqnOSQX4x1x9c+lI2Y2ikCKV2sN4OMZ757UA2MRVk2bFOY93DD5ue+O1NVfkV&#10;Qys+AMZJyfrUh3yRl8OVHc9x7ihfkXAJUEbmXP8AWggRU8lT5g3xFsbmGG3dyvtSIpZDhtx3evLe&#10;4/wpyrlztDBTyFz69aeFL5ZNolORj+ntmgBI1Vt3mH5u+04x9D61DtUtuk3yBSVYycZz9P8APFO8&#10;s+VsKq2eWBOQv409oWc4I3Bjj5TgnHt3oEIm5trMo4YeYMAZ9AP50Sq0LAbyzLkBsdzyc/SlVfLU&#10;hArhSH245z0Ix/WhlPybUC5OSzNyfSguIzaJWRehycr3GRxx2oXezKobcqYUbeQSP6VIVL5j8zcZ&#10;RswF569j3qORdi5AIMfA7+xz6/hQNEm0IMZZUY42oQMnrj2FCghgy4GBuKN9zrTY9qykRjcFXg4+&#10;8M9/xp7KPMcBB/vg8HPYf57VA9hduxJGD/P/AHTxuz2J+lAVWZl3fID8uOvPY01uVfBO/YF+Ucnv&#10;z60KNwYlvk6H8asYq5V8dgMDa3PPWjGWwQCdwyQvHufrS87QRjYeM9xz0pVIUbfnMuSW7MR16+mK&#10;BMbtdmb5gBjBGe4NLGA+/cuQwAHPHXgUhZWLSYQo4yrAY47CmybFjURkBW3YCjn8vrUmYvzMo+Un&#10;5iB5mG5/Dr/9anq3mMW2KQMqGPJYeoH1/lTGXGMOC7HduU/kMfnT/uZyx6EELxtwOuaa2LiNG3C7&#10;QBDt28t0/wAT3pyxgqMgzGJsgdDmmybFj5TcxAYlf4zmhWHmEs3meXhCD2NBQuxjIAVCnrgN933p&#10;WbYuflH8CqTycd/8+1RyAyKUGElckBsbiCOin9aftLspCkPkAbiCuB1P+fSmA5Y8eZtOHPPzDgep&#10;HvTdoDbwoPO35T8rcdfrSqgLDYC7mTcC3GV9/wAaZlXwrbnWPcvljhsnp+tAEm7Yi4PygHbxyfUf&#10;mP1pVWMKp4VPpkA4/wDr0xpGXdvKqyLjkZwT/n9KkLEEc7TuyF7dOtAD1Usis6+YGGV3JuIHpn8/&#10;zoqKNJNgI3c88E/56UUAcw20RIEVXZj8gJxn0wf89ac6mBXXZsiK7l+XnPf6enFNLM+XLRgZwwHQ&#10;MepFKRjYQ7uB0y3Ab396sxY1VK8yEZAyqxkE4/vUxmjDIryK7Mxy54LMew9sU9oyW2MFV8cYPBHc&#10;0vzLHtyNo4UBMrzyTQBFGgW4VZHUv/CeTx6fWn7Rty3ygEgnHA9wO5/lS7E2ElGQEAlezY6c0bhu&#10;QDBZlx8p469AKChFjZB8y9sEH+L/AGgexpFRljCnczoPXJPuB600xhoztfDtwmWwp7HNOVSGAX92&#10;F5HP8XrmmFx43RruUCYYJCkdu61Jk28nl7sqoDAgZHPfP6U1F2yMMbh03bse5/OkVtrcN8kf8RHG&#10;T60iB0mdp2jG4/d7H6e9OHzOWC7hjK7enHt61GqNHllZlLErHtXoe/BqQKNqku29Rnp8o9zSGO80&#10;sww5wq846nP8gKTzVU9tynO0dvelYr1w5VuODgj3+n+NLb5WTapVixzuK8fjTKHq/l7pNqtxudgO&#10;uf602OTau4Ks7YJD9RikLMNwByvBGDyW9PwpxdVbk5chgfLXGf8ACkIbIgbcwZn3qAVRcK3fB/Ck&#10;cmQAqxG0fLJnkfQf56U5ssjshO7AIB6Y9fr70rffdV4OQWY/Tt70xkfzFA3Tcc/d64p2FKZYbipO&#10;EBwOmckVJg7fLRThlznPbuP8+tRyEtJIEO7OAsgP5DHtzSAapO1XD7cjLFunP+f0p24IrKcbuv7v&#10;r05NCr5mUCllXlnwAwGO31pNwWPlfKUDhhxu9D9aYxWMeYpNzSADncMjjpj3pI9kihzuZWchGfg5&#10;PQew/wAKJDJGpCyKueQP4QB2FL5pUB1RWDYG0j/VnHX6YoEDdd+evtycf/XpcbcPnDDrtIxn0/z6&#10;Um0HyT5bbDlVbPXB4zSHDfMoUHoPlOBg8gH/ABoGLDuZ1JkZcDhlAYuO+KsJM5VXbCgjJ3Ec9hz3&#10;7VFv2tvTcU9QAMD0/P8AnTVCNk7SmM/Ko6d+B+NJkkir5eMtuJ5xnke4/AD86QNwfnyQ3zcZ256H&#10;3psY6YUyAHKSZAUerEf56U5eFJZ9q8Dcv38dc/59aQiPH7lmlLOEYbmbj/Pb9aczDAfcduCMAY47&#10;Y/z3pfNCcgGXqu1h6dPz/pT4/llzhm7kNgj/APWKAItxX5yPJ2gYPG1QB3HfNI2NvmfwnDbWOCCD&#10;605dy7mfb1+YY568Z96PLMeVJVJOrHGSc/xUAG3dIyR5dyM7jgYI7e1Iytu2lt5CcMuNxJ60rRhs&#10;AMQCpDqBjd/nHWmvuWMEtGsigAdyD2AFACqkmNzYJyPlPP0yf6UyaQCQqwLDPIzyTinNCF8pUfy2&#10;wzYxzk9eaWPytqlMgcjeq5Xd/SgB0YjLxluy46dM+tJ8keUdGdfv72HJ7EE+g4p5Drk/M7fe54Hv&#10;j+lMZV8tlP3cZXnkMf55oGRrJ5ZRGGBu+YnryetSSLuYKx5ckYfgnnp9Kdv3KPnZxjBzjC/h3pEy&#10;sSqRuyTj3H4+9MYkhCOUG7bnYufu59Kjul2xuI3EMgwDyQfce9TzRllIYBmJClccH0z7j1pMCNts&#10;g8zAIGf4D9fShjRxHi2KKG0y8jR2zf6ybbggHso9D0r5p8b6c/2p87QrZ2KT0XsT/SvpP4iSRyaa&#10;rMXYH5Su3G9iK+bPFCSmSV5S0kqn7o4Bx7e1efPc9Oj8JwN3brZRtncssmDyMcdq2vDEP2W4umcb&#10;A8YQM3QCs2/hkuLhAzbwoyxA6d66Twnp811cBCNsSDzZNw6gdBUPY0juXdSjklt4rKFTt6OccEDk&#10;VseHdFVhAI4vO8x8IGyEp8dmb+5ghjKxAAu7diDya6Cz3ahqHkQs1tFAubiVB+QWuds60jaXSI7d&#10;HjV1Kg/vpMglm/uqK7jw/p8RuIZSrR7Qu1ccD0BrkNPC3F0tvDE3lxjyy235tx/iPrXpOh6axfAE&#10;ixRou/f1wPU9jXNJnoUUrnU6LafLKkUTbnJ+9yvPqfT0+tb1vHLAIlWNk5+YcZx7DviqGi7FWSRm&#10;bttUr8uTx+FaXlxSQlA5laM8j7q59cmuGW9j3aa0uWbZlB87apTeCFVuMeuPWtuxVVuDIUKgA4Bb&#10;5W98VjaW3nXEaj5o4TvGOCrdiPWtYSFXDSEuN5CdOfU/hWcjujsdBbRrHFlmVo9hO3r9frVxoWNq&#10;pQ5VyFXb8q49x1/OspbhpWtvlVVbljznB4zzWhZSM14od22A5+YZLAdyfQ1kUXYmZZxE67m42qOg&#10;9TV6ED7c+BmNgWCKc8njis+ZCmwhgjKdwLd/QVp2TrcNKqAbFAb94DuHHXj0qWBpWkbLGIkbfuGw&#10;beNx6nFXIYhHdhlk2sFI5G4Jnuc1RtG2zJIN28gquMc8dz2pmm+fJLIyOY42mXe+MhscED1qEUdB&#10;D++uIQSsQkfmZuSygc1q3Fu8kcRSEy7WCg7uCc9APWsaa9cXUjRgQmM7FhA6Y9fzrQ+3XKtGst1G&#10;xjHmAN8p3euKdzPlZ0EVqJmLyjzGt1Ep4yBz09MU63/fTNJzLHJISFkwF9s/57VhSXl01vtL/LMN&#10;ztG2PMz2p8V/cwwl43WFcjGVHzY7e2fX3pXI9mzfmZoDGsiRpJI5+Zhlh2qONWXzoowNqjJcnBx6&#10;is1tS1G9klVmghTaB5qj5kHcfWppJG1KTMrMdhDKobAPYn/61Fw5Gty+1wskgLBSYxk5OMj2P+et&#10;M8uSdXjkGPLyRzk7fT3PtUce9kLTbQjLhVIBxz146+1RPCWkj+YwxIeMfx8c5z0qWx2J7TGfMAkR&#10;F/iJwG+vpRIsG5Ss4HzYLMOPpUIaDh2m8wKp8xOpI7lT3pnnSNGQAqpI/wAryDnbj9O351FxmgrQ&#10;AAMq7HyBnON3Yn60xozKqtGGt2jPRud2Rx+VZyrOMyKFM+cpvbK/Q1ZW6ZJLUvEBOTubnITjkn29&#10;qAaJri4tvJEMxVYZOW2EhiR/ie1TebFaxRASMBuzu64OOOPp2qq2pDc0baewU/dlkI5Pb6exNMt5&#10;F8t1lAG195G3g/WncnlLSyRsyNKXkaZCCehHfOB0qLbNbQxgyM8YXcXwOMdFHvWf9unuQZpZdp38&#10;qi4yo+lWkuNjkRwvIo+dio9OgxT5kacrRfsoPJijllYmI5dVxzuJ6fnUl1MGnObkF9m9UUdT7+4r&#10;LjvpXaJo2kjZlwkcfIHsabcTeXIR8yyEjcF+47epPqKXNoHs3fUvyW8FxIu9nxgEt3OOmaofapnv&#10;HhETROpyI1IIx7VLb3KeWpCZnH3kYHB9CD29aJLkZGwhpuctjnHsam5UVZliHy7okgsHHLeX1I6A&#10;/WmNbmTzBK3lyIflyuBkDj8aY0ojcXFsXXjacjv/AHj70kF4++WWWUSrvCF+jFvQCnzCs90RMzhS&#10;syq7hTtB43AcdP8APWqk0PmQiVACYydqlsAgetWL5nuLfdsDpHnD5GfqPeoYpEWNflPlsdryAZ9y&#10;MfWpNVsUftCyQx7sqpDKd3UH+6fX60+DbLANx+U9x0+n+fWqt9C12wMYQFAQCx/DNSWix2dosbPm&#10;RVOH7f5NSW9iExBRHInBV/mbqTnoaz7y0aaRlVACVbeu7Oxeox6d/wA6152Cryi7c5x0/EetZYVb&#10;iAOMwuzdFODj19z3qRJswZrWORnCjau08Dq2OP8A6341XWPbjPzyKcCQcgr0K/h/Sr8pPys6KQzb&#10;RIOuKq3j/dIBX/lmDtx+Y9e+fersb8z2KV5DHaoG27lGdq47e1Upo1WJJIuLhMb124PPb2H+FXJm&#10;meQAp5kZGdvTHHIqtcWpjWSJnJD4YODnj0J+tOwnsZ19a21xCox85J3lwcjvuVuuM9q4vxFosflM&#10;7+asbsV3BSSc8D/gP8q7dY5FRMpmLcGODzkdPwrL12N7qPak7PFE5G1VwVz2Geee9UnZnLKNzwbW&#10;/DzW9xvxujZtm3spI6E9CMZOa4bXPD8tlcM6Ql45MfKwyBj378dD7173qujvNJJBPGpQbvmblGU8&#10;7vb0xXHeI9L87w/vmh8kWkojmY5+SMn5WA74Pb3rvhI8atHc8A8Q6HJJtBXMzbwSoA+UHgn0rzXX&#10;rWSzUSkblyV3dyPWvpXVtJjv7UXuxy8D7J9g5KfwEivK/iB4aMcN7MkZMZCuhjIxz6iuuNTU8upT&#10;vex4peXBkYJGdoz8pz1+tNuNNna3bc4ww3xydmI6ir2taaVt0dDjIPGO461Do19LDJCkqiWEny3R&#10;zwSelenGV1dHlSWtmZCxPyep7hexqG5gJjJkG45we5z6110ujot7OLWTjOSjDAz3x61j6lZf6LM6&#10;jYVGCvT8RW0aibOeULHMR27NO0QUHuO1bkcYAG45ZQAOOM1Q0u38xmZwCV6c/pU1rcfaNRdDlsHK&#10;/hXRJ3OaNkjs9OnNveW9wFJ5APrx6V9ifD149U8K6dcQrujZN4l3YxjjGO1fGVjqHmtHCzYkzkcd&#10;+9fUXwD1SeGxNjKuIpVMke/nbjg7fx7U6XUitsmexQnIJTAZRhvMHB+n94VKvzLywMakEqTtx9Kj&#10;2mUZTcZCPvq2AAO3/wBapdq/Kx2D+8v8XTpWxyilBG+0JuLjDbuG+vH8qDjdgssTE4Kk5P4elN8w&#10;qQ6nB3E7U5GPc9zQFzuEaojDrk/d77RmmMd5f3UKEYBz83Iz3z/OlVl8xkb+BfmUDAP4+lNaNDvJ&#10;Hy8Z3HP14/rT5Y13AFSiE8sRux7ZoIYkYCgMXZRvBDdSffHYUkqmSTaymPPOcZ59/WjLNMV+6G65&#10;UZxS7lDcrkAYQsclsdBQQOmwq7OWfzMFcEE4HT/61MkkZV3MQu75SrDkenPpSK2YCDu3dS+7kGlV&#10;FSVnEhkyMfOoDNQOxJtXaSzsdoztj7/403aFwQq4b5CxPrycelJI6bUYKylSc4GMe+f6Uol3fLmO&#10;NnXcGU5GR7elIaHtGVIC/wCsYn5s/wAz3+lMjVZmZzGyP/d3Y6euf5Ug8lZFG4NtUkAr8qnvgUjb&#10;mUrgSAHKqV7/AFpjjuP2hpCXXf8Ajgj6UgYRw7mVSMZQqx6E9AaI2DYYReYB8rEDr7Y7H36Uvlsr&#10;FlD7WY7VZuV45oBbibXhkf8Ad+WGA6EY59aRW8tiVOCBkjaecdc/570BiYl8ze27nL46elIN+5dj&#10;MFVvTqvY/XNQUSNGxjz03Y+ZDnJPv6Y7Uil2ZUZNpUnGP4vUH0xSw7fOOQQivhWj5+b1x0pyq7KA&#10;zfvOzL8uOeentVCuRhSPuO3l/wC10x7+mOaTzDtxuk2tlUbrQqorN8gXD7SmD1/w/TmhflY7SpGP&#10;vLnAHp/9emHoL5SMwwwUEZAbliD1H/1qcq+W0a/vHYkggAYPHY9gPQ0iyCRQQw+6TyASw6nNJCyh&#10;WwGjhJ8wHB9Orfp+VIVhV2x/KjYLAAsoyynPIPakZfL4K/OuS394nPftkf1p82ZEVScRhT8mep9S&#10;OtJI2E2AFgSA3PX0GPT1oRQ/5kjKtmJn4Vk5b8u/X9TTGIyW2qQ3yjaMDeOOnrinMfmPTHUlick5&#10;9fT2pu3bIUBKtn5TjDHHQUhiNIFZ23Mrb8fN6jo31x/OlWFFQnZu3HO1W4J9/b/GiPCsSDgDgspy&#10;oJ6/15o2oqAKjKmPvYyffA9aYhGmCyBiPMbdjHQcelCyKWbIQORkDGMZ7H1NNbEWZCzMqEY9OeMg&#10;djUioNqnbvAXaMj9frzS6gG12OxSkhjO7fjjPtnr16075OY8bl+6Q3THoPaiSPdHG3liRAuOD0A6&#10;0kce2dlYb4zkFiME5P8AjTGDfu8JIjuyjAKkgY7D8qKVPNVQGuhbsONrEgn3PvRQBzUY2k7yNp+8&#10;dvvnp1qPczRhgrEsTu8vBG3PUg96khZIyMMGB4y/I9sH2P8AOoo2O7LkA5+Xg4OeqketWZDm3srA&#10;k7V+UnHKg9B+X86XywJGO7zW4wIzgEf0o27XB29T9/8AvfX6dqd5e3aSQVHJC/ePuf8ACmPci3fI&#10;Dkr8xZdx6j0FOfqSV3HPJxt+g9sUMiMJBtRFzvOOSPoaI2Msy7dygjODyce9AxGwq8qFLDPTIz3z&#10;6Uqp+7wVAA+8pHIPbFPXcuRhVVQP3nUgZ+6aMFpSZEYOeR6D0NBLG/8AHvh3YEg7QvRs96duaRQX&#10;XdtBJxwDTIxujYArGvcuct9aeQFfJKjJxjrj8frQSDSbP3rnc2Mrz69MipFzIpkfeY8Y3dDTFw4D&#10;nDP1HchvrT22tGAXI24HzEgev50hiRhlVFJXAHyv7d8ihiecYUMcjYcHPv7U5V+ZXd/mbjgdf89q&#10;FkbaWUqx+5kHAP4UXGHmb2kKKrvgAsvAGeD9KAvl7tu5y3UD+96mkjk8s4LgA8ntz0FO2qV2qW3Y&#10;5KjoR7UAIsjLNl2xGeGdhgZ9MVJGpwFJPzHgk9SBypPr6U1YxJlmYhm53L0x2xSohC5XBJJADcHI&#10;pANYGRSdy7/unnA9z+VKVClSB8qsMYHzY6D8Kdt3Mw+Z3xhhn5j7j6VG6+ZhjG5yMqein29jimgE&#10;dlZRgFlQ7c9xz3pT+7ZUXJOcc8jj6+xokkOzBG3y+Q3qpHXHamSK8e1cptTBGM847n0pjFO7jDFG&#10;Awu8e/8AL/ClXiM5JAByOOASeoo8weW7E52kDao55Hr36ULnGOAxU7lA/Nv5cUADR5bnIG7G7OQB&#10;/jRGZfMCEbcnJ55VfpS+SfL5Zi2Mfe4J7f8A1qFkjEnlbMk4AMmQT3OD6g/hQA/BZZCo+bBOSM/g&#10;KNy/KASGzkhR0OO1BAkDhXDDdjB7Ljpx60/JkbexDMFyhzgZHBIH+elJiGSMFD5C7BkH2Pv/AJ70&#10;4x8E7WzjGVI+uKjiYSKqlFOfl3HgHJ4qRt0khYbldiHJPIVhxjA9aQhJJPMUDARSM7m6H1OKTy/m&#10;JXA/2sYAzyCPyx+NPwzSFh8+5SBu4zk+lRmE7VbcoU8hGOMevToaBjIuUG3MuWzyMk06ONmj2NyH&#10;yducnA9+w6U+DKkIGBRWw6hcn2Oe/rTFULgR7ShHfLMR6j60ACsSm1t2Tyzf0qWEF8qp+bYAW747&#10;5z2qDaGwkw2erbtuDnjmpJITM8e4SZHUNlV46g+v1oERqD827Yu1chiCcc859/wpWkYsGJJGOVY4&#10;GPb+dStGWkOCQSPl7ZB9T6egqGNTGyOm5QRtw65XPQ/SgBZFC7VZx1Deap4Hoc+gp7b2AYNt3Er0&#10;z8vXIPoajk2x5VD93GNyg7fw9KnCRq24MoU/MWydpHp9M9vemUMZgrNhSq4yARjAPfFO2sq5Bwij&#10;Khj+RNNUHaGKiR2XOU6H0/Tt7Ub8/OhEsijH3MEigB/yqoaP7obBLcncf6UycHciDCDG1WxkH2I9&#10;akyNzNgrnklBkH8fSk5CjLKm7uwyM/0qRI4b4hLDHarcyyM0cRy+D8zHGFUD1zXzX42nNxcTI4+c&#10;SZGP4f8AZ/CvpHx1bpqVrKrO6Iu6RsDIyO/+FeFaloSqDd3CtF5h3KGbcW9z71wT+I9al8KRxEOn&#10;NbxuZW5wGdH/AJ+9bem3T3Enk26gBwsZ68Ae/es68uJbq6lLj5dvIHQL61f8K2pnuGnJZNq7VKkA&#10;f571mbI62WFoLcfZ1VZroCNCRj5B1I9vetHT4o1VbaDcscQ33EuPmd89KxbjVjqlwqRKy7cDDD5d&#10;o4z7Ctq0vrSzsgkJaWaZsBgcAHvn2rmOyJ2PhqE/bHYhgxOWPACj0Br0nSoZDY7ESQ7jvaXuSegA&#10;7muA8Pwhj++DuuQUhhABZ/U+1emaD50UHmORGqECJQhO4nsM9x2rlm7Ho0InQ6RDiEKBghhznnpz&#10;9astCG2MoIDuQzEcE+3qKrW5dQ8Un7wphU3Nhx3xirsKZUNIWAHCgHOfQfhXG3qe3HYfZr5czRgF&#10;FVvkBbPy9yKn3brhkBIXdtVx1PPXNQR25t1kRG8xDjCqeS3+96VoWKmG42oqsu3/AJZ9F+gPU0md&#10;ETbKiXYmArDGeewHr2rU09mWQENsypQsR69x65rDhmCsoYbmXJUHjP4VdhvWkZURlJU5O8/L05BF&#10;ZM0NtQjQhSisUXGWBP8A+qpdLkaKxlkMbLn5dycsx7Z9qZp1wsjjLMqqu47j19/ce1X7SFrU7CY8&#10;scpt4OOv5VmxphFvvLMxnb9o3gBVOFJ9a2bIixuDFGAoHCJC2RnHPXvWejKufKHkqSWbcMEnt+Ga&#10;mt7hmkSJR8q8AsCrK3fB71BRu26p50zBWSQOD5h4LNjuKvyW6t8zxrFuwEKrksT3I9Ko2QH2hkPC&#10;r1k5xGfrWj5RkVPKbcpXaksgPBzQQmRW/lS3jwqzhoz5ZlZeQx9vT3q1JYtHKElJkbGAiDco981J&#10;ZrLbhsBZHZmZ1UZXI7g9abIz+YUV2LSZDRqeXz1//XQVzXehXjmDSTQpEkMSAY3chvetSPy47dC2&#10;6Vo23hcfMPpVVoxDbrHgeV91d3IP+H/1qtxxuCkZwVOChUbhjv8A/XpAxyrJhJVzHznewxlfSrW3&#10;eMxjfG+dyN0qs0zFSEmYNHJtO35jj0x2p4mYN5aJvQDc7sNhI64ApGbIkhVZMqgWMDIVhxj2/wAK&#10;a4CqYgqxN97bnOc96tXDGNoyjRhmXIB6n6+nFV90nnNMFRs8ex9gaWg0JM4VsEMYxwGBzge9SoI3&#10;2iQ7VLA7Txg/3f5UyQ/LvUNGcEEgZRvrUTXBiiTanyuBtDjnPfNAyzFIZ8eY6spJLR4zk56YqO4m&#10;njIdol2sACvpzj8KI7grIFQeRxztx+WT1pqXEjBt5kYP0k4Az/n+VAJajI4fIkLqBGeiMB0xyeKe&#10;rMvnyKP3bLjeG647+1EkiXOVZ3THAbb95j3xULK0M6hnfONp4wCPXFSaLUsxlg4mRk2qpzg9G9R9&#10;KXdKofzbguCPu7QQM+o71BNttPnjRjLjPmRj8iR/OnRxlreMeesTE7Q3Q/7R96B26jo724uMHCja&#10;AckcMM45pdpaTdMjKi/LlSGOOw/OpG3bVVY88fNxwxP+c0tnbi32bXDg5U7up/8Ar/4Uguiu0XyM&#10;qx+ZGGA2yHDbvSmzRpMgj8tUZCCzH1+verXlK/lsRJ5cY3Dd97I4warXFmrzujuIn2GYeX0x2/z7&#10;UhKSII8cJLuKAZGO+e+PSsfXLp7GF1jZljzyV5zj1rbZjHIBuAnVeFHIcf4Vl6mzyNIbdFSXyso7&#10;DKop6kDufrSNY2vqVbOVbiGQoRJDHgAOeueox1qT7erqI1JEcbBTu4YHPBH8qzNPL2Mcbsm4LyjJ&#10;wCe+ffk8+1XYQnkmB1aFywP3epHOfekOS1LGpyBLiG4ztKDeEX7oHfPvWRdPum8/O1cE7Omwkcfn&#10;zU98yiS6VXjeWTDqA33R3H+fSshpZluHMqsFC7hH147BvbjrQEUOUrJbOVi8woc5kOCT0OPxqrcF&#10;rho5dshwdvT5j6j2/wDr1cjMs2wbVZWYjax5YEZqq2J7iVHkIXADMBynv+dWi3oUvJMc0TBAELbC&#10;e4z0yP8APSpZtP8AtC8fKORlv4j2x6d6huDzITKr5H3ojk7s8nFXFkaQszIVYKCinjJ7/jTIbM6a&#10;zFvZoS+0R8tu5x/iaxp7Y6g3m7ikirsVgeOex/D+ddRcTH/R3RMjGWD4IXB7+v8AXFYEkir5kqgI&#10;yNuK9Cc/xY/pQjNo5We2WSZbVl8hmLBX6fUHPb/CsHXLNNTmntZXMctzF9kfGMNgfLIc11OsTxXj&#10;C4JKupKgr0H1ri9eujNbyRbgl3EfMDkYVgPuqT1//XXRE8qsnc4HQ4WitbqzdibkO1tJ0yyg8HHr&#10;WZ4m8LxXWhzoQI18kbti/NnPGf8APard5qAVX1Hyv3pcM+TgnHBP1rpPD9i2uWd3CMYWBsyhuMde&#10;v+eldMrpXPL62Pj/AFjRzDcNC6kICVXjr6Vyum6S9zJNbqMyQzK4755r2n4gaGtjr8wj2PumDR4O&#10;QFPSuS0nS47bxPqsDLy/IUYGe+R7dq9ClU904Jw1OU1SzE2rb45SNnyllznNQLbNqWn3UU+d3RWU&#10;D8PzrZmhM2pzxAZkG5yp7+g/D+lM02z+0wXJCszFS0arwNw7V0J6HLJanm95C1isZBAw3Pv7VNFa&#10;j7XFOjYSQAgqOh9K0fGFslv9l+QqrpvznvU2iwr/AGUoBUyqN4+mea7VL3bnG4+9YmsY/tF0xTI2&#10;D7vvX0z8F7h7zw7Z3EAzLbytG56lFI6/jXzDo8gt713fcyyNg+tfRv7Pv/IH1Bw7LFDcp5qjjcG+&#10;7n2ralvY563wn0Bb3CyQq6ER7Tll65B/maljbbuCnEZPKsucY7Y71Whh+zb42ZdrNuGR2PqatK5j&#10;ZQTn5dwZhj2/ya6DjDO1gCd23LHPB29yKRm2sD8pQj5WcfMPQH/69OVisgcsYWb5QwGT/wAB7c0k&#10;aqUjPyxqHO7nOc+3rTGOz0VSzFuB7j60vyRzAMvlv2U8A++fWhgZFIOGP3emCPb+VNYA4UqCCSDu&#10;ORjvQKw+UAMQsY3KcHJyce9M3FW+baRnBGc7f/rULCu0FFDAcA+o7HHWkUhm5J6dc8HtikKyFLja&#10;A20qpycDlh7e3vT0YSKA6/N0GcE+w+lRqyI2d6krwfLPRR2FPiiC71RWXc2/5cZP0zQMDEiqgxuO&#10;OQwyeev4UiyeUzEfMF42lh8w9MU5iWwrOyHOQCOB9aZvVXVjtLAZ2/7Xt7/WgB+1l5JQrnq46fXP&#10;amOoVC6oX2fNnnn0P/6qcV+7uHmEco3o3ckUTbzld+85BxJkHPpjsMUALgyScfNKhCuV64I6j9Pp&#10;SSSBV2FQu7gcZ/Pv+NMlZnYH5nJBVscE+3HQVIIwu3c6lozxtPC/ie1LYnYJCrYGCWYbRznmiOTO&#10;4j774GcnO0dcHtQNvzNtO0E4lB5Y+1KYy8jEcrj7rHYwbGCfpipC6BZCqyA4VQw5C8Y7EU5WVQCp&#10;5PBZiefx96I2dYlUnbGxx865G0dwOuTSKG6Nldyk5ZgMHtn/AOtTRIkhMayJkYJ/iPJ9P8+9KUBY&#10;RKNhbAGcAKCOhpqyfu8Yyy9V6nGPSlX+Fi2Sx3kMuQP8T060yvQdgMVbMeNu3JHX6eg4p6usjFxt&#10;OV545AzUW35nBduD8+7hc/SiQqcBgAZFzwSAVHb+v4UwiKxRGcljlWIDd93oCe1SbjHu2/KVJUFe&#10;fwJ9/WmSfP5jMVAUjOeR09PSj5lbgF4QA28gEY9RSKGqNigZIGckn+DPQD2/xoGYWkO/5Qu8gjqO&#10;4Hvmnrk8CVWIJzx2PYj0PNC7ZtjAligClehA9fbNJDERdqsm/Cq24844I7en+NLucsz7CAx4k5HT&#10;tTmc7P3ka7o27thhnr9TUbybldVJCbuVkGM+mPTjt7UyNdxu543VnIRslvw9x+NOUAody/Ow/wBZ&#10;nAOTwPehl+WVTgnOMRnoM44J/wA8U5Y/nOVIXl2UNngcABuwPX8aSDUH2ohD7mC87hwMHgjFPWMM&#10;rKXfaBjzN3PXoB16dfpULN5ZUE4bbjkZ49MdvSpNpVhlMsy9d2Btxkf1zTLDzYVJ3KJWP8WM0VJG&#10;sci5Mcbj+FpAckfh/niimBy/mbmLbDnkM2MAHHBx/nrTAWLZSQMO3cBj1JppyuQ5y+3GM4zz/hT+&#10;GABDcYzngnvxTMRGUmNv3uVzlS3C5Hp7UsiFmLdXAB3dQB3Iob5flZsgjlSM/wCcULt2qqr88Ywq&#10;A5ytMY6P7xYY2AZIX+n1pFA+bhsjquORntTWlC7iz/um/h7tx1NLJkEq0nyYA3L1HfGfSmUMYLHG&#10;yHltu5igyOOzVNvUMFKcnBBY9z3HtTPMJ2AnMj5/P39aGUKz8cKud2cg57e1Ag2orMUUO27auRgk&#10;+uPWnGNoVZgokA6rSFW+TIDd1Cnn86VF8tFVW3kDA3fy/wDrUCEaXbuOAE4+70X0H1NSedtByDu6&#10;kMMleOPrUTBQdvG4LyhU/KO4z3p0e47cM/m4wxP8vwoGOjjVY2Uk+Yw6AZ+tOb54tjcnllzznt0p&#10;I2Re+0nO35eKkjYNklMluFc8/N1/CpEG5cKzN5ZPfG44HY+gpuzzMMjsSfmx0OfT/PrQMNvCk7Mg&#10;ktj7w7Y9qcwM65IwjH5mQ9+v+FAhJXQMHbnjkqN34Y7UZMY3IGCou4J39ifpTY5Ayp5i8ryfUseO&#10;tPCfMSzAkneR0ZiPX2oAQEKBztTg8nrx045pNqthM7s/MFJyAO/PrSL8yuityw6EdffNODbWQcHd&#10;wWA5ZQOpPSgBiMrSHIaT5SpVR0H97nuKaF+6CB8o4CE5IxyAf1qQvuDFWTDcgiQgoP6mmq+/ZInz&#10;Iw2GNR9049Pf+tUMWRjbqBKvou/ORjr2+lDK6yIqoC3OGTj3/L1pY8fKo6gHj+L/APV70seGOVbK&#10;5GVP8PcHPcehpAHl+WGCqqA87WPOc84/lSqryMF4KqSCv8JJ6HmkVdznD5TgqWHoeQO4H86X5Xbg&#10;s3H8Pbnk0AKpGGBUxhjt/d9HJ6ZPX8qXEchMabt2fmVjxnPI/Gk5+cGMh14Hzde35/Sm4G7GNxUY&#10;3Doo96QhVHmK2HVjg7V9cf19aI9pjiDMAmN6lc5cjjg0oKs+CFLEZZ1ODz3HpTmx/D8rg7gW7f5/&#10;rQA1lDRAZ4A3sR2Hf8KPM2sCfkDNyoXJHcde1LDgqGHKls/KcAY6qR9eaGyNoQqSR8jNjafr+FAC&#10;MxE0THIfGWzx9B+IqNFKEpnyyrHCg4K+/wDKnyMrSK7NsLOFXnOG759qfGvzEkc5wSw656fX/CnY&#10;YKWVsEqCcBgRknt+RoX5V6tIpXZHntg/oKj2GHsQM/OAefp+FLl2JlYgsoKxlumeoHFIBImRmQxN&#10;8jNghmwqnHTH1pzM0fzZ+cgkx4IU+vP0pu4iQE4YlgRxxyM8/wCe1OVgIi4Ytlhhs89cUCCGFomj&#10;Cjft+6QfmPfAPQihWjHzZDbcnhfu/X601coqt2z93ptP+PvUkMm2RirBYydpcDAyfagYbtpG0YLA&#10;Fli6j/Zx/WnBt0jFmAUMVJ3c5/pSAyNkb8svChe3tS/eRiWaXaAclQePx7/yoENWPy2YbAyjGFBy&#10;fpn09+tP3NuyWU7m/h4Gfx60KwVsLuTcMZzyCe2KduZRtBBGRv2jjOaBnOeIbBrizlhWMtHcnll4&#10;KIOoFeH+NFS7aeztGHkWceQ8hwQe4z3r6D1WRUibO3zSDsU55Puf514h450d9FWQll8y4Aw5GeQe&#10;SfauSojvoSPI57f7PZFtrqWbcWbnd6D6Vqwkf2fthT945AYjgH2x/WsjUro3Ujw53jfkjoOO9bMa&#10;v5EcTYVevqfzrnex3ImtfMSSTy5DLJIAp5wRg8DitnT5y17EXHnyAvjsFHtVCyvVtreUwKFIyQSA&#10;WHqM9jTNGdlmgbcHRm6McmueR0wdj1/wtLusU8omN5H2RbuuO+favSrWOZoUEkbYA/eIhwW9OfX6&#10;V5p4VkjS6g2IzlV2KSTt56mvQ9LDNGjzy4hb5FiRiQD64rhnuevh9jroZlkhijCPtwN27G7PX5ve&#10;rzIWb9yMjdj0PPfNZVlncjScOhG/PzH0/lWntWWHKjJVsNtPOM9hXLax68diV5GWQFlDAMEkVvlC&#10;ntir2mxq0jqd7JuLbh06fzqlJL5IabK8Dad3J9uau2uySEthMbgMDg5PQ1L2N47lizDSXCgbgV+U&#10;KeQR3z6VoQ27O3MYBxyAeW5/niqm0SyyKoBixwSMDPuB1qZLrDRkcjoC2RuI7VkyzbWRljU7Sxx8&#10;q+o7H2H+Fa0SvbQgOxB2ghQeG9eexrGs7l7wzeXglTg8dBj7oHtWt9sWBdxQgYUcDketQyi5Mki3&#10;CxKis7Lkbmzj1rVhaTzAyxiPG0DByGGOSM/jWc0jWogkj3bACXz29OfWrtrieOAkbTktzyTz+hqL&#10;DN23eMrlQwidSNzNhiB1OPX/AAq7DcAQxwCaTay/fyAM+tZ8W6a4WULjy/3ewjgD1P41cjR7yUOi&#10;q23KLtwAuOrc9qRmzRtWFrbuFmYJnarRqDJIevFMt9oj8xgqdCysfnx7+grQ+zqbdZN6H5goCDGG&#10;PU1a8pZLMow82YkhW2jBx3NVYz9ojNhgja6MTybmUeaABgHPal8uCZBErTxSO3y+WfT3qxJbNPHu&#10;8tcrgBRwcDqSe3FLPDHFJtO0NF0Kn76nuvvUO5fMmRsqWLtM26FpX+ZxwG4wCabPHcLMRuWVVTdu&#10;c5U887f1qOSJJIvQp/z0OV2n1FQv9oZo42ZEVcPkg7SueaC1qLDOZJymYVQDhSPn9hn1qaRgwG9S&#10;WyVWMfKOOhwe3WmJbRt50kcqSNnDbRkrg8c0ybCedLMJCivgFv4iOn4UhlmEsoJ3q8IJB8xsgeoq&#10;HbLJHPmdiQcggcbvQe2KaZ7VB8y4kzkIOAcdakF2qyZO5pJDjYFAIX1b+VA7MjMbL5LeWsjnKjc3&#10;Xjk+wqrIt0028SRAZy0btgZ6ELVnzGCqZItpj79B1ouoJll3Jbjex2+Yq5XB7n3qbDjoPG9WVHO4&#10;5Lrxk/T/AOtTYV85gyko69Fbgj6+/NI8m+NvtBdWCgL5fBJ6Zx2qxGjQyHJjEY6s/X3xTsVcIQ2x&#10;3KygqMMx53c9xU1rCyxtLIid1JIwFHbFLL+7tVeOOSbacnBxye5pqxTs0THKmT/lk3+rQDv/AJ9a&#10;diL6DtxaRYnl4HziOMcgfhUrq+0JDtJH8bdTz0PvVNrNo79GL5dfnL9AAev9K0ZpSrEKu2THzHgZ&#10;Pt71KJlurDJs3Ucqhf3vUo3H/AvwrKaGOSLzEJ3RdFzgsAe3tWpMhECXSDO5OSx4XHrWJ9pkRo5g&#10;UcKcsfQdT+AoY4+Q6cDzQxwWf7jf3TjOB+tZ0VqssnI+RhtO7JI9vzzVzUl+12alQFDHKyA8g+34&#10;fzqDa0dnLMHdQgBO75mPYEVBomZCqY2eMScKeA3IOD6fSpJpBtBbc5ViGRT0Gc8D8qlkj8yQtGVD&#10;cEtkbR9DUEyGSPzVUwksMIB+X+feoNLjLiFV3OWX5mIcjA3ccY9e1YGoXj2bQo5bEgy8rdVY8bj6&#10;jrW3blekjD92SqA/dX1qhqsC3MeW2rDtwUBwc/3vaqLi9dSqtxJbtIIULbjhc849KpTSyXE7gg5Y&#10;BVC4z6ZNWlKwxlUfakZxuU9Wxxn8KhiVvNWRVEcineWU9Q3v74q4jkR3G5I1Dr+8DbenJpGV2xtZ&#10;iVDEhjznH3T/AJ7VHBI2wMWKuHO4KM7QOh/GmSt8pUBg7NkBeAMj09R/WqIJ41F9HCyqFCgpszyv&#10;ccVlXKrt8tjsk3YAxwccYP1rVkXFu4yJJGwAMbSxx69//r1k3GY52eQM/wAwL7eSD2wP5UdRGHrS&#10;iGGSJoysZ2kbeVbOflP6mvL9eM0Myv8AeCN8jN1zzwfbP6V65ewrOoE5yU5DZwG9vqK8w8URtbPP&#10;OsRePB3LnLZHT8xW0Nzzq60PL/F1wtjqjTLtaFUAwW53Y+9+v6V1/wALdQ863tBM0ZX7PLsVeA4I&#10;4DfhXD+L7Vbi1N3bo3kpujb5ssc8Y98Va+H+sFPEl3K7Zt7W0W2Iz8rORnI9xx+ddlrxPFlpIwvG&#10;9jHf6pYgM0TMchY8Y4OOP89q5D7HHN4suLhIlJkRkK9uOOPau58R3CXHiLSoVRUSMbR3Lcnk/jms&#10;Wa1jk1Sfy/LQxh9+7q/09K2p7HLLe55bqlv9m168yMeUNjgcDBIqfQYIv7XSAgmJnIEeehIx1qfx&#10;hEsd9qJijO6aWPBJ7e/rU2j2fl3VncSKWKXAcg9SB/TNdetjme5574os/t8c8QB821kIwecDODWf&#10;ZyCG7UAjAVRtXvxXY3tkl142uI3O23upHiBHTceRn8a4jxBCbG4uIj8r5wSB6V1U5fZOOas7jpvM&#10;WQuqNmRsA56V9Hfs1zpcTa3YksJLqBQiscg47180Wc0kogV23CPPJPavo39m2SRtTuFRfmAV8D7x&#10;A7/lXbR+I463wn0TpM3mWdoNmySMbGIAJBHY569qsj+MqGxnGUwTVW1YQ3E+DuSb94pXgDn5quSF&#10;d3TAU8Fe3ocV0nCOMbAglxjOPl7D1I/wpQ2GQD5lclg20DYMY5H1ocDarMWCxruK9cNSbjwScfMu&#10;OM8+tAxfL/d9ygJG8HhiO/40bQ2zKZjztUgbce4Pal2jfu+YluCuRzjv6U3d+8brlSB0yTn0HrQA&#10;9WX7zsJC2QG74/wqJcIr4ycEfeOcY6A9qlbawZUGxugDHsDzj0pN3mKQQqljhVPPTtj+tJAMC4VS&#10;yrCzPu6/e+n+FPaJhyxyS3y89+xPpTZFzlzncrZJU5O6lWIx7mC+WCu9s87v/r0wHMyvgNIWD8mR&#10;jwT6UKxaMl2DSNgZYfdxwBTWjRshVyW9ASfpS8Rg8biRknGD/u+1ABy3mRKuXUfMA2PwyetNcP5Y&#10;DE7OFCtwfoSeufWpGZpCobCsHz6j35/nSmRJAS6BAvyj5sj6UgItxVQh24XHMfcemT0+tTOwVSPL&#10;XCn7hH+c/WopPmRCUViMcMe3Y0rZkiX5sqg2DAHH09PrTJYNtJz5R3LgLuJx+A9aUqsLFXG4Yx83&#10;JHPWmktwoZiOiAAYP+1nvTiQmHZcfNjOTz7UrE2YnlpGq4YI+Mtzu+XphWpqqkeFyzDOQV+YjHtT&#10;yHEZdCrE4CjPQe9N/hxgbx8zNH2PqfegVh0TK04T5Xf+JQfur1GD37U5wXZWG1VfoN2Pqx70ofcr&#10;djuDAYBPHUe/rTdwlkODlmbBJ559T6Uyl5jXUNtclgzcMW/pj2qWMqzf3wODGw6j1FRswQqUzgjC&#10;jaDk/wCzT42O0uZGG3Kll6c/WgEhzM8bbgVZFBwqDauP89qi3NGzLtBLFX3L16dBUpk3MqK4XaAx&#10;3DB6f1poYLbl0OcHYoxgjPakWIyts8uNdkm0YwB83+FIzhsjeFjJwWGST6/hn8qQKI2chsnPVxzg&#10;9MCnFmj3phmeTHy8L07EnoD2oAjkXcwB2lgM4J5X2/z61Mv3d6MJOcEt0UnqP/r1AqquBnOCctju&#10;fr6VNtKsQp+UjardiMdPwpgJIpC4JDKVwVkX5f8AeP5dfpTeWkUBd4xj5jjPvgdf6VGqnaMfKANz&#10;t3H+1/8AWqbnaoMi528Lt79hx0NAhVZSoGMggjBHyvj17/40Js8zcrbXZTtLH7yj3pWyq7mjVtg+&#10;ZMd/f1+ntTZI+q4IGMM3cj0H6dBSGOaEXbb5HWFh8u3PFFQXHlO488hJAoBGf/rUUAc4DtRW25BH&#10;8Rw3Bp0imSRgzFSPuruznjpSNG21SfnP3fn6Dnt70DC5aMtIEPzNgc+xFUYjlVIyRs+VB95c4xjk&#10;U2ORtw27Vf727HB9KDu5QbHOcbQ2FbnjIp+0xsiH96mCF7Ad+fpTQx6tulZWTb/vDk57Z9qjZVjy&#10;cuV4DbxnOfWjCzbh5btuwdw6D3NSbirM27DAEFiOuO30pjI5CFUO3zGMAHfwV9KWFgwjVmAVmY7m&#10;6DHTIpfNEKqqqWB4beMnFN3J5i4A+YcYHB9jQAryDy2IXYhweTj2GKTzmZg7dM8kDJ+gpdvnPkLg&#10;7sKrNx7j8Kc0LsA6KT75AyOhxQAK25tijcWGGcHqe3Wk8xV3EhgVUDDdueoPelMO1UI+UoeZCeQv&#10;rSNIHBKgMBjhjnB9M+lAD1Y7RkAMeFJ6D3PoR+tLJI6EohUlsEqGyGI/iojdYyThmPVFY/Ln39aM&#10;uAVMhKycHCDdk9R9KXUQu4FcIqhx02sd3XtToZo9w2qAcEcDI3dvrTFbyw211VV4yoztx1OaWbZv&#10;EoUksoVSpyD+I9qLDF2+ci4G2T5uXPUZ6Y7/AIU7aEywy0YBxuHI+nsaarKzFMkvtI56Y9fbmnbV&#10;XPlu0cmQpkI+Un0GO1IQ3aGAUHdnAAbp9R6Zp0jK6M5VpmHBXoAR/Tj9KTO2FjskA4YqfTv+VO3g&#10;KBFnAwwAPIzz+I6UAKvmbi8bCQswYE4w/oPbHTNRqm6QGMYZAVU9Md8e56/lQIWZCvzxNjeSuAGP&#10;U8dgfalEjrtO8IMHkDJ+p9RVDI2j/cYEm5tnyhhgDPv/AEqbdLsZVJmf5QGK4AB/hz6e1N6xhiHb&#10;HzKucfTNOVkVCvzoz/eVjnB9SPTtQAIxLbwDKSO/BPt9P8KAsiyBF2gDCfKOmf4gen50oUttDKpc&#10;/MrMcLn1Hf8A+tSnDKqshRCefm4HcZA/GpJBR8wY8so5LHLZPA/Ko2jZV+ZchTz2x7D/AD3NOLSN&#10;nO7YxIJRflz/ALX4Ur5Z2ZmDk4K8FQwA6frQApAVghZTuJGWXtjpn0psbNJIjA7YfK+bJwVJ6H8O&#10;1KvmMrqu4rk4BI69/wDD8KcrIuzI+ZWBCsNueD1Pp7e1ACLlAhWN/NGCTgDdjv8Aj/SjuAV3JgnD&#10;AAZz2/GgJuWPnB2lAq8EnPLc9P8A61I2/wCRZFdmZcHPY56fSgCNYwY+GXkFQJOcDrn65qRmMaru&#10;SRD1w3OPYfXr+JpkuZCxdzuJzlRnHuaVFKqdochsPHk8vjjOe309qYxdvVw25lbOwcEHpyfyohIJ&#10;2NtCksCF4X6D2zTd0byhWbr8vqd2OB+PrUqxlWTaxGQeYlDFtvYZ7j+tADGyrbFUsyfNljgNzx+N&#10;K3yq4BKPjaytz1PIP+NN8w7RJwW2bTGD1JOcE0rAMFdSWP3TjgfhSEHzvEeFjZRw65zgdRj0p0ch&#10;yNvzqzABSeOexHf60m9QwVSSR0YnKnPPNHmSIZGGVkA4K8j3+oAoAWRd3yu0m4nA4zgDp/n2p27y&#10;3z5u0leC54H4+tEalHQKzIRkF24OOuKTd5nLjCBs9Op7celAC+YkTgH5NvzhW+YEHikDllClc9OM&#10;4H09M07dhnKmIg8Bdp5J6kGjZ5f3VViSMAncfbige5DBGUnMjsFHVWAHT05ryr4xxNcWbRINjhfM&#10;k45x2APr6163wrc7ynIAZev+AFcN47tlbQ79N589xtBYdcHkg+w4rCpojajpM+VJ45P7SEp5jY4j&#10;7E9q6u3hSG1fczSFcAtjg+4FZutER+J7WJoRGIyD5bcAr/jVqeeRpViQ75nJJb7o29jXI9T1okLM&#10;32WWOL70k3UHC9OcZp2jsLi6jxIAV6LjBbH9awrrUjcbxGSio2xce3+etanhmP8AtC+hiV9sbkb5&#10;CMYNY2Z0o958GL5trbIAJVUEs2duf8K77SZmWzYRQ+YUkKuT09jXHeFtNhjs0LITlch9/DD2HY5r&#10;0LQ7ZvsMfn/LM+eF6q3/AOqvOqbnu4aOhpafJ+8Jx823DNtOT71p2bMvmHzQjNt+Yjg+31qlZqFU&#10;BDiPO4qpOX9T9atW7OyR4Adt2ArnkVzs9JbFtgi28gYnHGdvODnpj+tX4rUxrjO5zgtHnkY6Cqds&#10;oePJdjtOC7DovTn6VaXDRiTb8xBXzDkYxx+tZM0TLtuGWZJNwdckov3T9fwrSt40VlL4ZFyRuOQW&#10;9TWbYqNqzZZjgqh9x0wD0rZXLkyMqCbCtyv3uORj0rNmqNKxhMkJdQ0bD78ijAOenHvVzDJMRtC7&#10;iFK7uh78GqFrIWBxGxJXuThh3BHtWk6t5eFfccdGHzAdsmpGW3WW5DKECOHBeNm4Hb/9Va8ZUm4j&#10;iLOuwZ/2mX096yoZlhjkUyMwGAyntx3/AMadpM0lwrCNm+Ysy7j+g9KmwrnQKyLal5mC4AEjq2Bz&#10;WpGqriUr5gjQAqOBtJ6+9YcMaxRpDkIZF5VhkD1BPqTVuO6eRZSY2GF8naBwB6imS9TrGvBawqiA&#10;lpPu9MdOMVchULZ+eEx2Lsep9hXLecW+zeXMrDIVHI4xjG361q2895tkjkdZBtCxqOO/IFUZSjyo&#10;20El0IJEcNG3DPswcepHeorq1W18x7mSO3IB8uTHygetH2x7FYoIFC7iFQSdVHU89+9WI0h1UxxM&#10;h2BSE8zk9eST/npRYxUmn5GaynkbwWHBdY8hvaq25o/lEpUthFBTKZ9z/nrWt5kFvcOsciqYxufH&#10;KjAxgn3rMvLoOxEaK37xZFlUcD8PesmrHVGTYxo9/mh3MHkn5gp2g+2B2pfknikRTI2Dnk4Ge3NS&#10;tfebcOJovKlchUdV3Z9jTWmuFlaIuiKAQEKjhfWkaJspR2KS3AEikTrwFjbk45H51JDJneXTZLkE&#10;r3HYZNSGPdvKvvlBGcjjd/8AWp0YlkjdpHjw2flCncSP85osXzAr+dHi2BVlBJyMgGm25nZJGWcl&#10;nUggjAJPdfSpoljgWPCySLt+8g6H1xTvLLqX/j2/L8vGO4Pv/hTsTchkjG8RhMyYEoLdHx1GfarT&#10;TCzjadoPOjKF2bHIA7H/ADzVOLbIrvhjC2FA5JBHOMelXsiNjukUTEbfmGVwecYp2FIGuIryGB50&#10;ePed6qOPoD6nHartvFa3F017u81yOIg3CgcZxVSaaGRoEILNFnDdAreoptqrxyRyIsqY/wBYpAJI&#10;JP6n1oMpLQutHFcK2fliORj6epqG43xwO8pVosjbgfw47++aLy8EiYjk28bcEYIbqKoy36Sw7jcD&#10;yAS28qSpbH6//WpWRMb7le7mM1mTu2ghskc7f/r+1eOah4g8RW2uGNLYnRjwVPLZ7n6dPzr1qZl8&#10;lkR0eEsCFU/ePf8AOqv9lw3WT5PEbEhs/KMc4pW6no0a8aKaavcNNmWS1hEuQqYbZ0DP0/AUt2qq&#10;AuCqFsFlbJyRwfwpjMxcfINu3cVB4x0JP+e1QtPFKf3TCSPdtZVP3OPSs2jnvd3BYc7oSnG3ag9h&#10;/XrUEisJcyRtsIJGTkKMen1q0XIbcZlDMu1V7n6+mKrt80/zSZCpjH4c/nUNaFX1Mu8USKMYj2DD&#10;Ang56Y96qzLvjdmiwGXLc4z7VLfBljlkjVXbhfLPDH6f56iq8cysIgwPTc8THcQRzz+lI1TK0yKI&#10;SNq/MRvxx9R/L9aprMXaWJFySmAf7oz1/wA9KtXyi8kjDLhZP+eXTdnv+dUr1pI1R3ZkQEomAM8e&#10;386qJTdxSiQtCG5cK2ADxjrn+dQf6wGQg5UFyc46daJl8tcsu3C8HGAO/A96Nzva+b/C/B29OO1a&#10;CGySNJtmMm+NkIC4Ktz6f41l/bIJGKONki/f25IbHofQVeabdC7sBg9nP3R/j/hWXNHH+8lhBjUn&#10;AfsSRxkelNWAJ5FkhNs65BBKZGfmHf8AnXnviixa6jmZJAC6nCZ43D7o/wA9s13MJCxytKjKGUZ/&#10;2h7H61yPiy3R7RncfKo3k/d5z1x/IVcdzmrRujwjULiSyuL1DhoEXCkdPM/+vWJ4duBDNaWrMqXE&#10;1wXkwflIGTz9O30rc8ZRmCd1UBI2/eYzwc9j7j+tedX0z28Xmo7L5TnG0YwTxXpR2Pn6seVmtfaw&#10;1xcTXIfJilZVK8dD0H+e9TW83+k3t07BW3FnZhlWBXrXKxSGS188SfvDkgEc8Yyaf/akzMGZw8XQ&#10;R553DqPoa3UexwsqeJEae32jcAHRFfGN3Oc1sT6abEQbydjjBX+JeOlV9Uxe6fauVaATXAGOvOeo&#10;/Ct7W4ZvtTRx53FQQx5wVXp+VamB5xrzCXVIptuTBKMnG3IHoPWuX8fWsa65P5JDQuqyKynPJGSD&#10;XcalZbrjDYG0hmGeTn+tc14g0sQ2M8ka7dpCs2c5zzxWsXZpmM1dHJWcObhFA2ADOWr6C/ZntpLj&#10;U9XuS3EaLt9T7CvDbVo47WSZ8yHH3c8/X619Gfsy6ay2t/dbmXcoQSKenPp3/wDr16dDdnmYj4Ue&#10;7w7WUH7oYbgMZx7Zq3uKhQTkKd2GHU9OfaoI99rE2D/F0iPH1H+FStiM4wEUrtwrcj0FdBxIRYzk&#10;Y535yx+6f/re9DMWiDFj8p2/Jzt98UKT8hfILABto605m2yFTtUtxuPTPTBoGOVfmyCAc5Q9hilZ&#10;n8wqVKtjaAp3YHXiotsY3GILhf4QpDE07yyki/MzBjnahyqn13etADpIdvkq5EkyrzGx29ugpvlk&#10;v8pycYYHoPQ0bAyspXc+cqm3Ktzk805V3NtAbJ+UK/FADGhCxgA7TnkryM+47fWlOzcApGM5LLzj&#10;3zS/KrqGMbSZKnAIAHce9G5cjc6lT3C4xQANvTCHdvQYBJ5z6gj2pUWOZRzlV+8wXoD3+vtSBtyh&#10;VOwKMk4P45/CmBkEic8/8swRhR6MfWgRL5jSKWIdX3ZJIwqqPT8Kb+7JIK4bP5DrgGhg7SJDK29l&#10;zgDGcnqfrR5aDZsiG3GDk8D3x3NAwOYyjH5mOdi9cjv+FCyBl+V9rcrlRxn0/Km9GCqpds7cMeSv&#10;pnt9Ke2bhnZ8DICFscKB0/8A10ARrH8uRx8vDOcfh9aecM5BVnTqAeOnI5oZtsKjGdzlhIefr9KU&#10;kYlHOMgbf5fr/OgQrR+dINp/eyccjHPb8qUxlg23bnHEcZwzkfxUSoVl2up3Fcso4C5/wpI5N25s&#10;MVz1I559Mc0gGMXZRI27DMOnf2H+NOlYxMxlWNtzZX5sBvf2pFwsrqrjcD98HhcdRimyABWcMpG4&#10;feGSffHpTCw9mO5cngElGHPbI/ClZjGu/wA7ockscZJGDTR97CMD8uWB4ye+f6U+MeWud5BJALYy&#10;RQMdH+5VUb90GAw6/MVGOn146UNuYEEmRWHY43ehz3PrSuHRZHdMEgb0ODvPbH+FQkZKgcLjlkUj&#10;YAc5Oe+f5UgHsuI+MFsjgcCmxruwmZJTyXVQCBnvn0FOdfvNIVlHBwVwACcYA96NoVTG22JScqqZ&#10;Cr7Hv+HtQIJI9wVGKO33SM4BHqPT/wDXStH5eWJ2jIAz09icUrfcMQAf5QA78lG7DH+etMZRJ0+9&#10;ghW6bcdc+v8A9egYTN5aFmBXc21vl5LdvoKbF5khUOqCRRuJLYOOmT70qsFjIUOCMBWZuPfr2/lT&#10;0RNoyPLA+YLnpz/XrigA6KHkkYszZ5z8oHtSSZjbeOpPzycj/vnFL8wJDjhhu+c9zwAfY/0pGhMa&#10;SN8qo7AHcxJIxkYA/wA8UmBIsJkyVZl5wRjvRTTIF+8xMh5fgHn655opWA5ZdjE5ZS3Hy56/4GlZ&#10;ywdMqG9Rxgen1pHX5cjb5g/h7FR3zU21d0iIvzY3ICchRjvWhiROiqz7UAUngHr+dLtKsRtVdxGW&#10;HQGmRsdqFlKxn5Q3Zm9aWNVARcA9Scnr+NUA9yQ2CiqOVJHIZfXNKDuPJyF5C7uB2zTP3TIFZWRV&#10;+6ejAdR+GaTd5kcZkRkLgNuHO78O1BQqzFeG5DDGZBgD34pyfvRIQRhRwcevtR8u1SDudsr7Bf6c&#10;0xM7sBFYYOVHb1PsaBXJYd3yHKI6jgsNvU9frQrDDFvlz/FjofpT442V8qW+XJ2t1PHB9+O1B+TM&#10;e3Z8uQMgc+tSAkas3zMWWBeT5nTPbGOtO5kULI4ZhkKMbVIxTY+wVmGDlVXgYHWm7lZt6ruMjclj&#10;t59PamgF24b5j975QMZ2kfzFM2xM6SBjGmfmG7oexB9KlyTIyBdm3KfMepoKlm+T/Vk4+UY69sUx&#10;jHHCyAEtnK7eenanLHu+Vl35P4AGkWQNz6f6sHuR1P0qSFfmHzKy/wALKcHPoR6UBcNoLFwARkZk&#10;Xnb2xnvmljJVXXK4Y5KsM7j3z6UxgAyr9wM3rnOPpTnJYNufaCOVXBO319hUiEUDcMSMyswG5hwD&#10;jgfT/Cn+YSn3VU5Bbvtxx1HSl/2yU3kfcxhXOOo/z3pibyuxvLGWyfTB4AyO/wDhQIk3Bsku/Cgq&#10;du4kDvj0psKurEZzzwOMA9cfhTfOGeNxUsQnHzKMc5xRtEzHygyFiCrdQOO2OnagYuGmJC8g8fNx&#10;uY+npxmp49vmByGKuAfmbDfj6DP86azKfLbdhcY3PwR/nn8xTF2McZAZiW3DI4xyMeuOlAAreWqM&#10;H+fHzjqF2+v1B/SnRqMbsbwxJ4OQMc4HvzTIvmVSozjkbjzj6d80EiTc33SO7ZUH0z7/AOFAh7Kr&#10;IfmZRuzw3T/69IshO1iCCcg9g/bvQhD+ZyCccsen4Uh+RApPyDk7hlsngj60AOQLzleSNoG3I+lP&#10;ZQ0YLIvlgg47kjpgd6j42oZGwd2P9nrwP8+tOLFd43ZlViAGXPP+FAAMKr5k3fwjdjLL7UvDAqm4&#10;kNz2wPWkjIVAeRxtGCNxOen405lKlUO6RCMrt4yfT8qAImyrL951ZduOhzng1JJ5vzqfn7nd3Pfj&#10;tTQyhWLgN82R656Y/AUifIdz71YNgerY9fwoGNkkGFcMMEZZwOfQYpzASRwllZt3TnBXHcH3pf8A&#10;V5I2xsc/L/FjP8v8aVlEaBQRKvVE5HbkH0oEMK7wFXbhG4BUgfjQIwLcAgKwGdxbv0xn/PWnyMWS&#10;FdnU/fLZX149qQruX51DbeNzcYH4UAKVMLxLnEmAQGH6fzpOWRAC2AcgtyRQrdNxYqpyu0ZwP680&#10;+PEfMjkn7jMDjn+HigBFy2Dt3YPCnufWl3FlRwM8hVGcDPf86PuqAdnpuX7wJ6GlVXLfPIqNnKrj&#10;OMdfxoANh2sM7GDY3L1HoKb5Y3YKBsdX6N9MChcyIc4jx8zj3z/OnKGcFuGPTAbbuP1+lA0RyxlU&#10;+YMJXBPLZA7DmsPxFapeWk0UrYiiQhd/rjrXQorb9wXK7up/kfSsvWrPz7IwsxKsfmYDG0ZyQPWo&#10;krouD95HyT4iklbxBdTk5dVKqH5IPtUM0ywxvnAbywOTke9dJ4v0F9P1C6uJchZZCYO+5PWuT1KR&#10;47ePMasjRkKc1wbHsR1Odhd4zIQN4Bxknp6V0fg9nm1a3hjk2DPLHnb6iuPWTy4mKnzBv4VuD9K6&#10;/wCHMaya5AxXzPmB4HPJ70mjaL1SPqTR4xb29ogAEbbR5nAwP65rstPXaRgM+wnAfvx1rntMt0+x&#10;BQBmPBI6jJ6D863bPcrFHOc9VIwM9+favJnqfUUlZE3mBt64bzF++WyGNaNq7Rxq5dRx9SQR0qrG&#10;pab7uNq5DL1b8PSrEK/MrHpwCMgHnsf8awZ0pm3HCI7eKRN4cMEH+yexJ96ljVsSxGUkKSG+Xrnv&#10;6etZ81wLeMFWZmxt6Yxz0Pr+NTSajMkiEZIm4BbgceorAvmRqWrgbERnkVVx5jdQOpJHpWrb3kPy&#10;7iXDNhPWM9jjrzXNahr9tpNq/wBruVhG37zHAU+3qfasL/hNjceS1pYslu3JuXyC5x19hRy3L9oo&#10;7nrX22OFiW+8q5bDZLL6/WnW99JujQgRSdfNJ+Xb/Dj3ryCHxNJuQJd7XAJPlfKo9ifpW9H4st7S&#10;O38wPdTS/J9792B7etPkM3WXQ9QEc7TNITDEkh25B+96nNS6XHcQv8syOIyVRmONq+uO+a5q38TP&#10;NHbXDwrPDt5jXoFzx071J/bwup28z5VPXCcKO2D3qeViVRM7e1uTJeRAusaKpkG5h6fzNPS+3TWo&#10;UvAy5Lntu+vpXLG4gvmaWBojsHzqhy270yfb0q7JqjSKjeWFgQjdtbJckY/DApcpspHSfaZIZFkh&#10;j3ZU7wODn+8Kn01r+xWW8kl3xABznkqeh/HpXOW2piSCJArzIylBKTtZMHg47j3qeHVmsWTzLiZy&#10;/wAqj7yNHnuPWszbpY7tbu73kidiFj8z5BuOSOgBrGbxpFa3ziaV/JiXYkX3WlbGcZ+tQWutssju&#10;8scUkfzMBx1HBLe9ZN1/Z2qTSym2/fLhvl+65PapKpwX2kdlpusi/t7fyIo47hUJEOcrKx759AKn&#10;s70xXFwzJ50xKh+myMj0rlZdQihjjtoYhAq9BnGPUg+v+FOt9Yj0+RC6gQu+5+STL+HbpQHL2Ouk&#10;vxNqcdtEGs0fMzzlSSN3G76VbmgSPcqON5byw8g+8R39h3rk4/F1zI2WB2ZztOCfUA+g9q0odWF0&#10;zySI2/YJBHn7uOAaqxPIzZAeKeRkYgOeduOR6n3/AMKsxzeScFCyqC2ZBghvr71jSa1NHshAQtuG&#10;51+706e+P61mw65dC4ZgvmJz80hOXz3UUg5G9zoL65dlxcEIG3DKH7pHaqMIkAEcM7DccooPy7ep&#10;/nmqVvrAMcAdcRtuL5bcc+h/Cor7ULfUCJLWN4RFGfun7mT0I+lIaTWhrmSKKYCLc07E7WYnDL0J&#10;FSXSbtPeSP7y4wvUqpPQeprAt9SZ4o5ULbg3l7pGx26fSnPeS8q1yyRspKjbnb7/AE9KBNM3/OVp&#10;JEkLgNhduM7QB2prXSzygCR1mONjL0yOg/LvXOnUb1pERbnCB8M0Y+ZuOmfypV1oWkTbZ1Py4UIc&#10;gMTyT+PFIhxZtXV9DdbzMijfyQrZGOmf0qq905kjjVmRQ21Vz8uR2rFm1T7OZJJZxGG+URquDnrn&#10;HpWRLrDxqCk0dzARtaUv82f7wHX8fej0FdJHTTxTzyKrRgsWykasAq+rcdq0LqRGg+zeYAjgNtjH&#10;K45yfc81wOnaxsy8UrCFT5YEbDBY9Sc84qWbxbBHdSxMm3ePMDr97jjOarVGUpXOsbUIrGIfNvZi&#10;SFxy3TH8v1qheSRpdApteKRldpM7Sp6n64rh5vGenat8v2+O6mYlhGMo+fQHvUUvir7Uu0Sk3AcR&#10;lCw44+79PeixUZpHfpqUVvG6uVeHdv3Hh+fb3pzzRSbJ4pMxggFmxlvX6dvyryi68aRWN0YpZX83&#10;ktb3MRJGBn5WHX/9VQN4pmhuA+nhZ0aNZCjNgMpHbPfrWbgzZSR6fey2625PyuxkO2TOSBnnBqjq&#10;ChCIlcBcLn0/D1rltM16z1olID9mkTh7aTgZPOcH04q/BfgfLJLsmUbMMcEis+W25qn2NJ/K8poy&#10;QuTt3Icf/rJqsZEk2MP9Wv8ACWyCR2/z6VSe6ZpiZITvyGKZ4x0yfc4/lSMY/MWJTuEqls9FHfHt&#10;RYq46WPylZ8sySfMXJySoOQR7Z7e1V2kl8vYh3p3Hp3/ADpq3HmXCRJHifZxngAdTj0q1HvVjHGu&#10;9MYCuMjpzz7igLmfc4VApIDdWGMkdx+lVbgu0IMX3Gx0Hc9B78VYlZmmZlxk8IGOACR3P8qopK0Y&#10;QzHDIN+3GVDZ6ZqyiaRFeE2z5SXGCFGf19a5bxJbed5oKbvK+ZPmGXwMYI/E10UmpFZN/lMih/mw&#10;eRxkgVj6gz3kcjMu2RgSGx0H0q1uZS2Pm7x1H/Zt5uRsDdzg5K45A/M15lrVwJBIwTYS2Cvbnvmv&#10;XfitatJeTypGoZwygqcEkHhvx7eteM6q0itMFBYLjlvy6d69OnsmeFiNGzG/tB4mRCcwq20L0JPW&#10;prjUGa9kLqoEhDEAfqPWs2+mEcyjecg5AHb3NWNNkW+MrNHudI8rk9MHk+1dKPKkdT9qS6+xxIpj&#10;t7X94q9c/wC1Tl1addSSHKBWhJ3k7up7/X2rJs70tdoA6k5CNx8mKt3ShdYe5cKkKwBlAHAPQCtT&#10;mJNXaBp5+BErxqTKeTnH6VzmsW8TaGpLcsQwZuc47f59a2tUtM6Fd3RwxaMuydT7Cucu5gmi26sM&#10;sQGZPQYwTVITOONw5u2hjCiIYLY6/WvsH4J6X/ZfgPSbwKu+RWGxOM88fiK+P3tzHfKgCgt1C9a+&#10;1vhU5m8EabGPLK+VldvboOfSvWo/CzxsR0R3AXbIo2qRwMgn07++acWRI3JOeRlmXn6/WmWgEe0i&#10;N8ICHJ65x1xTlZY1UkMpPzDIzj0z61scqJtm6MlByh3Fm4zn/PSlZzuEiAksuGZxwB3I/wDr01Ww&#10;u2RgrAjPGfxx70MzS4PJXaSyr0HpkfSkUCr8rNgkDA7DPoKXzPlGWzs5bHH405VEbMQR8wxkjkce&#10;lQBY/MOBn+7GAcnI6imBLsbBwWZAMgZxg/SmbUeTkMdvLc/MMj1qRdwWMqdzwjJTt75pNqSYwQOT&#10;jaMUANYCOH5f4Wz+HrildQrOgyw4ZWI5fPX6UjdFyCPlAKt6565odh8xDblOQH6E560AKrMi7Gby&#10;1YcKDlfemzMjqkZUkA7twz36GnJnBU/Mv3fXp3+lKjMpDNlUxn5Txn/CgRHtPlgOAd64O4dweDSn&#10;LMzMQ27C+gBHT/8AVT9y+Wowck5BA/PA705iFDZIIbndn86BkJG4AlgcDK46E9z7VLxJIhwGfJ+7&#10;yCDTnTttTlf4R2PQU1YflUD5mfHCHAHp+FADdzKqAsGYMSy46+3sKdNJtJVd27p7f/rqTYrMCrqF&#10;6dOuO4puOW/hXOfmX53X1H86AHYwrZdWOAFJHH0BqNUyySBHb5j8ufu47/jS/dV24byyMc4PPQ0M&#10;vmK/LBm44GMd8ikAu8tGWcd+QoHX/PehmUu7ZxhQTlM0sbOmQg+bB4HQkdQPWm7QqqodsE/JFjOe&#10;4GKBDI8JhTiQEkMo/i7/AIf/AFqkZgchuefugYO09BUePOKhlVjjkgYLH/D/AAqTyQi7Pvk9SvRu&#10;OlMYnPmRfdIPPXoex/8Ar07a64UJuzwY3YENk559qZGu5j/ESP4Ome/XoKUbmj3RkbWCiISA7jg+&#10;v+c0AOYFWBLAmPlRj+Xt2pVkDeW6hkVudq+v97JqPcWOURXGcqcbQOcmnmRWXLAtG5GxmXkL04X6&#10;0hNCKy4YgrkZA7D1/wAn2pPMLSA7gVb7vbr16duKXaQoyzBt+M4yMev40rMAvylYWUYG1eh7fpn9&#10;aAIkjWaHkeWuOfXnpn1p43Q4Ayi5BcMc49ePyphZNysUG3OFXGQvct7nrUi4DLFHudP9YA2OfUe2&#10;KYxJnaRQNvlxnIOT1B68fWiPDNCvy5f7sfYDv+NPWIMqtwysSSNvUA4/Omqq/KSnzueQ3JJz39+K&#10;hiIvMaRmJiYHOOAvOPr/AJ4oqaNpvmZNux2LLnr1oosxnNE+UwPRW+70PHr9D6UHbGvykht2SrcD&#10;r69qbuDNkAYzk56GnSMF5+7u4KvyCPcVqZkTL5ZWMuwZz8pYgj/6wqWVPlk8xCIlHODknI6/Wo2i&#10;IUow+8OVYdMdMe1O2iT59pdQM4wNy59qZIJuRd43ZKjoccds+9OaExsY2HJG4DOce+aVlb5gUztA&#10;+VjyB3OKSILtUqPlzncpz+YpXGO+UZLFY2AyV6hj6f8A1qN/8THOTnzAAdgprNujKOQMEEjGDjPb&#10;1qRWDZCjlRtXf256igCJnQKR5ZODk4bJ/E+/pUm4x/J5Ue48qvJ59aUtt3Mqq+TxgYyfX60bmUvt&#10;DBMcZHJJ7A0DGKu6QA5Mwyzc4LD+Q/CnGJ9qu0bE4yVfGPx9/wDClUnakbKg6446e1Ei7WVSdxZc&#10;HPAb1/H3oQIZt24AbO7ogOSfx/nSjc4xhnLDKSZOMdhjtzR5hVEZmyS3Py9hxnPrUyrtDbirOCx2&#10;j+6eMUCGbm+Zy2GK4Me3cQ3fnt/OlAZMMU3EgOwyOfakEY2hGLkrj5iNpx2+v1p23dyWbByGG3Oc&#10;elIQ3YzSKyssbMpUKORg+n4ZoVlijYqeDnaAPm46/lSZMau23a7Daqg8j3pHYKqyFfLO3qvzDPr7&#10;e9AxyqV2DaCijczYydp6gj/PrQVMZ3MFDsdvynco9Mfh60MqMrnnHCjHAxjsamVj8wyFOADt6qex&#10;z/T3oECZfcAW+XG9T1df9n+vpUTKZIyciNR1OcEeo/OpJMKpcMNmPmHQA+uf5j3pVBfGwKpXDcnJ&#10;5649v8KAGMxWQk4kO0YGfm//AFUq/MzuGDHbwvY88ufpSFvLUsGxz83Hv6f1p7ANujG7eGGCACAf&#10;TNAAsjSMWwqnAO3bg9eufSkYnAZnkIGVOOcj1J/z0odhLICyhE6Bs/P7g+wNNVW8yPBOWbADe4ya&#10;AF8neQN7GRRkDA59AfXHtSrGzbmUkZwqspB6jk5PX3NIzBVUtL8pbYCByGx1+tK024qWUEqcF1GC&#10;rYoAGhKM+1HQcALnhc9z9aJPug7sIvIzkMPx9KR1QQKOQG5HU5I4z9DTyqp5g2tgc/NzjsBQAxZC&#10;sJwA67tz7VwMj0PXvUqr5c3lhi+A3CDBcAZHP400Kq5YY+U4YdBnv9aRVOSQVlUtkJnJPFAD1w6K&#10;7OpkHzbSfnI9M9OKjaMRswRWU43F3OevXFSFiuVDZC5DAp/F9e/FNk3Quy/Mnl4B7jGM8eoNADVU&#10;upAbzCwGGBxwP6dKkRtgZsnapO/vk4/l/hTWTyyeSvHRemPTPrSwsF37AAG67uCO34k0ACrtZC21&#10;geDtHQdcfjSxgSMHCmMbipwcH/PtRs7gHIHyhTjHPQCmqwVvl3Asdx28k+rZ/wA9KAFUbG/1jnGT&#10;uRcbVPpRGRtcxojJkna3IwON3uacGdfPXGRnOOxzx/kUNGu77uOdqc5/OgB5cA+WWJIPZc8emaaG&#10;ErSCR/vNtYDk5HIJ/CmrH9wht+QT83BxnnNL+78wkN8xGDt/i54FAAp/e7gMMTkgDd/nilVo2XBy&#10;0W3KxqPmXHc+tCF9qhGG3rwMN6AUrbiSG3fd3b+hU9zQXEazRqpJUtnIfYOOen/66iuJIoY1G3zi&#10;jZ2HqvHWp1VGwSrKGADY+5nHNZ+qSOmlzNEMyMu3zEXBbJx/Kk9hxXvHzX46mkGuXUruWhQmMRk4&#10;UDOQAPSvOtYvGWBIweXOcD09RXdfEeN9N1q4hjJaKZerchiTyR9K4C+jRrmJtwAVWByenuK4Huet&#10;FnO3kgW4UgFefu5/zzXonwvUr4hsI0KySbtxzwPpXm8nzXJdh35GODXefDElfEtoi7iEfr1J9hUs&#10;6IP3j620iWOOQlix2gD5fp3rbt5FjYfOVyu4ereoxXO6WFeKNeQeFyeu7ryfSuiaNZY0YARyDOGb&#10;v6gV489z6ik/dLu7cx5VpGOTt4Y+1PmvrWywxHktnBdhuJPpt75qtEpVl5CkD5ecnHeuV8V3yQwb&#10;j5gZs+Wr9T7g9qysauXKrnST+MIkO2O2E5ZsMrtuf8QOlQ33ihNPkRQ/2vU7gFo4nOUjX3+leS31&#10;9cWMbtBc7p2G5I4skj1Oe/1qax1b7Ks9xeXv2m8k2sGhUYH+zT9mjm9qzsF1KWW4mfWNt7tfMa9I&#10;4h/XmtOKWO+WOS9mkjiiUn7PbA7G9jXmV54mkmuZ2uQGSH5Y4wflUdfxOatr4smuLdXtf3ZTDPuy&#10;qg/3h61fILnOl1XxFZ28yW1tH9mi7xK2cn0c1mx+MLuS8BdPMZPuoykiJRwNo9f8a5GTxBeGbyrW&#10;S1kZss4YcPz+hrF1TxlqGn74buYRNGxZYoVAz/wLrVxh0MZVD2ey+LlxYwva5SzikYb5Hy0jkdgB&#10;0q3H8Rs3QjSWabdykkjggAdQcdBXy7deMrqTUlnWJkYnazE5bb6gVa0/xl5dxIkrtDb/AMManlz6&#10;mtPYmPt33PrvT/iDFbeUBIVJ5EcQAXPqT7V11v8AEqyFoZC6wxuMbd3zEjviviix8bXNv5lt8tyC&#10;MrtJyv0q7ZeOdUtnWSWYzouVG8ZIH0/rWboI6Y4p9T7f0nxZFfRtPbSRSKP7x+b8vSp4PEUkd28A&#10;YMzR5QRsFTOc4ya+UvD/AI6naOAxzR2tzH8wEbYVh7+5r0LS/HEGqTQo8TKf4pGPy5+tYSpWZ3wx&#10;Gmp77Z6pa6pbzITMrQEmSMH5iP8AAmr0OqGytYYpRuUKWBTkkHufU14xYa49v4ulmiuCEmjEO5zl&#10;DgZCkeldFp/i4XWm2Eav/pMkzRqok3fMv8J9q55QZ206qa1PTLO+SGYRq0uYidkjfMTnv7Hr+VSz&#10;akltGWLFmwcy5/iz976Vy1trCs0IRcKhO/sGIHX2qS51SMZaVJFSSMkKo4UDsDWPK7nTc37G8llt&#10;3CrIgkYM5fgzH1+laNprkryxxks6Y8t1I5GO2f61yGi3EkdskkjFkl4wGyQpOSB7AYrprS+WGJJU&#10;QYQMG8sEjPT/AD9KexcWmb8120ziW4DZCKqxQHcV9SPc/wCFSQ3wuVjZHWLaOADliR0BHbHes1Jg&#10;tvGRO0UmPmKqNx4z/hVW4vo49zSKu75csDn2yfQmpG9dDW8wRMLhvkBzKFj5V29T6cZqCbUmWacK&#10;dkDMJDtPPA7H3B/lWA+rtG0rvIPIBJAcdc9PwqN9QaY4d45EHzL1J20rGZutqMFyrGGYAKPmjY/v&#10;Af6n+lOt9QhtVSN186RgdsJb9365B759O1cnezJBDK6yK0ikEM3AyRwc+nauO1D4jS6e0sMQj8wf&#10;IQTkqe59vamovZGUpJHrN5q1ptMzSqirkuFJA+p7+1Ys3iKycMTdOg6xtGN2B3GB1/GvC9a+MDWS&#10;xeYSFUkv5oG3n3+tef618a38xvKkknJ+bYflHtjHat4UnI5J14o+kL74j2sKMiyNLg/LuOVbP+16&#10;1yWr/Em0klaWSNZSBtH2aT94T2/CvnLXvifdzMz3czPLHhha2vyr07muTufiAcTM2Fbg7Wbufeul&#10;YdpHBPEI+mpviNDp99NLtuFmdchYzvD+3H61nN8QoNWlBkSaGZ2PKzEbG9WU9q+aj46aFEnM0kch&#10;GFUZAHPY+vvUcHjeSaQh4WPmg73Lfezx9a19hoY/WLn0tP4wS3WSM3EVwMjbLIMSgex7c1BpvjW4&#10;srg3Lv8Aa4A3+rlB3RknGAR+deA2+twwyCRZmlXZyGk4z6DPYetdDpOrw6xIYUvHtyVyPKmyv5eh&#10;qXRsUqrb0PedE8bJrDG1uhMrrkJO/Dqucnae54wKnkmuLtpJYrlpYkI2vkLg56EenevI/DtwLtJZ&#10;P7QZ/LGNzttOP8OMVsvq99BcSLavE8cwB8wPlsDjArCUNdDeM9NT1NfFi6fCYNVhSS6+Zzd2ZyVX&#10;PAb/ABq3a+LLS5ijjkvJp4mAIkjwzoT6/TrXkkPiLVYlAa1tSu0h3ZeCM4AqW28+FZZpxHB5gYxi&#10;0OD7D+dZez7m6q9Ee8w6ubWKNZ5Jbq1YB47lQc5/h8wemBg/Std5JZLXz4CLhGYM65ycD0x15rxr&#10;w/4uuLcILi5WW3UYa1J7Y+8Pr6V0lp4sj84JplwyHb5iQk7cPjjH4VlKHY6o1E0eiR3wkjllYAFR&#10;vcNwTk4yffNS3l75cSIpWUsu5Np6/wB4kj9Peud0fxEmrSObuJoNShhBdJBhbhexUVrIFuLZiqsM&#10;4dFjG1uOtc7VtDoTuhZrhJmRRuG75myM5I6fjgVVuOFkLBkLEkZHAz3+lT3EBtoyISAxIb5T364B&#10;9aqzMEj3yMy87ExyVzyQaRSK90XeFYwW85TgAckr7/lVC8lLKFUyMFXAI+UqRVuWeSdw6+gCEjn0&#10;4qjfsZgFLqQp+UA5PX+We1axJkeS/EbT0lhbfklcNkH7vpn1xmvnrX42t7pssQqvtcHPDf4en1r6&#10;o8dWIuo5txWTdESPLHQ5/wD1180+LLFh5hUsJlJLc53g9Mj1/qK9Kg9DxcUjg9XIW8nQMCVHBXsD&#10;V7w7thmv5AFCC3Cso/2j1NZuox7mkx8iJgs3cAdqZpt5uW7KvsWQBDjncM8Cu5I8SRu20Msk9vbo&#10;S8Rm+UsOp7E+1XtX82S6itN2MSgDjjHXn2zVDTZGjubfAyI2DNzznPGa0tSk/wBKZ1cpslJfvu54&#10;xVnOzSs7SKbw5qCyo7thm/d/3ge3tXIXlqXaSOTcZYo8soHBU89fWtrRr0L58BkwZWIQk++c/wD1&#10;qp3kYtbhG+ZRNuDe5HPTsKdiW9Dirjc9/Ewj2/MDgdfSvs74X2b2XhvTbccp9nVt6gYbqSD/AEr5&#10;g8I+H11zxzp0BUMrSK3lsPlwPX8v1r670TS00uzSyjXYkUhAz1yeTn2HFerRfunjYl+9Y1RGf3pR&#10;WA4Vvmzj8adwcxiUqmfuoOR+PpSZ84YkJChPuqMHIPWpA22QEqC/A4HY8VsYIRvlw6fN8uFAGc4+&#10;vekVlCpuG3JJO44oZvlCuVAJ4OcgfT2o/iGCrhmDZZsH2z7Uhi/eXduUkE/n6inSEEkHk/whW79s&#10;n0pysJI3BKksDlcZAHrSBTJhvkYEYUk7cge1MBdwkkfcM85LKcAewH+NIGYKeMuTuHGQM9OaaxVY&#10;+TvLDCDGOc8U5cfMMgngHae56/jQBIdpZEBKlQxTseO2PXrUZHyhUKqHAOCc8Ht9aaZEjdWL4deg&#10;Pb60/aHX5D/H90juT29qAG4RWIUFYwdrZHcetLbssbYJPs2Oo9D/AIUs24MSRvAOeDkenFDOeDtb&#10;cDkkdCKCZD+Wydm1+Sg3YKjvmmGMbvLX5sDljwfpTh80m0HeM5LKcZI7UrDeykvyGJCcnPv9KAuQ&#10;SLKmXx5j/LyDu4z0GOKkUK0gIALkEmNWxx1x7+9LGoBbY5UZIAQYK+uKaCV2kfOu7buUfw9smkUO&#10;cEkZGxhgbU5Geo/ChlbaRud8ZBWRfxyDRGFbkfKGbaPpTA3kLEUlKsCRtbk/X/PpTAT5WyyAkbcb&#10;+wJ7L7+tSyO65U5VlAZUXhR/XJpC+7znlkbauHBi7H1NNEjcllPmM2Rz6+vvipJuPiYcA+YjbMp5&#10;hyCfr/SnLIIm24C8bt0nDYPX8u1LtRIwGw6/7ZOc/wBKaqjb8u0shwGchgfp3ouCEVcbWG4bcr6f&#10;j9aCVUAHeGI/hbjPr/n1o8zy2AHQk/eHP1+uaUx9MNtGMySE5xj+vamUCqI4flJ+ZcHBx83sPQCk&#10;c7YVyTIpIYA9D23D/DtT1j8vZs3M+WwDg+4xSbl8tfLKx5bg89/vfj7UALIy8jG+JRkZ6EfxEimb&#10;t/8AHuLcBs8+30+lJHGrNvjQMWyFJ7jPU+1SONqt/AwwGfbnvncMUARMqrG5yV/hJV/vN/tep96l&#10;YqwGQwzjhh83P8WPrioptzKrFQD/AHX42rnBI/H+dSeWNyqpaTC9TyfQHP5/lQAx2T5t3zt9zAOF&#10;B7Z+h9KcV2YIVmJAC7jhT3LD2zSNMVbPdTkbQDlemaTy0jVlBLlujY+XPXpQAkOxQpZtgz8uOevX&#10;/wDXRHDuGSxYHOCnL+nP15pRIibeMZ+ZiQSSvvQY/vjnGdpZRwR2z9Kklj1tYbrLmUR4O0BTngd6&#10;Kh8sHh9qFflAZcHFFUKzOb8wQyKS+0ZOSpyWHsKFyX2Fy23jrk5PSpEQeWZAFQoc5I2nHrQzfu96&#10;jcmQNiDkD2P+elaCGshRsE5A4O85IB65Ip7gvIwZmJGOMYGf4cntQv3iUdW7iVD19setDK20gfJL&#10;1Vt4ww7gn1qSQ5aRQxLxPgkY+7/j70wbmiSTcmS3Axjd74p7NhdxdjHkY2nBj/GkTarEszcNw23J&#10;we5FAChFjcqWyGOSAcD8+wpzl5PKbYpwNwd+49qbJymGiUlTubdxlfde9JIBJ5pZsHIKxj7uMcbf&#10;SgB7OZ/mH7zA24yFx68elODJJIAZFdscyAnhf602Qhg4faz7flXO7t09sUFmZic7DgNkDgY7flQA&#10;/wA3cu0k7SNoI9fpSTMvBZXU42srDKg9jkU0oFYncxmU5TaMKvcEe9LuCttAGQu8bnIU+uaAHeYT&#10;8jgqqrwFHb6d+1JtLF9gBd8EknHy+vrmkRSykK21wNxV2GT7+1CsWZf+WhP3t3fHY+lAEjHaoZVd&#10;eSirnBAHP/As0RrtbcU27Tu+RuDnqCfTPWomuCshYspVMMo9f8DTlVtoGAxJJAx1I54/z2oAVUTd&#10;mPczBWKxjj8Oe9Ii7cqCTInX0wR1x69qVvNZQQVT5CPLZuh9R70rIrFVycsB5ikdsdB6dOlAEa9l&#10;AZNyjgDoc1KymWQ7QFYrz379Pfn8qY025chl6ZyFPOO5FOZn+YlD5WPl8s54A5yO5GaAB2YbS52K&#10;w6bt3PTB9acqtIxGQpACbpOpPfH60xcQsoUKrADb9PfPehc8fIzNnPzdfqc/nQBK+2R8MQ7b9u3O&#10;Tt9D/Omj5SZMksuFDMDgD1PrmmbQyuQw4G4beoHofekV5WuXAVvl2/N1Ud+QexoAmeOLILBmjOWB&#10;zwc+/f0oc/MythwwyyY43D3H+elV90fDKRtONy5xz7j1P6Yqbc6sUxt4yFxjDejevTg0AOj8tZF3&#10;J9z73XIGPvUkC7YcuN6qVXanqc8/lTDI/wC9wylNoADdB6gU+WOOZQS7YBXac8nH9AaBj9oj3R43&#10;qozsAIznoPrn+VMY+XgNh2B3HJzz6ZpxBkJ8vcjK2Cjep7/lSPHnzPLK7eNhfpgdwPegQgkb5jv2&#10;ZwNwXpj3p0Z+YlAqDG35QeSe4/T86NzRKoBfLNtZG4x6c9KdtwyLuzkHg8c9OP8APegBjS4hXO4j&#10;bjgcBs8ZHv3zTtwaMoWXfnIUnofQHuMZo2mRmXarEkAc4GB6+/1pGUKW43EDhgeF5zjHegBwjG1E&#10;jBJzn5TjjPSkRtyOuQV3YKDjB9B/jS7QshYjaOPujJGOuaWSPZIMg7um5jjryOnWgCNXKqz5JBJO&#10;Pb+dC4WQeWM5TO3qPb6Uq+WuEbEkmcnb+YOO9LHCdrlfnB/5aLwc+hHpQA5Yy7Dc7RpjDsx4Gf6U&#10;ozIse45lxhtvJOO/t2oVt0iqpVSnys/UHP8AD+lKq9CrM7NnG/7wX3oGN4ZsqdrORu4p3LswIAcg&#10;kJzuxnpTUYFQH5Rs5jc4bNSMo8tmBMrNkHa2BnsoP9aBDGVVHyhd2c7m4+mRSspkYg7kHfLcsff/&#10;AAp0ci+TlG3EELhv4Hxzj1pFbBbzCJIycemCO9BcRGUtnb97GMq2AT9Kp6jmQlR8jFMeYgyqL3q8&#10;GXcI/LVvmwpZsYz6+9QTxDZIq4CNncuOB/jSZa3ufMnx4t/st5bRlMSLxwcAH0+teWN5jRxhlV23&#10;EuB1HtXsvx4vIzJZsYhMId6lt3cfxe/FeMWbC4gmaRv3cRznuxPauE9OOxjTZF4wOBtbBXGcV23w&#10;7kFtr1ntTzW83hcYyT2FcVMsq3xZiAD/ABLXbfD+KR9Yszk7fNUgj+Hn71TLY3hufV+kR4tYlUtk&#10;8EN0b3rpZPlTh2XB3OGA+XHf6VjaLDtZYpIzIQuV29x7GtaURzKfPkEBC7VkPIx/WvHnufUUvhKW&#10;qakWtzJBExDFRk8BueprzbxJcJfatdq9zLcSo4iEDEgKOpPsOwrvfEVw9xb7IFdIolEnm7cAdsjN&#10;cI3m6bqF7NbBpIyRumkUMSxHJJNEUKbZlXFjMtxPJcsI41UGEfdP/wCqoYbN1eKW3udjOCMTRj5z&#10;Usl1L5iveF5bVTuDcfdz2FTf2bbapdNLZ3AZchlZs429SR6YqznIZLKOG5F7ey20cgwBEQdx9QBW&#10;fqS3OqGRI5J4YYgcraoMOf8A9Vba2LyZmeyN6GOPNU88d/anro4upgsAYGU5y4Me7txii5SOEujF&#10;pdukcbyW827jzB8wyO9ctcb7m6a4SK4umRcbnGVz3Ir3JvhjLcKtuYzdeZz8zjr2y1MT4S3ECmO6&#10;b7K2PlVTu3dvwqo1EiJU3I8AuND2qJJGHnyHIVeiex9KrL4buJpycyI2MjqwUe3rX0IfhSYV8yRO&#10;HzuLLk56DPoaRfhzc28IZgzkrjGMcdMH29609qjL2B89XWk31jH5luJJdp+83JHtUS396sYZ2IZe&#10;dqnlfU171feC3tpXjWJVb+6zcD2rmb7wbHuZo7ZGIPy7RznuMmj2iZSovocnoWvW0PE774XbkL1U&#10;44rr9C1ZopPMs7grOpy0bnKn2H+Nc7c+E41mjlWP7PJ1+YfLjvmra27qvlhVCbQvToOv6f1qXZmi&#10;i+p6x4d11tQW9gYTZcpJAc/xY+YD1rc8Ias7W9lteMGG5cynGGjzxj/69eceH9QuLNI5ZIlghjww&#10;K8llBzhfeun0yRbXVGng3Ku/zVDnqp7EevNYSjudkZONj2fS9e87bBHG04wOS2NuSTnHp/hW7NeT&#10;PEVCMZZXCrI3O31AH0zXD+Hb5lzKDH5RXnaMN9M11emH7Z8oVvKbaRufDe/PauOSsdsZNnW6OE8u&#10;2Rd5ZAYxtHJ+n1zXUWMcy7DEBBt/gbAJx/Cff/GuS0uF7Xa8khl4+VYzggluM/T1rtbGENGhUKqK&#10;SGZ8nc3c/wCfWueR2xdh00kk4MZVFRyC+F+7xng96ymg3f6OyAzSbn2jjcB61pSMf3plO9i2WaNT&#10;geg/L0qOZrecHcZSYWDiQDBxjHJrMu+hzkkYmEgG4srbEbqMHk8e1R3jMiiXdHlRy2cbu3Pp/SnX&#10;0JjkwZCImLKpU4wPTPY5rAvr6O1LfcJKmN1fkknsB3HvW0TCV9iDXtZATbPIy2rdFjX529vZevPt&#10;Xjvi7WggmESiFpM7+fm29hntmt/xZqyiOJlZtqdI8kfvM/KD7f4V5trKtNeStMZJQhySWxyTjP07&#10;V0xijllK6PPfEUlzc3hjkkYxRtgx5z16nHrXJatqV8JdtrmIsdpLdSo6Zr0mTS2hunyfNdn28kAn&#10;jpn05rCv9HhmmErnbuOAFxnjrg/412xsjhqRbOEuNQMO+MBjM+PMZzwR7VmyGSYkrG3lYOCe1ejH&#10;wzbZjWS23HlQRyW74/DitXTfCv2qQKLEKeQJGHUAZFacyRyypNnkUUFzFG6zq7bV+WMcgelXtO0r&#10;7VJl43UAbhvBwzenFe6aX8L3upon+z9cndgH/gOO1dnY/Cu1jtTG+8MoCqen+fek60URHDs+dLHQ&#10;bua780QxQPj5YiCwP4V0umeGVkuV84yGVvmCr8h57D0r3OP4T2TYaNFnI4dBJtGOpOatt4Fto4yY&#10;FjnG0FpM8oO2O/1rKVaPQ1VFrU8s0fQW3PCI2k3AKjSg5Pt6E4Her8ekW0GEiu1LxybsM/AbsPqK&#10;9UsfB961vHHcKq2meSoB+gA69auQ+FrfT7VWgtoJ5JtwWcoCcjuR7fyFYuobKmeVW8c1qWuI7OWT&#10;BISTfgZ/vBT1re0i0k1GPzJEVJdwJdflUEdiOx710T6PPJG0cSM05GQzKPLGD2HripGhis7W5WK0&#10;lad+fOk4BPRuKhu5ai46mfNb7Lg3LpG/G1TGQV+hHc+/vT7q8g023LR3VsjsdohzlnbsB6VVmtb1&#10;5IkgtAIhydvO3jnOO9TaLpdus0ovLOOaeFcmTpt56/l+VQWm9jodB1xtbiDX039k3kZ2xzyHdG/H&#10;UeoA7e9d9pev2kkcYmuVS6cbZMnknsQa4eGe38PxoBfW9xb7sixkjyFJ5yD/AIVvaWtmm6WVI5YG&#10;jyrFNu3npz2/wrnnFPU66baep1TMVmKgu21w3K5DZ/rVYkyMz8CQHDNyNxz3Ht60trIbdYkhIkjK&#10;kjDb93/1s0silpmCDbHwQrnc2Pw9OeKwR1jY7f7HaNFgseW9l9/8+tZ2qL5KuVKHO0jHJ+mfXvWv&#10;IFEOEY5BK7hzkdelZd/brhiiRvkfcD7ck88+lVERz2v2fmabcSb2zjbvIwDk88eo9fSvl3xhbeRc&#10;XD79rmZvvdh3H0r6w1SES2rqVLTeT/q2PL+gHv8A4V8s+PFkh1aaSZdzyFkZM52f/r/pXfh3rY8n&#10;GbHlmpczSjGFI5CnPHXFY2nyGF9m8BCd2QOldDrT+XI7Mg2sCxZeARjFYOnRlcYO7cWG7sPavTjs&#10;fPS3NjSv9cC5UEup257Z/wA/nWjquoSNeX/ljay8pHjqMfpWXbqVvIbdArFQcoo607ULr7Nf+Yqk&#10;pcLtbnOWxyf5VokYGX9suVtrS5AZD5/Kg9fT8a6vVGXVoY1hcq0UYULjuep965uOENphkIJWN/NH&#10;zY2npW/YsvlrcxklWAB3HhX7itbJ7keR1/wlhjHxA0yUlVVlZGLjOCB1+p4r6ikXqfljKAhUPVsj&#10;oa+SfB+rf2ZrVncpkGOTDt6DPJ/KvrGyuTdW6ToN6zKrKx564x+NdtL4bHm4j4kTBvMLNtBLDcSO&#10;OOnSnNubLFsKpDcYJzQ3+sYRllkj/wCWnUkHp+NOa3faoB2njBxwPUGtzmEKs02zOFYdWGAzH0z0&#10;qJWznc3yHr8v4VI20oIjkJkbVbkfQn3pQQcrsZs/Mwc8q3Tj2oEAV1j3qoDbgArHbx6077PuUhgD&#10;vOR6+5oCmRkyNqg/Nxkv9D9MU1QNwdOXycZOT9T7e1AxePMO4FHA2AKeP/10jKDuUoMZx8x+8PT/&#10;AOvT5VXcjBtykD5SeR7/AFqORRGOOSRkyKfuc9BQBLIqpkDb+7A3KAM89qb+83NtUg9WwOAOxz60&#10;xT+8V0XeyjaCeFI7k/T0p4jWQBmOYnb5l6B/RvpSFcWZUVjlGJ9uo9aa25uFRTJjI5+4v9aa0jR7&#10;ifnAIVueMj1pWWPnaqsg+YM2VJpkMczDzGXAUMVZW/i6dMVI7ZZdsbKcHOTjH0ppkO5VOFdjuXaO&#10;Tnufak24yCMDO0tnlj9fSgaFZQdq483y2yXXp7YoVtpChvMLcvnrn/PakkaRgdrbBjbx0x7etP8A&#10;M2mIoqRoDjrlgSO/uaTKYxgI/vZBDAgsP1NIzBlPCjPQegPfNMdhGrBQSm7aQ3Vh704M0RQgBzjH&#10;T+E9fxoWwrCrhug3AHhcgbse1PYNtAZZGVuSVwTnsR/Komb95yd8X8CsP1p+xdqiNmEgOUVeR71B&#10;Nuo4sGkUBTI5J2lTjjH+etNjYAgcAgZ45z6mkbLsuIiw345OM+pFJHHHIzkjaudzuTjHpQVEVpGL&#10;rhBtdOFHA9TmpP8Almu84Rj91h19Rj3owWzwXP8ACrcAg980kXy5Cjg/xD5iB6Y7ZP41RQjthipX&#10;k5xtGSMdqJJCMkBDjBKr156til+4wx8vUfTjsfT1pjSDzMD5gFGSRjcfc+tACyOOOmRkldpFEbgO&#10;ql8Lt3LJnGD3HvTvmWRWY4CjOd2d3qPw/WmlU8ti5DbPnKkdR6gUgFaMNht29nONx+5kD73PQVIz&#10;fMsaSEAjcFBx+I9uaaziBssoc8DBOPl6g49elBhLK+R5hJBIIAIzzgH0pgCsI4/mffGBjtlcdjQx&#10;VFYJlSwORt4GevP+etQ+YqxbgMKoAMTLt59Md/X3qVVMin5pN2cbs4A78+1MQ6MPt3KVR29Oefx6&#10;f/Wpzxu6yLhkVx5gYnABHYE9aTDJ1yEIOcchs+n+etIrbVRXK7ozkty3HfipQELL5hz5jcDHp/Tm&#10;irEBjbfltvzZG/CkggEEjHFFMZy8a78DK5Kku33lH+R2pp2qwKnblsps+706j+7Ttq7SRyvdlPIP&#10;Tp64oZmgQKu5tpJICZA9TirMiJoysi/ICz/NtBp6MBgFCUydykYx7gdqVpAqhCWC46+306063h81&#10;mRF+Xb93PJPc++KAI1B2YGdqggLjhR25PXFKGdlCqdgX5WZm4alVnZdw3NxtXPb0x601o9jYypOM&#10;/n3INAh0e9WILKwwQd3OR6H396X5QVk6nOAen4f/AF6TyX6yDy/4m245wOCPrTmcTZVdzPwQpGMn&#10;PagAXcrEKAcYXcx5JI4yR1o2gBfm37PlO04J/Go9m4jIwuT8uQTj8Ke8ZSQDAIVcr8pIJP8A9agB&#10;c/MRGQgUde+Pc9qdtAIDEsWPAyOPQEf560xkTypF2Z46buvPTj0NTRrsyAgJI7njjrg+tAETQnc7&#10;FVTbxsZRlc98+n+NPbckis52gcDoOTxjHrSKAMHdnacA7ePx/wDrUq5ZWUq3yDdtBwSpOCQe5FAE&#10;Y3LI+SQvJO7HLdOPQ1PCCzAlVDFdvlk/KPUevpzQ0OyR3IUxsv7vjjI9T75NRLhQwJVWz97kjjnH&#10;06fnQA5VAaNmJbqGUgY9x780gPlxKQWckHkHH4e1C8SKCNxI55wPf8PekO5XdlwdpBA2lc4OMH86&#10;AJP9WzOTg7eFK5IOPWmMCocs+0fKwYZIQAYP50JI6qQXK4yCp5+pHrS+ap2yKHXa2fmPysT3I9+e&#10;fegAyXcFfnG75DjORjHJ74pRlshlTaOepw2fWmzSBPMONpxnao6r3P4U9W3bTlCB8rHHGcf/AKqA&#10;GyKpWQA4XAB9T6UsnzYWTfnfgDphcc89vxpeHUEFehB4OBj0/X86fxJMDlhEBywHOB6/570AMZTJ&#10;Jh1Zx6qRlgR0pyyFYCq/KRtKsedx9T6elICqQq5DjBBIUc/Q+mRinNDt2xHucFm6cd+KAFRhuVgR&#10;s2kbiOevf+lDYZlR1xKG2kx9GXrj6Ub2aZnRVRlODsOO/X6ClXbtwWIReCY+DyeoPrntQAm1mZmy&#10;3lg/KX4z259qRmPmfK2d3IbJ4XHQD6075mDP3wVyvRj2JB6U1s5X94Cdu47ByV759qBj/mYxYOxP&#10;unJyPx/xpVj3x4ywVecnkpnr9KR1eRQAeWQloweuef8ACg4ZxjO48g5wfy/pQIauxY8bRt2np+nN&#10;K2xscf7zngnjrTFkZuny85G1cH6DNShvMdtpYIFDBcc4oAYwXycg7yvTZnp6Y/rTxn98v3jgM25v&#10;lpCD1VWUnqzN83PAobezFxswuBnGAT/WgBSqKAxC/Mu08df/ANVN58x8M2OG3AcZHB+ooVEj+U4T&#10;nI2nP1xTvmTIPKD+FQcge1ACHzFYZJb5WAXjk56YpTjzSyvmNzjkZJ45z6e1IzB2wsef9peGP0+n&#10;elX5c9wig/K2SaAEZVZgQOuMjbk/TNPkAUsCVbcc5U8fQ0fdgAJDJyhVD+R+tOyHhBIztPQDGfrQ&#10;NajvlVMR7SODkjkZ9vSkjc+WQDtZvbJpg/ertLB2HI2jaM9aXc25uWQNz6g4oNA+9I6ttRSN5frn&#10;0GKrahcGGxlneQBhASRjuOMCrjf6sDCuGILbjjI9qzdc85bF4VQYmYL6kE9Cv4VEnZFR952R8vfF&#10;5XW+htHbMpXfIByoBORXmlqwktZo4/8AVhtp7jr1r174xaNJDf3c6nB3eUOPu4HU15Pptq9jaybk&#10;Dc8NnjP0riunsepySja6M/y4uVYFgp9f1rsvhxDJcatYhH2KZl3Z5PX0ril2SzyF8rt4K8ivQfhb&#10;bibxBpyqxX5wc+/pSZVPc+tdLAjt0BYbCOd38Iz2rUEkao7Oip5ZLdM446gd6pWq424QncBx0/Gt&#10;KGBSuW2mEjIY9F9ceteLN6n1VP4UctrepRTJKXmzAThlXgrgcNjuPauKuLqAxK5kHyk/uC2Gk56n&#10;0zXbeILMRXqTrC0kLgpJ5ihcY6Y/H+dcZdWsV9JI0abWJIlJ6D6Z7CqiEgtLU65vtpoUhgJDEbeS&#10;evX0HSrkNvbQsLJVW2Cgny0XIX6H3pkdkbNUVLhZSPmUSEjH1pG1HfEwlVVxlTu4YY6Y9qbZkjci&#10;s5G2t+7bIyyqMAAdPxq9IYI1RpflVz0Axzjoprh11p44maQtIuOC3GR0x9KyV8dzx31ulpC2ovFk&#10;+W/KKB/CfY1PK5bF7bnq0GpCxjTY/lo3VnbPPrx3qK48X2W1vNukXPys2OnuR61xGm+HtZ8RTtdX&#10;uow6dDKfMWGE58te/Xrx2rrdI0LwboNzuuG/tURgs88zYLOOeVPb2q1TX2mJzt8KuWk8b6dDIq2z&#10;zanK4+QRxncp7D6Us2raneeZLBot9cyIT5u1NmOOgz296o6p+0RoejpBLZR2empayny2tox+8Pp0&#10;z/SuH1L9sg/2pNLECkMhLSRqgYVSpa+6rnPKs472RtavqGpTMrHR7vDcqrL1P1rn9W14wMVvbS4t&#10;HHIVo8Lx2B9axm/a8S4kZ5LRAgB2BRjH41oab+0DoniaS3gu7YR7j87Od2Pc1p7G3QhYhd0Frqll&#10;qkbBWRw3RWHemy6ZbzP8pQup2lgcfLj0rob7w/oni2MS2Mihdpw0Q2YbPUY7Vx19Y3Xg+4+cvcWj&#10;dGHLjHqPT3rO3Y6YyvuX49NlhZChyoHCnkZP/wBatOzhMkqErh+iSAk4H+e3oKqabrlvqUfDYXaC&#10;WPr6VrWk6sCCd0eA4UjH4j0HrSZudLoV3cRyMFVmTd8sePlPfP8AWvU/DUsmoAebtjZk/dheg+vv&#10;1+leeaKxKorbgSFwrDoM9M+vSvRNBAW4CiLar/Ntz1XuPrXJUOqmegaNIHkRoYllMY2upX07V2el&#10;2casu/dv25VWYEAenuBn9K5nw1Cn2iJ13NtVhuPYjqfevQ7G1AaeV4UkhMQIk6EkdQRXDUO8pf6Q&#10;im2hjCzA/LkYUiqeq2BJljuAuxhkMPvKccY9q6O3XzmedEWMrwoXPQdufWsrVohGwCAr5hwwPPJ5&#10;4z0rnu0aRjdnnurafLtkV0+bOdqkEH3/AExXnmtO5haMQl9rMFP3e2Mf416lqzLGJAsZfYCSrHB9&#10;jn/PSvMPEzrJIRMxVm+cr36dPz7e9bQldBKNnc8u125kW4JETleNm89Qa4/UpGcsx+QFsAgZzj+v&#10;Wuv8Q3hkhY7sD7owPl4OD/hXC31wY5WI4l9V55/uketd8F1OCe5VW1MjFnXlG3bdxOeO/p/jTvsU&#10;Ua7VXdAPlVjjJJ5OTUUmqQabC7yzfuwMqGHJOeg/pVbSrPW/Fzym13WNgDlpGX5ueoFdSi2c8pKJ&#10;oS3Wn2UbedKgKgbQAN2M9ff0q7pWtKtwn2SwubtM/uyiHGT3X3ya7Hwz8PtH8P20sl8sV7O6rsmu&#10;h8vHXjt+FWL34r+H/C8wFu8TGNspHbkFUHqfrVcsfU5HUYWX9tgZTQL7c+GRtvLkd/bFbo8UXjKF&#10;n0W+jkPDboycfQ964jUf2uo7FGWySNrkdZGX5foB2qjYftmWc0kMcscYuFY4GNqLkdP/AK5pexut&#10;Ii+spPVo9Fm8TQHJuNNuYYeQrmJg2fftUx8aaZcFhC0cF0oACyLjd6g+nFY+k/tU+H763W3nWKeQ&#10;E/fACg+vv9a6ibxp4T8eWsPnW1h5xUqqrgMw9MjoawlT5ehtGrfbUZDr1jJJlZRIg+7GrZbOOn0q&#10;e3vrdJsW935MbKQQy7iCe+K5jUPhzZyOJtFvXsZ4ycPnfG+R+lcxdX2veD5z/aUCz2wI/wBKtzvB&#10;Huo96jk8zfmuemi4trdwm4yxKCpZe/FZ11H5gJkTzkPPlyAlc44H0rm9L8Rx6gjzQzKysoB2Y4rb&#10;F9H5bASOQ4x+6HJA6n6/4VOwbjF0ee6kSW2m/s87QMBuv/16rzW8zb7dbmSZQNjLEuM5PIY/XvV1&#10;ruPz0GZGRSCdh3fTmtC0muI7cNb2+CzEHGB/nvU3JsZegaLZabN5j5aZTkRv8/8AvYz3resoLm8m&#10;jnYeYqkFRgbWOeBjuP5VVjhnkffNFvCn7zHaSPT/AOvXRaX/AMfBkuiuxQNkSjK8jGfp0qJM2pmx&#10;a6eiywygRxjacMpPHoMfWpXhYMd8gVuq+Wcg/wB4gdvSrMUguWEwT5EGFYnAUf56UsiiRUCKCCuA&#10;U6jnua5juQySNITheSRnJHU+g9h/Wue1e7VdStrbyg01xlTkYUgcgH19a27tXbG1stj7oOcHuRj8&#10;Kqy6fG0ySkNJKrl14z2/n6047gZt0wmtOYmyAdgXnDYwD9OtfM3xIsRLqD3cIw6cSJ1JGeD+Wa+o&#10;mUx2Lj5d7RMqHPT3/pXzD4ym8nWpYk5ic4Hv6j2//VXZh/iPKxmx5B4qtjb5jbDkt8sg596wLPYG&#10;hRAAx+9g8nnjNdb4nthJ5BByoBVs+vb+tcZAoN43lLuUODlj0x2r1onzk3qbmjqsniOYo+wBXDMe&#10;pOOg/wA9qj1iyLadBOgLSxz+Wcd1HP8An60/Q8WmsJNMpdQMhh3/AB+lF3L5cEqqWKyTb9v9K1Mb&#10;FDTVWS1vrdyC5OACcZya2NPjltbO5tWX97kMj+vFUZbV7ZboBAXVA42jqe9dF4bsZ7lYWeNoYJR3&#10;X/Vt2JqrpBGnKTskReHMNI8UgJ3HLAdcf/rr6I+F3iCRtHt7CV23+XlT1yAThR+deWeHvAF498ZN&#10;+2MltpK53e1dvounyaDqSKFk+z7Q0bMvzhieQR6V0Upq+hz4ii+X3ketjPkh4iOMbQDycn1qUqIf&#10;lQZbBctk4X1HufeqWn3sk0O7fiTdgqwxz3J9K0PlZm24Z9udqnG4V2XPJGbFMexiG2t8qnpjHOT6&#10;0km1ow2VyDjp2x1HvSyfKzn/AFbJj7g7dziiZhJlmZX2crxjAP0pgEihfkkbkYJZGwCp9RTY88YY&#10;H+5g8Z+vXpTlxC7E8Bjn5gKYWYZAO91IYuOPzpi6kjARbcR7cDJyc4PbNNVVXB6BTkjtzSswk27G&#10;3MDkKnIHuaERvmGck5OAef8A9dAX1sKVKfwsGJ6uPlIz61GGKhwiOueSGGce49qPJ8pScBt33dz8&#10;kDuR7VJtePdjDD5dzlsbs+noKkndjUUruUcfKRjOB9KVioY7TkKB1PQemPSgcbVKsAe/94/1FIrD&#10;g4XOf3ZX36mhMdhY4ysYVlUAtjarHdn2NO+bcWxx0ODxTGbbGQVCuxO4+n0Halx13DLkbtjD5gfW&#10;qGD43pHgKU+XO7t6+1KqrGCFDNuXn0J7Y9abIDtLb2fa3y5Hc9qe6jCKFKOp/A+tIY0lto2A4H3u&#10;OT68UNuLbncFerKvTFI0a8q25GIzuPH0xTmxIqk/OAdoK8MfY+1QIFZVfBOzcSRjtnuPrSqSuVyy&#10;ZwOPXuKbcMqu0SBlGQF44z1yDTjtXJJDCTBZV5P1/OmMA3YLkKMhh/Ok3D5CECIeMdAR7j1phUlz&#10;liGbgqOcr6fnS8eZlsD5NzDGfm+v4UhArFQRlgDzjODxUscjLGm3Ef8AF8xxz9Kajq0all2MxyWk&#10;5K/ShVG/Lrnb8oBGce/40DJFZhHiFmcKnyh8AepqLznkjb94JBgOAQDtpdqn74PJ5yP0xSbdqqxX&#10;Y/ORnBCj2oAaxUqpbn0DDsPbvnmnLneVKtsLDnqST6+9KzYaN8ZYnkoM4z0H5USNuaROynczqCCf&#10;b35/KgB0mQ6nc/PCkgYK9xSKyt/FtTd3bp7ik/hXliqn5Vzux/s0vlsodcYdcDcoyv8AnnrTQDJN&#10;3yAPvdflAYZY89aeuZIxt+ZCPmVT6c0SL829VUSLwDnlR6/nT1YspJbJ7/wn3H0+nrT6gIuCrNhh&#10;zgbTwR6j8aTaiKihSwfID85LDqD70+TC7Ixu3Y4ZuBwP0FRRjIQZdkIzleOB3/r9KQCTbPMbmTOe&#10;dikiineYMZluVRzzjbuH1FFPmA5vb5OGaIeZk5Utwq9jSljGrbnCqcDGSRj1NLuZT+7ZWIxgSDgj&#10;/GmrlW3KwjhzzG68tnqBmrMQyudpG4kjaGb5vz9KVl3ZZsbWDZbJyPYCk4Vd0Uaj/aYbtnsT60m1&#10;flKjJXlhk5/z6UAKqq/AbG0gER520Mrbdh4C8LvwT9D6U/yVKg5U5+YbeNwpqKqx7sMFYZCtnjnj&#10;/wDXQAu0cAsiKvOG6AemKFJPLrsVhuULx09aVsMGUx4kU9E5P4ZqOT5lLlTvYguWGMj6DoaBitH8&#10;udwRs7g20HB/pxUmwbgJn8xhycnA/LpmmhFDNJ1U4JbruXscUqZjKqxYqvJzg49/rzTGKo8qQIEC&#10;ggklDw+e3t0pWbbu+ViueP4s+w9/8KSNQnKAdDlenXvQ2QeFxtwV6jJ9P8+tIkYMRhTluON4zz68&#10;VKqqio25EEYxtGSwbuc9+uab/q9ytlucdcZz2/GncMwZRgkjO85wFGDz/WgAEf34UByzDaS2459R&#10;+FJ8i7CBsxjGei46n60fI8bD7gfkYPOR6HsKcsiptkQqwx8y54Jz0I/n9BQAwRnhvLzz85I7npge&#10;ntSlfMYktgKB0ydvbP8A9anBj64ZdzM44O0/0pi52DbyvXJHGDxQAFXUbmKmQ4w397HT8MGkSQZY&#10;MF3KvUHqCen0pY8R4B5UKT3IHY4oV03xKT8uec9GGOOe/wD9agCRsRmIDfH3K5HA9c0ihR+7Dgs2&#10;dzY2n3IHf/8AVSKqlTuJOCRwvQ9P60N/BK+GdQFbdjp0HNACjcVKdl+6ueAQP8mhnHKmMuA20nPP&#10;I7Ck8tZkfYr7igPC+/X2/wDr0/zd0m7aAoGfl7D60AKVMZJ6yMATjv6GjyxuyFYnO/IbhvT+vFMV&#10;v4idu4A5HX3/AM+9KGVVbPcdM8YH8j70AOZ1+bIDDBXAHXJyPrT1Kt5a5GM8kDIX2/n+VN+aOQHc&#10;CwwquR7fp7mlZCykq7fNggMASV9RQMVG6kEjcN2eoOff+lH7tIVydwXnzCPzA9PYU2P5ZNwLOCwU&#10;Ip4APT9akdR5Z8sYcZOT6Z5BHpQWtiNV8/hzuDHg5wW9h6U5mRleTsflLKOVPt7/AOFOlZY3LE8b&#10;gQ7Lkgf5/lSKWTO0gFs9uT7/AOfWglqyEYlZM7wTgDf1JPcfnQSWZ8sz7TgjGDzQYy3TbkN8ueMj&#10;HTNO2lljyBuAA2r+q57/AP1qBCSqVU/7PXA6/SgE8/NjqcMp6jqB/OlMZ+zlgzbugbOflHt6nkZo&#10;kkWRoo1yMgDDcknH6UDtpcTjyFYfKp7A55PfHrS/PIQS2X5U7D6dvr0pVVjyGX5fbseOvemRYRSR&#10;HzuzgjnPrmgQo2lifvEoFA6fN9f50pXcIk8veuSDj+H2FNZQGHVjgkY/l/jTt6JucyfeACsBxjuP&#10;rQA9v9azn5dpC7ccHP8ASk2M2Qq+aR19V9xTU2qCo+7j5VPU/wD1v8aRJPMHAwjdPUH0oHHcl8zP&#10;lNnG0dGHGKj8wryWwCeMfw+lLH+7XJCswGDuPBFN2qu113KueUPJPofwoNBGKLIGI+RmGdn8Pt+N&#10;Vb+ZmUGN/LdSV6ZUE9voPWrqsY8zLGrFTuIzjPr+NQYVixbkZKoQMKSe1eZjKjiuVH0mS4WNabqT&#10;Wx5N4+8PNcw3cgQTER4Rc7tzDqR9K+bbq3NjvjbzGcydW+6Oa+4ZdNj+zy5AM23Yzbckk+vtXzZ8&#10;VPAr6RqCyAkAMZS2ODntXBRqO9j6DMcLFw5oLY8r1OFdyzKx2P8AxY647GvT/g/CW8QWRliDHbu+&#10;UcLznP1rz7XkMdrbf3mJdmAyDjpXp3wOUya4TIMKse84OOewFd8trnzEI++kfStvlWduFVQPuckk&#10;ep7VcjiMsIkKqImb7qt69h6e9UdPRwCHUq0jcc5XGP51bWaSNogkisWk2/KudoPevEkfTRWg++0v&#10;zwGYqXh5Tefwx7j/AArjNV0cSSqSixsoyN/y8f1r0dmFyqAKwJUhgBgA+tYusaWpKvLFhnIDgNu2&#10;jt9KzjO25UoaHnV1aSWy5XdAicMF64981h3zbnbfk5G5lxgf71dnrFqizGPb5iKu4LzuGPX1+lcZ&#10;rTGOJ/IheZfuqCDjPp71pzcxz8upxmsalcX+oW+m27qk0/G9D91B1rpdDutK8L2Jdtsrs2AqDcM4&#10;5Lexrk5LWPQZJbi4cHUZlwNrfcB7D3rmNSkutShENsG252NNnGfauqK5lYUnZXZ3mv8AxYSO4SOy&#10;ZXfYC8e3KnB4Ue1VtH8G6r48W51TUb2402w+ZwVQjdkcKPX6mr/gf4OwqsU93dNICwYhQPvfX3r3&#10;LxBpEi+F7yxEaxoIMxsp9uOK7IwhBeZ49arUbstEfE+saOsl5NKGlltLfIXuBg/eNe4eEP2W9K8V&#10;fsma98Y28WWFrNp8zxf2AxUMVWQINzZ3B25ZRjkCvM7/AE6R9Pnt7fdFcZkDDOSx7CvEZtU1C1in&#10;sBczR25f95AHIVmGcEjoSOa9KOqaW54dS8pJybseo/Bv4Z2nxc+J2ieGheJoUerT+VFqF4u2JfU5&#10;PB/xNd98cPgg3wO+IN14WmvbPWX08qBeWZ+VsgHLY6Hrx7V4FfePte1TT9C0+4vm+y6KjR2KRqEM&#10;W5tzHI5Jzjk+gr1X4cm98Q6Fqd1qU0t5NcMIhJMxdvUsSaqcZXTWwqbSbbev4HrXhD4cavqXh1dc&#10;8NTzSk/6+ykOCxHUj1qxa+KGe4kstWs1s51PlOufmHbOT1r3/wDZT8MS2vgFp54iUaYiHectg9z6&#10;DrXE/tBfDeBb6S+t0CT/AHg3c5ONteTXUVPlPfweIlLRnkureGZdLmN7pbEqw3Nbg9/739a0PD83&#10;2qMS7VVWBbk87gMHPtnOKw/Dvia60G8/s/US72zZT5hygY8k163o/gT7UsN5YwBbRlxGwOdwxkgj&#10;qTXJJ8ujPeS00H+F3Z/J3MMBRncNxz6fXH9K9T8PxpcPkeZvyGzjGMcfrXFaTpL2LSoo8sxkbCvH&#10;B7kV2Hhi3aS5AYER9Mg8be+K4qm51UVqereEYYY4zLxs3ghegxjnHvXoNndC9jxEyr8gVAvHP496&#10;4XR2aNYEjt9gKfL5vAI9/Suwt49sSFQuQcgKc5OOn19/avPm9T0uVWLrTG3cKh27cBmcfKQOoB/S&#10;sfXbqO4kEqqsmcrwxAAHO3H1rY8syFlkXOOAV5Ax2/8Ar1ha1L9lU5TAHIwvXPIx9KwZpFK5xGuS&#10;qyuxRVZV3CPd8vvivMdbt5bi3cR7juHGCMYHJb+Rz716NrE0lw7FztjjOdoGQ3t/n3rmLqxS6KMv&#10;zlf4enJ6Y/z7VrTeupVRaHifieKdbiXCII2CAcdAeNv49Sa8y1h51ZooYwZAxQr13f3sH+tfSF54&#10;Xj1SOSNkKpywzx3yfr9K4zUvCNrZzy6tJCkNrGNsaZx5jeuPT6V6cZxirHk2cmeXaD4F8ySLUNQc&#10;tFGx2RMemORn3966a88eWej258pWln2hQsacFmOCMDt/KuN8U+MtR1CZltLU29mzlDIykY9CPpXa&#10;eB/hbd20yT6zayRSqQ4iuAVbDchsfQ5GfSuqEXLWWhhWap6bspeG/B/i74x6210fM03Sox5cjqcn&#10;avoO5qX4vfDvR/hd4WhsrO2F1qOpBla4nGTj+lfW/gPwrFpMam1hIDKCdoxuJ/hI9ufzrx39rLw2&#10;7HS74QsIV35jUcjpx/T8a7IyjdRWx81UlOUpNnkf7NH7O/gz4w2PjVPFXje28HT+H7Vbm3tZDGjX&#10;QKMTIWfrGrAAheea+X47W2k1aG5axcaFHei0n1NI2aBXJ/vfTkDqRW58efD91YalBqVsJRbzRhZT&#10;2VsYwcfy9q8wj8Va1F4Zm8PR6lcLoU9yt5JYhz5TzKCokK/3gCRmvWpe8+boeFNct11f9aH19+0X&#10;8Fvh14JutDj8EeK49fttQsUuJSm0+QxHB49/XpXimh6frFjqkVpaaiwDSADbkEHsfxrifA9/eX2o&#10;W9mheTcw3Z5AUdvpXtOh6fPfeMtMisypaaZFUIMjjk/yNZyp62epvRqSpxSi9jqtB8c6z4Wlew1S&#10;GQKyZKyE4Y9c59PpXoXh/wAd6drNnEsEzJO4KiFgCAD1Ht9feuq8TfD/AE3XLUpqIXZ92KSM/cJH&#10;OD/jXzPr3h3UvCurTx2X2iW3Rv3ciqR8ueCa8OpGMm0j6zDzqWXMeo+JPDs/hy5fX9HjCxoR9qsQ&#10;coqHqyDv610/hW+tdd0wTWMn2iB+cE4bPof61534X8eXMzWyX0Uz5BjdpOFYHjHvXaWXhltL1JNS&#10;0SYtbMS01lC3BOOuPauOV1pI9G3VHUxWc1ncI3yeTnBOK6PT5JJEhfyjL8rbtoxnnsPb+tZ9reLd&#10;KgmtzHKuAGAOVyMnjtXZaLYySL5z27lWxtjmbbyB+uf51zSnbcOVlKSzluJVG4bXUksvKocetXrL&#10;SWhmCySspPzozDOfb/A1q3VveXFtJCkUUESH5Y1HLt05J/GtDS9NNmHE8uJSuNudzAY/T/69czqa&#10;G0FZlcW8axuqLIkQB/eKPmTvu2n3pPLeTaYmVZVUsNrYBA7Edya1Vjb5ZTlRjoTnPGAD/hWXcWpE&#10;TwAfKylwoPUfzFSpXOlFaRdzIIjlExiQEbWbuD7A0sbI7CXGeeoz16VLZ2vkRKdwVScxxkdfc/57&#10;VIzmJfLUhmOc7ABg+vv3qhmDrUw+ySh0WRYiRtORgnrj1r5j8cts8RG6CeZEWIkXH8PQH8/5V9Na&#10;/GlvartGGlDY6k7QOQa+Y/iBG32ySZXZmxzHnIwTn9MV3Yf4jy8bsec61shubq2YNI4OBv42+grm&#10;dKsXuBdPtAiVGLGQccdAK6DxRMP7RiuGy5ukVlGOuOGB9KNDtUksLiaQMY3kdDjt/d4/rXrrY+dk&#10;ruxhCMyWIXGAGTaue2OR/KpvsrXVpGIULSPPjyh16YOKuWOms0fmKdhySA3cjsK3vDOnxG/jaVPv&#10;8bm+6vHX/PrTbsVCnzOzJfD2jwzRQlopJbmOQI/GQV+tez+CvA0N9cSbUWLgIu4ZU8dM9q5bwfpM&#10;cWpSyqCLaSTyXEbZ2qfT2r3bwPobRx3lpMFMcTF4pIxgYPP+f0rhrTfQ+iwVGKa0K2geFxGvlSAu&#10;SNy7hwMdh/ntWvqHhu2VWaaFJej7QepHQccnmtebXNGsZI43ureGQjBSRwCMdsd6STULW6k2wyRv&#10;IeRtYNlfSuSnVqQmpI9jFYSjWpOEkccsZt71gQwZkLMAQS5zxn/ParRwoO8sRuD5jXg8dj7Gpb+3&#10;W3vDOinLLwFGML3BHaoRuhU4ZlG0Y8zoT3xj0r66EueKl3PyWtTdKo4PoLtdtvzF3VSDx1I7fWm7&#10;QInY8A8/Lxz3PuKeMrHgkjHDFmz174/rQzEySNkH5dqluQAK0RgG2SVcZDlupb7pA7CmMpbO0BcJ&#10;nrx/9enKm75WDbsfdJwRk9c+lLu8tS4KoWUgMy5yc1YDQrBECxqjvjKKxwB6n0NJI6LGUzlFbdHu&#10;TK+4z61JNhnUFuNqhGzjLfWmspb5hu3K33TxgepoENyqqqE5VWz5kg43Gl2tuBZQccMFOdp9TSbW&#10;ZQcZHePb/Wn7d2GdSUxnGMdO1KwrDTIAu0bsHhmU54B7UZ+Ug7gAw+7/AA/4E0MBhcFskcZP8h7U&#10;LIfO2xp90DqcBQB1qSgY/KrMVG0c7TnPufegQiNSWY4YfMc/MQelJyGYqGyeT8vDE9fwpzL86Lgh&#10;QNvbp3BPaqQDfJRpBvkkbbxtzg59fpTnZoyAArBVCkSdV+o9aYrq+ApIZDgSA44/2afDb4dlUux3&#10;E9eCfU5pMm9mOjYfMCpKlsquc0itH8w+YgvyVP3B60Mob5jIoRurbe47YpFAjJP8SjKqvJPsakY5&#10;l3R8FUZsqzMcnHUfTNIzD5OSv+ztx0Hc/WlmVVZF+UFlzux09hTJJeoyofHyquTg0DCNpNsilSTy&#10;VIP3aTcvnFHdgmPnPY/T607y2U5P+s25xGPzzTQPMkQxsCFB3r02c8Z9aYiYKFZi4Zk78jg+mfXp&#10;+dObcsaJGihthw4bO0H098VAAuN2zjaQMnPHripGwrBlBO0DtwKQxrSHacEkE5DMOh7mjaqxlUxL&#10;IOfnBBOOefqKdJuP7zcIw6feJyo9TiiJtuSsh+bJJb0xjn0FACbRuLDBym7I9fTFKzKrBMvER8wf&#10;qxJ7GmybfLVWCEYCluhJx/OnJGzbTkEdXVeR+HvTAaVCMMox3fdK8ZX6UbS21cMpzw4HynHt6f40&#10;9ScIyjLYZkwegz/KiQ4ZmIZdwOB/CBiqsAxpfM3BPkZhkqACM+/tT12IN25VLAAKykke/uKVW2kn&#10;cxXA3IAOSBxnP8qewLK2edy4UjjPf8PpQBGSCsYcswlym4D7p9CPSlb94jNgh2wu3GAMdv8APalE&#10;jZGeNrD5yvXjv+lNG0K29S4Vstxzzzx/nvU9QGeTGxI+0khTtBAxn6+9FOldYiA9uJyRneT+g9qK&#10;Lgc98is5YjbjkD27fWmhiZOSplVclTzuB9D/AFpdpj2M5MjEemAfcUjMsiqqL9wnPHQHv7j2rQxH&#10;bWhVh5gxjk03P7wbcYxlWzhj/h+NIJNuSyJ5m/I25GR7+n0p24To+PmIO35Rj6A+1AA3K7sBY25z&#10;1wff3oEiiPeSwCseOvP19KXa+9QY8ljjdkAKfXFN+6+5Iz94gtnHPqBQA7cGGxFZt7cjOT9c02Nm&#10;2Kp4cv8ALjpjoRSF9saKhkfcc5DAFvqP61G0m5gcBMkB41BIJ9/T61SKRIqFFUKN+SRhOf19KRid&#10;rH/looyCW+8PenSEosuxUVNoxtJxyecHvSdU+VCoBzuYZ+tJiY7mNojldvTbg4Jxz9MetAm2vwzH&#10;cQ6nr0/zzQqjG0ncmd231I7/AEpqjcXIJU8jIYfp/ntSAef3asjrsCrgsy85zkEU1fl2sE4HX3z/&#10;ACpVBjVC42bTkqxJHI4NSGNFDJ1wdzZOCDnrn+lADGDFgzfMex24X/8AXTvMZVKlFHy5YN1I69fp&#10;TH/1hJ2vKnUKecA9fpUi4G5j8qHBGe5z/PP86ACNd2xW+QDcoDdl64/KnxqWE8oPyEfI3Qe/4elI&#10;V8x9mM7js3P06Z/D2pu5ep5yoZkwTtI4xQIVT5bYZwQOBkcAcYP+fWkaQx4Yj93yPLK/l+HWhmCg&#10;7lO8BSVUZJP0oZDHcMCh2qx6NxnGeaBj8iNnUDzOAD2yB39z2qPdtYuqxuuMknv6gVICTNvP3ioY&#10;qDz9F9qZtAkjIVTxlXzwo6gY7mgBwjdpHyxVDyxUkYHY/X/Gpc70JY7QWBAxjOO59jTPnZQWDRlz&#10;uBB6cd/amlmXIIyFfcyp1DHpQIeq7oVIJEgYdO2f8j8qSF9shIGxeQ4xnnPB/nUjMIycjL7iH2r9&#10;3vx60za8bkYwclWlQj5Mc5980AM4iVdrM3B3jGB+XfnipdxZlyuGchRk8g9R+gpFkK5cFVUnd68n&#10;jkf09aPmjyr/ADK3J3cDPqD64zQA1nV+q7Rznb1DU9sFn4xJwV75/wBn2FIz+YmVYMS3EYXAHY5p&#10;zMvy7T+7YHG/rx0/Cgq49ZG2nKssmcnbyQf8AKj2MYFZZNy/ewn8I7Zp6s6NulA6dj971wajWNGw&#10;APLDN8rJwAc5/GgfMO2lucBPM/E4HUikZBNvwG+98rZ/hHekP3WZiYzuznqw9VA96VW3RgMCuOAj&#10;HJI7fjQKO4NjcBwBjHI6Z6/WpI1MkwVjt2ngLySPc03jgkjepxjGct602Ysu5gr/ADKMAjqe2frQ&#10;WJsLcHLqZDyO2O/0NLG6ZMmHVcYxg7T7U94POwQQRjgKPveoI9qTBaTKFmLAqwB2gjtj6UGbHKrR&#10;xsjAK3GR3X/PpUa7VHK4IJBx0b3FJGhLNtJkJfLc4GcfpT5Gkj+Ulc4ODjlfYigQ3d/q8Nk/w/h/&#10;SjiNWHyxsSSSpJAPp9ac2CwLLjj7rN0FP6A7QV2j/V7cZHrQUhgUbmUbgMLhs9M+lPVS8a4J5fDE&#10;DHzduaVWVMMvz9FB7cDn8qj8z9znao44bJC4Pr6/0oNBl4payuPLYspjLBsY6djXk3in4jXHh6B3&#10;gUs20qqkZC+pP+NeuMZVtrmMgMdnEffJHQ14v8SNDW607fGMsAWGeMewrxsb8SZ9jkGvNE5/R/2h&#10;tU0+fbe2izxHgiN8Dn1qx8QPFFl46sbd7Yv5zSfNF0IHrXI6b4Qe8QMoY84JC/rW9a+CXh33HmbU&#10;jbhmPPT0rBRSd0e7iJScXA858QQLHstQ6tEjEsV/hPua9F+Ba+br2Sg2eUdmTx75rzvxAstrPOk+&#10;6Ni/YcupPHHvXq/wVt2hkUxRoFddyxnBL+p9q6H8LPlUrVEe8W7MiGQZTL4359u49K0bfO2IhFLt&#10;nDK/HPcVk2M3yyHK7M/IOvB6g/jV7SYyrNsBXjn5uAB/CPevFmfQR2R06xsF3bw7nG7aeg6Yx7Vm&#10;3UJZXBaNpR8v+934q5p8jLG8axYJTegzjAPqe+aW+s5WjyGEZAHmMo4Xvj2rl5rGxwOrxrHuCxsx&#10;3Fk2+3vXn+tahPIJI4Lcby2AXOwjP88V6hr1rJJCbeGVyd3PljAHtmsm18FLJG8txtkfcCiofu/X&#10;1reDtuZyjroePf8ACDzXivPcBm3Nzxkn2Fdn4U8A2dtYvO6qrw/LggEfl6139poEUczMAVfZnzCg&#10;DZzwRV3S9DtrVhJKpldH3rIeCG9DXXGsR7NPcZoPgmK5tEa2u/Km3qRFJ9xuOMetdjJ4VvfsqG4i&#10;ZVVMFol3KRn1+tVodOeOGWYTNLcu+Io2OxY89hjr+Na8OvarZg2MIe4liw81wgBgVf7ufU/pW/tG&#10;Y1KEJatHzL8W/hbdeGdTfU7aD7TYTPl1jBBRz1BPr/hXiviz4OjXLoXdmrWTSY3lx+79zuHAr9Ft&#10;a8RWTwqfse+z2qoe6hD/ALw9vcD1q5rVr4GttLs7eSG3u/NAkkjEGI4/Vcj731966o4hxWu55FbL&#10;+aV47H5jaD8DJI9QI1K+iSFTkCH5y49gK+hvAfwtufEi2lhp1hLZWS7Ua4xtTA6t/vdK+m/sfgMM&#10;1vpGlW9lOq70mihB2+uCewpLXxLBp9tOptxKUfBkcBSy47Y7H86JY6xdLKXJ6nWeG20jwP4dh02y&#10;uUb7PGEPy5Dv3PvXm3xDub7W51eCOHAO8MV54NbF78SLd7OaCGxjmnfaMou0p7A0yPXjqN2kU8Vt&#10;awJyGI+bdjofb+deZOtKT5me3TwMKPQ8bj0GCbX5JrjRWke5l/0iWFASFxyEzxmvW/AujQ6PZ3Fr&#10;5MqadIQ1vHK+6SI/3SfX1xV+G40SS4EEdm0tzIxY7ZBtf6DtS6leFVeRIjasp2DyznaeB/KuepUl&#10;JWOtQ7GXqVrbw3E+xmVOm1Rge+K0fDdqkV1Cis4bAGVHDH0J+mR+NZsjFGIYt1LDHBb2/I5rf8Kx&#10;mOQCLqcfKwwxA6cVn0OqnHlZ6DpdrIZBtLcH5C2ScfTtXXWsYtmXusZBZAenufXvWFoqqyoXZUZP&#10;lLBuFA7Z/i5xxW1H5iSLtABDkZI49+a5ZHXuaXl+cp3q6Ajed3HGK5jWpHby0RfvnG0jkY5OTXRT&#10;SmO3Lh1EQG5mbv8Ah/SuV8UXTrGRISoZuFjIPy4/nk1lbUuG5xmqSLNHkIwjPAK8eWB1/HvWWNkM&#10;kkeSd/z8jGAO5/Otibc0xZpFKtwFxjvj/wDXVG6haO4yVVwPl2jrtz0NCNJamdDpqpI4wxD/AHsD&#10;16H6VW17wq2vaeIEtoz5K/J5ZBAHrj610gjQWflwgJvbHzfe2+x/WtG3cCGN1Uxqo4bGC3T8uatP&#10;U4JQ5Txmz+Dt9DDetIY5YZR5YS6TlGJzuQduK7CH4e300InuryW8lgVQGmfMhUYG3PftxXYr4i8y&#10;GSKQhZGbmU8hu+SOvtWHeKZrFm8y5ttqkh7UcjnuPSu1VJW1ZhyqT1Nyz/tLwysAkaRJWb7ofd19&#10;fasj4mva+MPCNxp13ZzC8J3xSRjKls5yT2HtXLnxNrWnyHdMt/Kx3ShmyU4wv5e1N0fXJZIXVZ5Z&#10;Lhzgq75XPo3oK6I1HfcyqYOEk21qeQeMPgneT6C1ncQ/2rby9UgjzICAc/j7189X/wCyjq8l9K9p&#10;Y6gtp1VTblmx7197N4yvbG2geOOMs0ojdV+ZnbsVHZcdR7VJdeNL+31CCOziR/OO2ZclkMn8RUf0&#10;r0YYpx2PBq5XzHyp8Pf2VdS0/SFvLONorzDB0u02O2OgAr1j4f8A7Px8N3i6xqN0gkYfJHCvyq/c&#10;c8ZFezf27rFrcWl01nC7QP8A60nJHruHfg9K2La6vg0DTiNrecujo65A78D8sH0pVMVKWwUcvhTk&#10;m9Tz+bwrDcmBoF8+3d2WN2P32UZcDsQOKxtW8DwXLLK8LDcp8xXxk54xj0/WvYXsbOx3xxW8M+nk&#10;5iG7CxvjJx+NZFxaw303nzKbcDjhsZOMHOenHIrzalTqe7TgkfOMfw8t9PjmWaFntlOGQcKjHptP&#10;YCqdtHb6VNEIrma3MbcNjKt+Fe+XmgnUkhhtkWNnXDMxyPbP97j+VT2vwxsPscTuizbgVcBR8p/x&#10;965Pad2byjFbHnvh24fUJ0aK/tY5FAOXOGLd15/nXqeh+D7zVIxJ/a0D90XO7b7cf1rKm+GNpFkJ&#10;bwHjarEDcT6VZsbWfQbdJYLW6iAYqwjbcCP9oevcYrlnLsHLc7C08Ex+YpvL1ppT0TA2n8fX61di&#10;sbERrKkMeyMEsc/OPw7j/Cudh1sswG5YmwMYJG4ev19a1Le1f92y/umVidqHcxB7Z9Dzz71z69Rc&#10;tiDxDNZ2ezBZVbAMSYAbJ4wO/v8AWufurpfO37lzt24Y9Pb2q5qdjDJOXy0saksfNOFAHt/h7VmJ&#10;JFNMvkrIVXLbWXG73P8AntW0UdWlkPlj/wBWXTDMeSDk9PT0/wAaimwqlt2ecLL3Pv8AT+tTXEu2&#10;MDaIm2lvkzk+v4ZzWXcAxRmQ4ZS+DuPBz0GK1juZmT4ouEazuBK6oVUbQGwd3cfXGa+etaQ6hqTx&#10;SRss4BKpxhsnkfgAK9/8RKk1tcwkKbhwRErjJ8zsp9xxzXzd4wa4XXJHtizSKN2wcZJ6r/Ou+hue&#10;Vi3oec6rZG4mgikkCSxyMobr+FLpqtb6ewXcMq4JHcg8/jW3q0UWo3XnWwVi8gfy0H+r4+6T6/4G&#10;q8L5vJrFYUZdmJM+56r716lzwra3I9EtZLqzcgB2jVsKR0yOv412nh3QZG08mMIZDGNm4dSeAD/K&#10;qWk6SlvHKF3RMQEMA5IGBk/lXc6Hp8lurRIhf94QhQDHI/8ArCs5yO/D0+Z6h4X8uzsQt4FYpcZd&#10;FGWyeCB+NXPEXizxRcW5isZDp8H3E2jEjKD3ruPAvgdbmCSS6+8pLKuB09z61qeIPCNo4eRVYMCN&#10;pX1x3z7dveuWTi5anvUYSgrxPl7UNPvGnaa6knkcsWEkxPP516j8EPEEwe7tnYiRXyvmNnaoHQep&#10;qXxhoaNZyBI8xtyoz9zvn6jn8qyfhJGbfVruNl4Lgljjr1zntmtZaxaPRpq61PbdSl88owjIALL2&#10;OTwTmqDbhJuLHn5VT+JR65/OrN027c43Id4ILcDp6e1V/mbgEhiMFCoww9/avaw38KJ+W5pZYudi&#10;OP5SUGTu6r1474FIxIb5iqDP3TyfqafJcBl+YqXU4CqML+B64pZFZZiAiBsjMbHHvkn+lddjyhFP&#10;Ve7HLs549h+FNXeyqdoG7I+U/wAvehcBC2fNRzkZONpz+v09qTLNJ8pAPddvO71ApgPjm+QgRnO3&#10;G/Oeff6e1DDec7mDt1Kjn3p2xvLBzEm4nAzwf/10GNeMBcBegJyB3JPpTQDY97HG7B67n6bfU+hp&#10;/KAguQrMRtbuf8/zpqsMsVBJY8852jtn60qyZUHpuByo5/EZpgG4oo3OshLY3n0x0x2pkamSRS7L&#10;sIJIb5SD2z60qyDCnjBG0LjrzyadJiPbGrZ3NlQwypOP51LAYoLHc6EvtAkDHp6EfWmuvyFd2Cfm&#10;OeST7VIqkQqwKlFGCCd2AfU0CP5iBlhHxycYH+FSBH5hEgdiuQccDhak+SNpEGfvZYr198CkZWLq&#10;FWNFJOdoxn6D1p0auNpQCNix2so+b8aZDHsEjLDJWLoc9x2H1ojAjmzI2JCpUlh0/KmR9125PUHo&#10;AfT6fzoyG3+YhWRj06dP60ikrCNGwAYlTjgAfe+hNBDxyEblwcjK9BjpUgVtwCKjMxGCONo7/jUS&#10;4dWIYbhkHecEDufQ0DAKSG+XoexzuOKFwrASOw3DazqAcHOcZ70u1G2MoBZUzkHOM+vpRtWNQPvK&#10;eRnjI9aAEjV1ZM/K5OGLDv6EUuz5eQRhs7cZA9qThVCYXfnO7J4z/hTkkxuYHacZ3JwevcUE3HOw&#10;Xcdqjadv3eN38qayjcMhVUr3559Pc1IrtHJ5ZXYpUk7hwR/e9qQMFjB+YncTyf1P4elOweYzeski&#10;n+AH5W7g/wCNKW2pygLMR8o9c9felKnOBCQd4IxwF9yf89qi2yj5Y1VhGD82eT6mmiiSTG7DBkGc&#10;A4x9D9KDu4fOSRgljkYH86dHguoVflQbQGbPPr+A70x2wwYhcFeFHOB2/H2pgKoZmAc7QTv55B7c&#10;UbmUMGzGjdcn0PB9v/rU1H27cAMSflV+OD6+lOVvMjCK2XXOSy4B9/fNAC7ZVZgh3DfgnPH1pjSr&#10;tZc4jccleMke3vx+VMH7zaVjZvlIVRxk9/wqRsLDkoUOAPVTnrg9sUxCK7Y6IB2GDxRTd1kOHLAj&#10;gKVbgelFKwznHLGNtyj5upIxj2684p7SGZUD/OifwsNp+hP9Kb5Xlx/LtfHzHbnPuBTt5MknBwQC&#10;p29V96oxHSBkwpaOPaQeWzn2z6UmGkBJKyMowMcHnr9TTRn5AApJHzR44I9aerKihlI4bB2jgDsK&#10;AEZVK7VICxgiMkEZ9cn1psY2yJIfm5zHu5HTB/A+lSIw3EligUndwOfQ01FkLL/CGyxAGNp74PvQ&#10;MSRUVmDI0uwgbehAPPX0p5Bjb5wQnzNnduPTHWnqG8xc/Oqn5V7gEd6YkZWM/IoGcfe/TPcfSgCN&#10;yYcxj720Mir2OOo9qJGDZOHRW4OWwAfWpFVo2L7GX5CrEc8H/P8AOolT5BghiAM9+/60CJGUyKoD&#10;bQ33WJxwOSppzYkkDlUZl+8EGNh7CnH58KpIjBwdwyWb1FR/dgVC4ywwVz82M9vegB0kwkm++SCc&#10;Yx8v+e1ObCOgIXaODtGTkdsf1pmNrFmOP9oHjPsKk3fLIyjax7HjOaAI5GDSAY3Z5GeBjPr3pW4a&#10;YHdhhyG569j9RSKy+SEkK5Y4Xywcf/WoYKdu4dwowflPt/KgB6xLJgAMEyQo6j2pzYbDIXBHB4wG&#10;PTj0/wDrUitlj8uAeBzgHH+FG9eZMyBhkFgf4vWgBzBVChGeXPO09+PWmJgIxUMqyJklzgqB0NIq&#10;jywBhY1TJbsDnp9acyli6ng4yxY8DHT8aAGn95sVUG7G75eOB0H+fWnbR5jOowc5w3TgVKx/eKrE&#10;MxXlgR+JPvTZH2oI5GwhRsEd+evt/wDXoGNVVZcszMN3Ge3cCkU7mlJT+7t98+ntmmsDJGpCna68&#10;ZGBn1+n/ANeldWbJXnJwhY/jn9KBFgDzlwVkjxlGUEYznpn0oE3PmtyDwWGOFHHA71Gm1mOV2dO/&#10;IJ6/r3qXyzFCUJxtPKjrjt+HUUAMUbOrK75+7twFB/nSqoWMkbiu7AIPK46AU5l2sqKCU/i5xwew&#10;+lN2bSB9yXjarf8AjvHb/wCvQA+RS0e4EOe+TjPsfxph+XcrkqVJ39x65/8Ar07arbgwKPtxtJGc&#10;dz9aPmkDFWJJGCo5J9WHrxQA9Yzu48zK5JBIwp7D6GomO6MLIDu+UFu/XOMflSh13Ko52jJUjk+x&#10;NPcorD5drAbvMHY/5/nQA51+YMVVDjqx6HPrUavub2LE7yMHPbj0xTlb5Y5C6uG+Ur1IHeiNl8vb&#10;hgV6MPTsKCokXRt7ptDKcnPB96fEhSLG790Wx6EcdvapFCqxzgAEH5Twc9j9KRlMqOWJCKc9eaC2&#10;M3HdncBIBhyOp/8A196Rl3SRHG7YN3ynAwewqbh0AJ2MF2/Koz+NR/KqqGO5+yr/AADpjNBmMkBd&#10;mKtllYfLGOCB6+3+FC7F83cFG75QvXcPWn8rlQhQNwx4yOaGXaAp3EAEFVGDxQIURq24E8gZ+b39&#10;qav7xjzIDt2h++fQfWntucjK4LYC4OQR601wM4IwA2Rk+negtCjcHiO1NuSBngD2z6+1NjZtrjGE&#10;zjAOOR1z7UjKC5kYgnb8wI4ye9SNlGkZmKsOhzxikWRbd+SrYxucqvQfj6V5341dl8OykgBsfeYc&#10;7Seleg3TOtncFXIYITtXr07evFc/440lbvwbAyptV4zt29d3tXjY96o+14djrJnBeCNP8/TomkjL&#10;AklDjnrXXQ6TCsyKFEqTNtZf/r+tUfA9lPJosUcYZtvAUdgO/wDOuvWwVVRt6rJkfM2cgGuRy7H0&#10;tSCvqfMHxH0v7L4jlVmKqspXkcgDpn6V1XwrzJqAjBEcQB2here1O+NelRLr13cqHDsV+Trkjqa0&#10;PhjHFbAybN8UhKoq8McDP4CuqMrwPlMRT5a7sezaTMRCXchoyM71HccDirsKtcb4iGcowbcpwfrW&#10;TYMiQ4llZQxxjGeO4rc0eFpLpXJ4GdynIGMcYryam7PThsjrtLUxxqD+9ZSCS3ABx19wKuzRyTyF&#10;N+EYbtqjJPfJpmjxiS1UshV+7qOufWtmGDbGsXTf1Knpj3rz+p07HNXFjtjfzTGZsEIoHCn6euK5&#10;a+vY7e6a1x9wbgyjGOOmP613eqN9ntdqqrtKWJY9DjuTWFD4XnvpmnuUYPIR8rLsOMdc9hx0rWL7&#10;iZzC6oYZRvTMeAoUfeTHcfjW1p9zBchI2yjM3QE5HuavSeFLJI9hjYP1bBx/+uslrWOxLCNwrcg7&#10;DgPz19zW1wNWCd4ljmSUOUY4d+g57irsGsTWUjxJCrLId5SPG056nH9Kw4byGOSMYVnxgZOABjp6&#10;Vehv7RUZlRSWHylTgk9s+lPnaKsXv7YnkkgleKARx7sLJ9zPYY9fpUN1rU2oeXH5UbGM5CRJwM9g&#10;e/biks7myw3mwK43deSAe2avvqjqu6IiEoQBtIGT3x+FHO2Wo+RzOpaVrPlxz/ZJkGPm3Yj3A/5+&#10;tRf2XeX0nlyXJZ2G793xGp7DJ/nXWXnkJGLm7md4pG2r8+AfX3P0qh/bkcjPFaLvj6jK8dO/+Bqe&#10;a5umyjaeGp7P90ZFj353SKeQwPHJ681IsEiymFv3rDgoicZ9c9/x5rodL0S/1SCMriNSBuLHGT6D&#10;PXiuik0G00e3jVkM8ijIZicjPr680c1iW3LQ5DS9HNrCbmUsrtklVHAH8PPXP0pbwrGohXeFUjC9&#10;OT1P/wBatDVbzy5AHwNozjOM/T8awZph5zBXLHyxtbPU9cYqd9TWMOXUl2rGQCFMZ/hkb8ifeug8&#10;JxLMzomXMg5CHoAeTn1xXKeY5hMr9NuHDJ3+h7123hNIl8tol2lV28HoOoA9aroaRWp6To6SqkQS&#10;NQrMTlVyCuOP/wBdbGx3CBCrSsoLxnJJx79qydDuplt2+RjMT8qryAv0rWiD+Wxm+WZSCdnAI7D+&#10;tcktzqUdCxIYfLQSFgd27p6jk4/pXHa1DG0jxLt+Vdx2EAHnOK2GuJfskrbl/cNuBZsZHTr271zG&#10;rXkCNK/RcA7j1IPUfSs9y1HlMmYszFywdckCPpn3A/z0qhMpZRDIAisxI2jn6GrUjNcbCV2oHDEj&#10;gY+v0pFkVlds57DacswzjPt6Zqyh0ZLtsCfeBKdwABwB/hWjpau3B24bGFkPBfGT+dUlieG6aPOU&#10;xlz7nsKt2kzSBS6lccYx1QHp9ff8KhktJjdS8H/bWVoVIVhlQnDDk8E/1rjboXdiJLe7M1qFDKJt&#10;3JH+eDXrNoC6xBWMYLZUk9z2zUlx4ai1CGYyeXL94qHXp7GtYya3OVxs7nis0UV4gI2QIAoJX+LH&#10;XB79f1qnJYw+ZIqKpMnG6M7Djv8A57Yrs/EPw1ljVZ9Pfy2QkonVQx+v4+1cJqR1Tw/cbLuzaZU5&#10;82Ec9PT/ABrZMZbggk/dLZ3CHbwPNBzjHIOPx5qUWepW5S7SAStsIVoWBx6nPesW28RWbSRhEaV3&#10;b5c8cE9D6e+eKvLqg+2tHBOyvnaFWTIH49cH2qrkuLNoatfMw/cSFiucGMgkAf8A660Z7yaSO3d4&#10;rhE4YOqkNn8KwYdUmhY4fzJFzuXOQPc59KsJ4guY9ryzRs5OAF4BbsOD3qXIz5LdDeS7llclbGQE&#10;jkyMCoI7kelPjsNU1HGzbDH97bMc/T9aw11woQJGYtGOjNhwD94cVc/4Sia3jjAx5bEhfnBJI5xk&#10;+1ZyE01sdhaeHLi3ZQ1zCJFTGUQ5yeSP/r1VvrHVoIJY4XWVA/y9if8A61YNl4u1DUF22FlNK3QY&#10;U/Xr3FbNn/bLXUTX9nJYKxCDzk3Z77iP4Qawkn1M1e+rJ9F1RLqb7NdxKkmBiOQ85HHIrqZNFEqp&#10;LA+2QryVOc+hx9abN4Ti1qNJgwEqnAlX5eewI9P8KuWd5LZzR2UyFWTK9ODjpg9Kxl3HvsVms7eU&#10;pb3NnDIYyGZlUN1HJ9ueDS3GmwQQmWFTbyFflVR8gHuPw/WtO4BeRHjTyg6knIyfrUU11Jb5VVWR&#10;+S2eh45we/A/SsLsnrocXeRxXF4/mSfIwEgVvlbjqCPf+lZN9HCskjxYYc7mHCs3oPb39q39SkN6&#10;ryso8mNgQr9fpntXNag4/wBW0LLMxDFQegz2/lW9M6ShJMs0Bcj53++yg7V+gqlNISowMsuGGOhx&#10;3P41cuGjiWRiTErc7cZIPbge4qtJJ+9RmaPcOGj6Aj0/E11RIZh67Fcx2EoB8sgAxuFzIHbkZPr1&#10;xXz74qKHUXvET5ndjJGeCpHXB9MYP4mvozX1aO1iaNsQhZFKg52t2/GvA/EFnbqLp0LPHI4ALggj&#10;B5H15rsovU87ER5keb29on2y5G9gJF2sS2cEng5H1pNBSVPEkVvF853rCwZewPb8uaedKzcvIzMV&#10;Zi6xlcZIOMH09667wzoj6x41to7b5Z54llRSPuFeufw/lXqOSPEUHc6Hwr4YvNb8XapbRInnNMHR&#10;+vJHT6CvY/DXwxlWOVCpV4WK7myfmHUg96rfDfw3cQ6nqV0YtoZgsEueG5wW+tfQWkW1tDAInxMf&#10;LDNu4IYnBH41xVZroe7h6XKrnE6doUWkwwmMKHkX52Vf4s9a5/xBZr5xTYrqvOw+57GvQtUUyXk0&#10;YxCsYxtXjtz+NcXdW/8ApD4bOVJYjrwOhH+etccJPmue7GK5bnnHijRTfQvtVsqDksQCfUemDXDf&#10;DDRTH4wuIVIRWOUMg3YPYY745/OvZdWsTHp8827ayADbgEEYwa4H4Z2ouPGT3UB37BkjHOenH64+&#10;ldbnoaU4Xi2dn4hsZLCV4l2pE0gY7uecY6/WsWRULKj7W3Hk+/r610viy4ikuJQOUUqcA/MGHfnv&#10;zXPN8zgvwem/GD7V7+Dleirn5bnEeXFyQnmFUHl5IH8XYYP6U2T5doyuFbCqADg+vuD+tHJXegwo&#10;O3cuPlHvn+dDKMOmwAsAPqfc9vwruPEG9Pk3eYzOQTwpH0Hr70q7md8sdyn5mVc84x+VPWMrnkHK&#10;lmZRhgPT3FAi3MrDufmfPJ+lSAnzLIAABzlmX+A44NJLv+RWXa3Q57D8KcqH5Rhs55bOf/1YqMKC&#10;oZVbYCcFuck9apAO+YxDcQwXoy8EDt9ee1JtMmAVcsDuTBxx/QUrKrKSMkNtztOAOe/tTtvmMd20&#10;AkksvC/WqANu1TuZUJ4BzkHP8qQhXZyF+bjBzzxxux3+lImFjA3jpkqw5A9aGj+XcuckdP7oP8VQ&#10;wGtjafvR/wABVe4zyKVishLfKeMHLZwB2xT4VLMQ2XcjIYc5x/npTfLaPa27GTkopBx9RQAq7Oxw&#10;xGQkZPC9857U4DbMVjACyLtVic4/+vSLG+3zFB2ZK5XnmlkjaRSQGDkc7sA4FBOw10VMcBSMM2CT&#10;x7UEKqESfN82QCerdRgUjDb82cHbncRu574p0jq3LMh3c/N1welAxixIqqJOCDuPHHTjPtUsufl3&#10;R71A7rwPf3ppVmZSGV5OojBwAR/Oja6soBLMDvK9B9PakMRV85eGwivjag+97n04pWVpFADbAT8o&#10;HO0DsRTvLEm8pExkc7jluGx3pkUnGMjPJLNwNvagBWYFM5YovARRgbuxJp0Ue7hArMcgem7+7UXm&#10;AsYy4yy4HYD3zT0z8jA4LNhcHBX3+tBNx8e1+M7drYDnkse4x6UkmcqykRbQVDYyeeozQufMXllK&#10;kk89Md/xpqnascoOHzsCt6+30FO4xU5fA3YUnK5zkd6ZGAzkg4Zm27SMD2xT2lK7GA3HGCcYJz3/&#10;APrUxm2pkupUHhyCCT9PSqGJINsa4+bBwTnA/AH9alK+XIV3AcjLIf1qJl+eTd3BJPU44yfwpcs0&#10;ROQMnaOhOPU0wFyobdgBE4O05+Y/5/WkLckiRUA+Yhf4fU/lUeQ3lqihyPvbgcH3PrT/AC2VVbb9&#10;0YLHrQA9owzD/R5EGCOXznn09/60PsKncu+MksSzYKjv+OaYoO1Sz/NkjHU+g+p/xp8imPyyTtfd&#10;8oxknHGPp60hDfL8z5w7srcqxkxkfSio8BCQ5CNnnK5z70UxmDGCHCqGQ9AT90+1JGp+dZBgE/Mq&#10;9sd91DjZ1Vt6nOM8MPcelP3J5eJFYsoyV7OT2+mKZkAjd/ubUbg7m4yD6D6U/wCVPnHBHA2DIOPU&#10;1GzDdy/7zYV3YyCPTPtSgiOMr0IUEkHI3H0oAFwsIVgRGcj1HPanRoAq7GPzZBbt67f8+lEnzYCA&#10;IrD5VJLc+/pQrh2cqylshSuM9OxP9aoaHLiQg7ZC46oG+Uj0qNcsr4LZjPIzz9MUSAeWgMhPUr2B&#10;Puacvyq5I3qBkkEk7vqPepJF255ADOcAlSQAPf1qHBWTH3V3Yxj5hn+lOk3Ky+cN4UDG3ncT149K&#10;VP3e9VfdIGCg9/w9sUADABG+TYASQFbIJx19s05UG0gn5Ou9RnJ/+tTQqtuY/LJu5wvG32Hc01sL&#10;vyrI2BuK8EEd8UAO3AKm0FY9xOfvD2z7UjsrFzuZ2xlVPQDup9R3p8algEYr5ZBKOBjdnqCO9G0x&#10;ny9uOSdxHGfT6AUAG5VQHnIAAOOo7FveldV2lWC45wCcnnvx3pY2O5TuyS3XGF29iD7UKpUMN4IG&#10;Nrdwee1ACbijx+Z8q4x0BJyO59+aXzHVkZAHUAthuR6AmlZlaPj5UT5lbrsI7n25pJGEw8zHyO3+&#10;qB27uO3t3oAHbYzo4cr97g/n9aVpG3sAo34yf4semB3HrS7Q6FMhOynOVyfT+VIFHlhuHIHyg9cZ&#10;weaAA7SCVThv+Winv/iaWJi0qIieXk7ju7Z7fTvn1NEgMaja2RgoW9vp3z/ShGAUj7x5yT0I+vb/&#10;AOtQA5gDH5TYKsPnbOQR/n+dIrLtLkKm1vl/iT6e1JGDtUAq+052lcc/5NCq4eLaFwMs7nqvbn/G&#10;gAWTcvC4VjuX0NTtuaQfvecgkr1ye30xUSs7ZLJtfbksBjjPb/Penqo4YkujZwW4Kgf/AF6AHHbt&#10;cHbEwcgD1Hc/jQzNJIEIV+m9iMMzHvSDLFw4aRdoyp6n049adGu+NQSThTtXoPz9aAHN+8VmkA/d&#10;j6Nx0JPvUcUizMjrBzjKjdx7E+lOkjdVfG4Lt+6Rz17fSmfOqSMAN27eSDg9OBjsaAEcKkZLPtk3&#10;cegz0x/nvUioE24MkiD59rc/Tj0oZQu5AC3APP8AAOppHjLGQNwSBtI7Y9+xoGLICpVvl8wL87qD&#10;wTS+YzKuTyMDKDgn0P0p8b7wsYO1SOG9SOoB71HsZs+Y4G3hl9T65oAdG3loY92QCGO4/ePUCiTC&#10;q5xu2kEAn19T3oG5lKlgwJ5DLjgdxSqAyx7mK5U/Rh64oLvoDbGVs7R2D45BPfHp2o6BgCpYkHkj&#10;AI7ZpFm2eWo2qV+RNo4JP8P40MyKgJUAHqSMAexPb60GY1AJGI3BlJ3ABshiO1DZbaSWYkn5QeQR&#10;2I/ligqEeHOxo4zlcr0H9aRWEahuhYn5D9765oAcdq7duQGHLkYIHuKT7yjbyRxhhwfQ0pUR5HzY&#10;X+GTr70okkXhW3lsdegHuO9BcRGXYoZBtVfvZOfvdR/9agFWbkMoQYC9AP8AEUrXG5VGzBBB2qcK&#10;PfPvRtZTnzGO1sFiM/WgsimxJaXAUKP3RYjHXPXbVvXlj1T4e6YphjR4d25nPzbccEiotokbyyBv&#10;fKAsc9fT0z+VVLOGSSyMPl5SBmQqwy34n0rxcem7M+04dkryi2YHw7w19Im5lUPiPHc9Pxrsbq3e&#10;K4jRGDRtLhCF9uaxPCmmtZeJIyeVZ1O0cjce30ru7638rVrWHcFG1mII756V5vNofXVlaZ85/Hax&#10;WHWggCkzBTHj1HWsf4d7o7oo6tFCn+r2r8y57+9em/G7w+yLaTmIGeOYsrkZ3xkcj2rg/DVq2h6j&#10;tlcSyMNoBHRevArppyvA8HEUX7W56JprPsljyzNJyGB44579K6bS2YkSSbzlVwg58znkLXN6eskd&#10;wkWV3K31yevWuo01m3IvlnzFciQk8oByNv1rkrGdPc7TT43eSPZIwjVSWjUjOOu3/PpW/aGRozHs&#10;3RyH/WE8n6VzdjLGu0kB4f4iR82M9P8A9ddJNNvwioCi8kBvyIPavOsdiGSaamWAUSTYJUt93Gfu&#10;j3/KtQ2rTbVsR9oZ0ASTcMBe4Pr7UyxhC/L5oiiz97bn5j1B/wAa6GxiSCYJbDyXcjBHOwDg/XNR&#10;K6NlG55/feDdcvZt81tuhBJKxtyTn17cVDdeBL5ifL0tUeMb45JZMLn1/wA9a9jjLmM7pGIUkEN0&#10;PHSmLGNpGyNcJzkZJHv7Gp9rIrkufPOpeEdXtmZBBE2wAsRk8E+3+cVQj8P3du+1VmB3bdvl8DI/&#10;XvXv/wBgj+zzvPHiLfk7eB9fWkg0+OaNWjtY23kgs4OFX19TWnte6K9mzwVobuF2C28o2LjLg7Tj&#10;tmr1vpOtatCFEM0cbLhZhF09v8+le8WOmopdTukQN18sYx6jP5VqrYhnSULtwv3FUDB6Ee/4U+dd&#10;iuWSPC9N+FuoyeS0+CT8yNKSMnvgetd/4f8Ah+ml26mSRCI+MmLAfPf3+ntXZzQRxogB3RRYATdg&#10;5P8AFuqNpE+yxYkG4f6vBzvweh9D/jQ59h2MSTbarKTInkxD5WZdoLdiB1rmdSneSSRmUOeT8zYH&#10;+f8ACtvXLszySLtHlhthjbqmR1z6D+tchdSlt6AguzMMEZ3DGKEbKFldmNqR8yQhoAWHQs3TAyRx&#10;+NUZWWRvKeXy+BuZgFZe+AK0lhZpSAGSTaBvbrx0ANU7qGJWBlIYDPzcHjHBPvWyEZ7fu5lMMhxu&#10;KhmGR6g/l/Wu18F5jCMY027CQCMB2PQAe1cVCirI2P4lATdyjjv9K7HwrA3necZGNw5BRXOPLGOM&#10;9u3Wm9janHU9Y0u4aBEeRFG6LIwcEY/nUlxMIYVkCzbWYv8Au1zz6f59KpW9o0m2K4fc3kcOo445&#10;6/1q600lrGkfmbGdhw/KkYwDmuSW50pWMTULjzZGV1CSM3ybvutkYxmuYv8AznuJA4LxINzRt/eH&#10;p6gCur1b5Y2DEGSL5vLY4DN6/wA/xrkrp/tjNI6M7M2RzjB6HgdR61MS5bDBcLHEm7/VscSOoyfx&#10;HpirYt42jwqoGYcIeGTBzge+P5VSWBEjWNjuXGZMHIGDzx2H+NafktsVSG3bjg7RlVx/OqMWRiJZ&#10;mIwvnFQVBO0D3x6VaaNF8h9vnScA5JBf3IHT/CoNvky7CQIWVQXI9/51YCtGyvnaeSZM9Sfb6YrN&#10;gbWlSfZm3xKzTMNzRsclh6L7jP8AKuhscGPzVjaZWjwZmPLc87h3x/SuS0yNpLpQiOuDvVs4ZX/v&#10;D1/+vXWWLK0MHnQMj7yUKtnqeScdv8apM56hYWzRlBjQOkeTuIwFz0GfSs288L22pxyGaNZQ5OVU&#10;DC+mPWtnyI4WLNcOyE7vLIxj14H4UyMw+SXiBi3ZIDnp6nHpTuQkeX6p8KbG8uDJKkcB2lSrJt57&#10;EEcfWubk+C9rCoeKKQSKSRIJcB898HtXt4tlU4H7w9Ad3X/6/v05qlfQpGuZY/l3ErvGCOOcjvQp&#10;yRooXPC4/g+0cqpFqjWxPzMxO75fQj/GrDfCKWORJI/EPmODggRjAA6DmvZXt4vJ2mGPyk5DAbeO&#10;59fwpr2sSTeZ5KsF4G5QAQOlHtJFez8zy/TPhNDMHe61afd94rsAzj39a6Lw/wDDXw5a+W72n2i4&#10;zuZpgcn8ugrtLiGJNrRJ5jKMsHOCM9/ei3s/uOpwYxna3DHjoT+dTzz7kOjzbjrOx07TV8sQRKu3&#10;Cqozj0GR7/jxV1ri3dZY3jVUYAFwxO046/Sqtr+72BEVSp5xyR6n61ELxoJhuGecZ29RngY96l3Z&#10;HsI9C7bwxW7xyRNsZlw6oMg+5p2rWsclmQyFRtx5fY+hGOlMmihK9dhPAVc4bNUlld1XEjNhsEkf&#10;MnGFwPT61DMuTW6KSyTWLRQS7kG7b5jD7pI6N6j0qtq9lcm4iaCRsQgBw/G7PTP4+nrWldlJrdg2&#10;7DMEZeT7n86pRagWkEUm6RuR8/Qfj64zWVuobMw75dzhmbYH3AhRne3bAPTFYF5bTbW+fBjQBGJw&#10;wUdSc966TxB5dxHFIrAuXwhUcrz1+nFc1LcbFBkXzstgjPDc9frVQNehmys1u00jP5rkZZxwzYHX&#10;PT0/GqFu4eFGiVS27cnmD5h64P8AEetW7jLsxLAbn8sAL09MDuT61EcrblCh+9tYFsEfT15rsjsY&#10;sztcQf2fMqMIhtxHuPzFs8kj0rxXXoD9gumkbYJn24Ue/XHr/jXtmuRzNAyFQzJGUaTgnGMhj7Y4&#10;/CvOdQ0tX8nKGSJXVgCM5PZgfT2rpp9znqbHm7aMqx6oZC0dwuF3qM5+XOB79jVb4c+Lbbwf4ytb&#10;y5TCCNo4CVOV3DGSvv6V3/jyzfQdLk+zxeVK67RtGWGTjI9T/SvDb61k/t22hmk3P1c7s4A759cf&#10;lmu2D5znjh05K590fC/xfp1xpL7nikO8Ef3hxyT65zXVjXLaO8JhVXaQccgbST6V8k+Bbo6fMpEr&#10;IVIbap7H1+le2aVrQMa7ZQHx8yuBlvQg+lctSOtz1adJQdkejXE37iY7chlOV7rz19xXPyRxLqab&#10;wJMLwp6DjoDUdnqQmZoZJPnYLhjy+30Hv/Srm0f2kwEbRKFJAYc5A6j8qxirM72vcOe8X5s9PmMU&#10;ahXX5sNn8Oa5P4X2aNJdXkiFd8pcFTjBHT/9VdX8QIB5MUQOXdOrH35/HpVPS9Jj07T4wYsEAgKO&#10;3HH0xVs0pvlgVNen8+a6KKpUydvzyB3NZbIW+XbIhY8tnGeOv4d6s39xHLCTuU7nJ+bjOO/HSqSx&#10;s8jDDb88AHOT/IivqMImqKTPynOKkamMk4hw8gCnOFzyMhv/AK1AZPmEZ+QJghm5J9DSn5VAUAyA&#10;gNjglcdh2psf3lULuQqE3bscHniuw8QXKt8pXeMZcL09MY7mmw7pR80bbs5HzZHTv6Z9KVsRr/rC&#10;NuMNjLY+nr/hSsT8gUtsY8842HPGB3pgPDBlzgfLhSTncfb/AD6UkcmJCqbQyjO1h94n07cU7y2+&#10;Zk2pMCc85PucHvUUcisuUlXy+oz6iqAcgHyMPn46gYLfX29qPlXfkKiMuVJOcY7Ubi0ilflG/kAn&#10;P0/z0pNxWSUlPLVuofHp1zTEKzSRc7Nr8ZaQAkj1HtSbQqsSpwTzh85/CnqWjbGPlI2s3Qcjp/8A&#10;rqOQja6sR5e0btnXrwagY5R5fPyttXduJIwM8ZpNwBHVk/iK9j6Urbo1be2SzbjxnZ9T/SjzEkJ2&#10;tgLgA9uf5UgHSKqruwu7IOGz19Pr70w7G3fOURsgyMOVXHIX8acyqkQBVWPC7WBPPr+FRxxmRIty&#10;su7hVduV+nqKokdvkKqTEWAAwiD+Q7Ucs+8ICRhtxPAI7fTtRvKvIvzb342scbveljU72WP5jwF4&#10;/M4NSUPgBEmzaFMhO0j7gB5IFMZh8uS0sYGOuMDPB96dtI3IuCW+YZHfv+BFNjVRwFYEn7jHPOO/&#10;tQA7Zu3YyhyN0WeQPT60R5WTLvuGeV/u+mfx9KbuaTarBkYDG3qR6nPcGk4G6TDEqQCWOB6DgUCJ&#10;FEk0eCzKAMsTgHHYf4UFiu2MjaufmGMgfSnAbmxsXk564G4d/eo1Uo3mY3N90Lnoc9fegNAZQjqu&#10;OVcZxyAx6E+gpyn7Oyec3yjcN6j5ee496YpZZG4wV6SLyrf44pybFUKxZPm+XHPX3/pQAhl+zx79&#10;jNlssem4dAR9aTJjk2EEcEhz83XsP896ayuuFVgq9n/hHtiljhk27I4XxkYYt09cfzpgSMxjY4IU&#10;gLnv+foOaQ/eZAq4OCFUZJPfmo8gscH50xx/MU1lUZR8oS2Tg/p707jJmUySKfMyoyMr9eOKZvGX&#10;jVdqKMlgcY55Oe9MMgXcFTMhJxk43ZGMfXFSKrKxVHChdqjIyAcfqaZN9RyKAVBV3znAGMqMZpgJ&#10;a1UMwEjfLktkqPQf1+lIIUWJdoMaE48sN8x55z9fWpY2dcMGjQgcMFLAjsCPSgZWu5G+0MIihRcD&#10;cw68daKlVvJ3ABiCd2c9feigZz+7a7A/eZenUnHGR6CklVdy5fIUDOR0HpnvUhJ4AXOTwwGN319K&#10;bErLkgOF5G0cAe1UYgxdQse1GYdVJ+7+Pel3eWuOr4yjJxj1xUSsu1S4Cy9QNvGKmJfbuDhsdMjA&#10;OfQ9vpQA5ZCqncVCjnCjh89T9RUQcfKWIG3J83HbsCKdJIYlcMpDFeB/Ec/xYoZQmOGwy7dqrwDT&#10;GMXau0feOC24/wA6WP8Acsw3ZCnar+nvilibkoWUq2C2R09s0R48t2UKI8kYbqcdRn1pAOZSgIXD&#10;MDgr6tng/SmNhnQFD14xwQenJ+tPkDNJuCBcIM57E8An2pA21guzDg7fcZ4z/n0oEIoXe6Eljxhc&#10;cHHYfShWO0bTjacjcM4z3/nSoI13mM7dpwCwwMD+QokkMaphlyOPm4xnoPyz+dACTSHK7mVT06Zy&#10;3r9KfJuVlx0Qj5DyMdeabJ+6O3PlBiVAIyBx3HvQpVmK4xIoJLH27+1ACNtZmjV8qDvVF4Cg84x9&#10;ae3TDIFP3m+ppNqffBWQHH3l5/8Ar0DcrKBk+i4xu9Cf89qAHSSFDkDZhvvkjHTrScRsMpuVQd+O&#10;Tz/OmqqooGwKqgsVxwD6mmq4Vdkb75GfAjbqfbPpigB+PLbDnjO0kD5fUDFLuZpHfCsh5YgY/Ae2&#10;abkM4YYSMnr2Pqfz70m/7MwckiUHlwckdsY/z1oAfG23ChhjGVUDPPrTwzMFBHqSTxhj7UhKxyEO&#10;jKgG7ahyfQ5NMhVm8tAu8Z4kY8j6+1ACowMgAOF7u3Qf/WpP9WsglBC54Xkbl7Z9aJEOWP3SDgDq&#10;Dj1Hf/61LCxWQKS/ygYzgllz/KgCSNZGUMedgBAzx06U/aFC7hsRvmB6bf8A69RhWbcdqD/aDHJ9&#10;6dI3mSYAbplsfeOevHp/jQBKHP8ArGHG0x9cZJ7+1IqrH0fDbQQD/j69DRuRVADMC33dw+9/9f60&#10;PGWd/l2sFX5s8Z/vfWgByxqwBDgB0AA569yfSkC4BOFKKRycn6j8ulPaRXAZmZwSQex9s+1NaMSO&#10;56jjd7r6CgB/lgNnexX5WAyAQvrzSyqrZDcliTtHIx681G6+YxDlmHVnA5z2GPT/AAppuDnOwl+u&#10;N3PHp7UDFjRsBQoj54jI+U0oZmUpGok8vOMnBK+g9v8ACgMxkLHGH6Y7D1HpTpPvIrMG5K7VHAB5&#10;GD3zQX00BSynAwHY8ECk2gqFHy7hjcw54Pamhd0JVm4VsjDYPpxUm3duXPIxwx4+o96CLDZFVx8/&#10;QDHygjAHU5p+0yfK20P1CN19ifem5KxhWZUVvuK3b2x79c0jMqf6ttzqeR2I9Oe3vQIRhtUshVQe&#10;AWP3D7UuT5zDYVlGMqx655zj3pw8vzBsCxuDkRk5I9RmmqQwTDbt5JK5xtPegBf9WcBtxdv4utND&#10;Z5whVRnodwPTiljjypPMmG3fOcEc0bVLYUk8YEmcDrkn60FJh94nJxu+ULgjH59TTRhVjGWyp2nH&#10;I3etDO7OePlYgjd96jlo9mzfu+UsowM/zoNB5crNwVRkGWYdMHqBT9JuBZ6q8MjKqXGCsjHqf7tQ&#10;rCojwEPQ9HGD7VHcxtcKjRgpLEQ0MqYB3e/06VyYml7SFj08uxX1WupdGdNdeHdlwkgT95G/XOOT&#10;zkH0rUu9txq9nIv+swM9eMfxGovC+uQ63piBz+9h+Rw4OVOeS1XBG3/CRW3KkqDu/oM181Zxdmfp&#10;XtFUSkmc18RNPW7kmjnhSeLPyA9Qe5Hsa8v1LRYFcs0S+fnAlJ6Hrj2r1XxVELq6cvI2FJG3PK56&#10;fTNcJfW6+cHTDKwYBv4nI789KcJFzgpRuyHTmRQmRlzhdzHgew9/eug0lvMuB5YYiNtqhz82B1x7&#10;+1YNtEfs4DthQMccsD34/Lkdq6PT5yqpcM6ozR/wgDp2PqP1qqh4SVp2Or01pF85gmctldxwSPQ1&#10;0OkyCFGj3L+8BPTj2wRXL6aytHG8aYMgO3ccED1Oa6TTpv3ZHmJux/Cv3B6kVxyOqKuzpLJ/OkZH&#10;xEI1BPIO5/Rq29Mult9yld5BLByvXPXHtmuW01HtWdXMqkgv5w6kn0rasmKwq8i4mLBmK/KCv+Pe&#10;ueSO2MdDqluJJFAJ2wKuSq4O7Pv1wf6Uzzt0xX5QFj5Oe3aqa3MTZjPztN84bPKr2we//wBeiNRc&#10;EIsTKkI/eOvDHHXNZ2N1BGlGsXlNFI2+M4O4Abc1LHGse1gQqdTvOM+nHWnW6q0cQQIFxyuOP8ji&#10;o47FSomEbTRZy80gOMD+tFgJprswsZGOWxndggEH1qV5leOPe6suMMcHr6EdqkkijnQMvmoynBTq&#10;ST0I9sUjIFV4yy221QW2HPHue9Mh2KM0IwkgUSf7UYwdvrWRqEhtWLJtdhJ8qjHGOOa29QgW4ikR&#10;J2Mm3KMkgIYH2/z0rGuLZYYRkyXM7D5emCOh57Yqio2Oav5ZV3blXc7bic5De4PeuWvJRCyxAMGy&#10;Se6qp9T/AJ610GpXAmzHEYx5TkKN2WHPIPt7+9cpqkw3NtPKjDxlsAd+T6+1XHfQ0lsMvnX52VnX&#10;5QpZQcj2AqtLC11AfNMewIdzDpg9Dj1pnzSAMx2ADK7pO3TAPqahe+heFrZRhSzESuMcgcqfxrdI&#10;w3GpIJpEH3c+vGM8ED3/AMa7nQWis1+Zg0wXy1ZcEgdOfeuG02NpJYZMooZS7lecDOBz9ccV3uia&#10;ZDdTZeNtpAPmH5Nq5wB9c0TWmh20l1Z6Jod1buqxpIFkzyu7J3Y/UUxo3dRJ5Q2hj1Tjg9P0qCHT&#10;UsYcrGySs4G6PkH05HT/ACK0pFVbhF3zRN93y5G4kz1IFctjZ2TujB1G58xmYPmdxuRgBhf8j19K&#10;5a5LsrHcWOcMmOvqc+v0re1WzgjLeU7A7iwbHTknGO/eudmuolZP3mwcj5sgEjoR70rWCRJHIqXT&#10;M42x54znn/eq3FMsMaODuZgSvfcPb3rMbMUoIZgkgDcHJU4xg/jVmFvMMTbTEQpIZe3Y4HbPpSZk&#10;0XUdQ25dzKpwqBuQD1P4Vdby1YyRfMd2/AJYYIwcetZkcqTxv5e5Gb5mCj7n+17HIpbK9kWdf3u9&#10;tpHzkKAf7uRUCOi09G8yD5WVRnaznGeOQfY10tnMjoE3AKq/6tztUE9ifT/Gua0zbNGFUifgttbP&#10;AJ5x9Oa6DTNskbR7gWK4YYBOR0b/AD2pXsZSV2ae7yN6wkNHhRsjXKoe4U+9R+cjIxiDEqdpUDPH&#10;v9KRWm3MolZlzz0GBjpj9ak2hkAQMrqucHnd/T/9dCYlGxFAvzLwX7ZI5z60xlLy5ZGJc4PmHJHb&#10;FLDGvmb9hHzkAfxc9se1JJH9omxCHkkQ7zg5XPTI96svqQeSPtmSd0iHlSMrjpx70mIo1Dv+8AB+&#10;Vv4j7VZ2kMxbcrKxUrH3/wBn/PSg2+fMIYp8gAQjo3Y4/wA9KdirlC6WTzXDzMzFVKccg9wPapUk&#10;aVgNqA45J6/n+tTeS24ZVXfHCxcngZxnqTVVbQycSRK23J2qxAAzkr70uUsHDbWyxEjthwp+6fX8&#10;eKeJFu2RQG3qCVkdflz7evNTeZJ9naTylH8BC/Nt5yG+nrVWeWSSWTG1GX5cIeox94D0zjiixLHP&#10;5kcZRixk2FXXb1x39qzJN0m9LZ9rMF+Zh0IPJB+tW7y4aMBzOEBAAOcE8fw1AskgnDCUFR95WGM4&#10;7Z9M1NjJxKn26VdwlIKsATx6Hpnsaiu7w3UzOqGLzBxzyCOxps+IZVZpGlglDI+Bjac9MUy4Vrdt&#10;7PGAhDIe3PGef881Bk0inqUkM0JSM5jkBw3GFPQAHp1zXP32xLNUYZI2qCD8x/8Are1aMk7rHKU2&#10;puOcBM7eehP6fjWZcbbaCJvKCy7juyPmznnB7UkrC8jPuQoOUJ64DN2I7H3qmGZfLDdMjAx931I9&#10;PeruoYjmdnKrGwOWAB3Hsfr061mKn2jh3YIcsWJ4/P09a6Y7GUipfn5WVQqtI3yuWzgZ/kawlsFk&#10;1mzhjHlgTY8uM8ZHPP1rfvI3MshCqE28sDge+B9en1qLR9P8zXbORo9/OGCnIHPAJ/z0rqic0yn8&#10;QPCc2pTSCOP7Wyhfm3FVXPt7j+VeG+KPBE1nfCRRHJKznlCOM+3oK+u9e03y8OSfnzk9Pn6AfpXj&#10;3jXwzJBcOjfJcANKUX+73JPUfhV06ltjsw8efU8u0lHtZF37ywOAy9D7fX/Gu60PVZI8Eu25STsx&#10;nJ7A/X+tcnJB9mkkGf3cZwwU4ww6nPpzVzS5pVZcSmOM5wuOSexz/StmjuirM9h8Mz2/2yJmj35b&#10;G3PPTt713YeOS7tOPM3EkSNxjjjP8q8o8NK8bBGUZdgAVB3EY5Oex9a9X1FPIa2DJhNnEhHXjGRX&#10;LI2krKxmXlqNS1ZXXZtUBNrf0rnfFV0be7NpAQY0yszZ3Fe/frXc28aWdrcTyKPNRDtZRjcxHFeX&#10;6zM9zPIJdvmMQ0+3oB0GQPpXZg6Ptal3sj5/NsY8LQtHdlJ5PMkSRlATghtowQOgHpTNqAFcvuXJ&#10;xnjB6g44zTYoywDx8O4OxiTz/tY/SpPMXAdX3IvICnB44/Xmvp9tj8vlJyd2RltoQ5GMgf8A6jSn&#10;CrkkNwNqcfKP72P8KR1DZXLE/KfmGPfNKglDZDhmb5RgD5B65/pTEKxCNjcoAwC2M5PrUbFFYfMw&#10;X+6gH+cd6d5YLKH+dmG3YRgZ9fpRIqM+3P7zG8nOAqj696YEsbLG+YgrHYCT7VGsaPn5AhUfMuPX&#10;pil4lkGR5RCgbeu7jr7/AId6ZJh442HylRjcDwQOmR/nFUBIoaZnDgocAEMcMWPH5e1CZkPI3KR5&#10;ZDN0A747U2NW2tnaXzuCbs4z3I706NwzLltxTKiTb39MHrTATIWSMSFzxg+hH19KczCVZOMAjZns&#10;celCu23Yi7DjlGboPWm9F2hgsYXHHBPPTPrSsA7zkWRGALPjDZ54HTI/lRI4bg8oTlkRRgk9jQrb&#10;UI5IY8qP4iOgpuNzqpYDnBbrtz6Z9aEgBZBGyceVuYE4z931z2pXkZiCGVt3QgcNz1Bpyrt2ySbl&#10;DZym7GcdvpRHJ5ijHyzcgYPy7c8596BCPj50U7FU5+Y5wfrS/eUMAqndtGRzk9hSbYvMK48tdu0L&#10;1I77jTGUeSzSbgu8H92eenUfWpGOZfvblwUPzDcWP1PsTTvuIgZVztyWJz83pSKzFQFyHY/KAMBS&#10;enPoaFVWkMcZD88kZ49h680gHRqfk4zkHdk4XHoT6/SmmLln3bEbjnqfQfSnMrKQT+9fkANghfag&#10;MN212wuRk4JLeh9uaAF2jy8hyE7qRj8Pb60Bd+VKnLJn0wfWnBWZlUrtZjnkcjHemoryTZXPJ3bn&#10;bjjsfagA+4uMuBkcH+I+ufSmt+7Uj1+YfMMHnrjrkUinbJtJIA4CbcgZ7f8A16NjfcKSIq9GOGx7&#10;ZoAMIpKtu2BvXq3Y4pkkLGZhJ8y4O5WBBYexqRhtRVIyQCTkcj1wfWkDE53ZkRo8q2T9OlACNnaF&#10;A86QDAYD73v+FI0n7thu2sfUc5/wp2za2FCoVwCY88g80kc7NIFVQVXIKP1/PtQA0LuV03NtZsny&#10;1yPpntTydyxh8rOB0Udh/XFR7cxkKWZCMK6jHP8AX6mpfMZYw/kyIWGSOCF7bvoaDIauNoYDegwT&#10;u6c/096dhEUEHy5CMkZyeemTSbizERqFDEJuY4GPTH+elNGAgwWxngY5bnqfYf1pmi6DkwijMvkh&#10;uQqnj6jNFRK6D7zOeeCse7IopaDMFmDfPsDAZzuY7vYH3o5Zthk4X5tue+OMj0qUyLuJGzg4HP8A&#10;P1FMQIW2BWUFvvkevqa1MRjScAqqpu4Y+h64GaerlEYBN5x83PBI6ZHoaRmO1XkUu3Y4yMdBSshX&#10;aCvK/KOCSM9c0AIpeQKgI/dqdm7n34+lSRgiMIMBSPmxyrDrz6VGsYVVYtmRc5HUNg8c0qkSR4Ve&#10;XDZI4B7ZFACyfKpXAJ42ovb2+lNZgQXVcswxwOFYGlZwI9xKhl+YburCnMmY1JYRqx/d7j/MfSgB&#10;W+ZtrbsR9R1I7/jg9BUMhZmG9Nq4G1c8tz/KnxiMK2wlFwMKvr160sZC/wAKo55YE/54oAGy/moz&#10;8N/e6lQM8+nP8qYrDy0fcN7Da7NzkeuKcrNyHYByTjAz15xk0L+74LDAzgKeVyOMe1AAq72CsxJX&#10;7pJwDjpk/wCelObd8qg4UMQu4Yx3/wDrc03cHWIBwrJwR13L2/GnOoVWUOXYsrHf1JPb/PpQAZV8&#10;Kq9ejdSeOhFLzJGNzMT/AAr0wOnX86UBpJWKybfmG1/Qen41HI25nx6fKpUgr7+9ACf6yQuzMVBZ&#10;cZ424xg06BSqxqyJtI+ZVOChJ6A9/Wm7UdhvYdfnRRjAxzz9aVR+8aMgsW53Eja3pn8KAHx5MjqI&#10;xMA2wbjjA9x2yPT0pdrRs25GKt8pBIJA9vp2p0LK3yKqkEbTxzzx+fX86gT5odvyK5YFWyfXnn0o&#10;AlSMQLwzMpG4r/CWxjcfYj9ajUrMiMzEucAnbjIPUZoDK0i78EMCdqnJXsKkPCbtmQp2k7uT+Hbv&#10;+dAC7T5hG9oyuBkDhj0/l3qMBN2FCgYKZX7vHB/DFSzLumU78lTgFj+X4ml5iGAx2J1yOfz7e9AD&#10;WwyZQBGAGNhOQR/DU627tIw3c4H3RkgdsenvVfaqZDOACgP+925qRfmYoAGOBkK3BPSgB0eGLMCp&#10;MnAUjLDHr/jSqp4ffvVQD97oRRCQy8Jzn7x53AHr+dPjUmUHP70Eru4/yRQADIYAIElJHzSHgL/s&#10;4609vJLOzA4J3AsflYd/pTesOW2rtyx29e3SkhVJA5YYDNjaOAT1GfegAXYuQysxz9/cRz/+qnxy&#10;BfujBB5QDj2xTGyrhiuBkA7uOccce4pWjXcuwON3BXIHWgtCrmFgCcckfMOMnqMCk2rGpVWRxkZ3&#10;qR8w7A9zS7VVTkKVBwd38Q/pTzlRCJfuhSRxu6fSgsaytu/exoT0Xbyceme1OkmdXLs6bc7drjJY&#10;+1Iyq0ZkO7B5VjyBnvgU7cy4zhScAuwxke2elAhokVt7HGN2VDAflntUZYRqHcgkrwZPvYz0+lS7&#10;pVkPJCOCDkD7vpxQyhonUbs9CMAn6fSgiw3cyRhiMMDjcVxkH37U59zNsXlhycHg89D+FOGNqbQS&#10;uMHb1b2H+FQ7PkZpFIYNzkjKj0x60BZj2JOJGRTtON4PzY+nrTWADSMwyd3Owgbf9ql++cLuQn7y&#10;qcHHpTmjK8FVCMSuTyv0z60CsNVVV9hJcgbm29f97NQMzSMokHKfe46++R0qRW5H7s7FXnaeg9cf&#10;4Uxpmk2Z+U4z7cdqDQcVCnbjHfnGEz2OOtPVfLV8rvK8FcYBJ749BVdl8t1yrDngnnd/ntU0cyrK&#10;3ICr8mcHp/dPr9aQzS0rUG02+85MMZAEkAOAT6/XtXUzSPbatZXMksa5yACDhiema4UJhPLIypbO&#10;3OCCOhrpr64a+0mCZVHm258wSK2eR2xXh4ykoyUl1PtcnxTqU3Sl0LXirZJJcuzqkh2AvGOnPp61&#10;wWtQsWVcpu6llHGc8GvQ77T28SW8dzbMZZsA+X13Y6nFcVrWnzRh49vz52jPP1A9x3ryk7M+1jyy&#10;hYwrRXkuYnfCDrvHYdh+fNdBp9r5W7cQZNjPtReh9Pb14rBhj8uRQExhidvUr+NdTpEbwqQyNIfn&#10;Kkdh6k+9aTPnqkbVGatq6QxxM+3kBCzDox6mul0lSIQ0oAbaSzkA554/DpxXLafMWuI9sbHPrhTz&#10;2x7V0FizQqryRF5F+UKozx6/SuaSOmlG7Oks2E3mJJucqNwKn5T6HFXNNzBax+c3zO53N9/GfrWP&#10;DdciPO1kbG09ADzgetWtPvLi+mZAm21yFWNzhhjuPbOaysejys6jT44GuC00jDAMocj5eB09a2bG&#10;3jvtrmLyhJyxJIVieit7Vi2u9/KdiMIdpXOOPf8AWul0e6C3iwxk+Q4OElPJPqvqKkUr9CxcRiKc&#10;MsQmaKMAhEwp7ZX/AD2qX7O1xBGspufmHKI3yjjvTFmkWZVUeWqcyeb1PsBU6zCMMFw7SD7+7Ix9&#10;PXFIyuypI3+jlU8zzUXBZHyqKD1+lTNeCOFJGk/focDcNwkPuO9Z15eIXQFsvD1jh4BPbPrjOaxN&#10;Q1ZLaJRHu/djDbegbPf2pdS1FyNO81aBCBHGlvLu+9syQ3cVjapqgu1JMk0axBgWWPbkHtWDqmvS&#10;y3ARZYG2DLx7f1z0PFYk2tbptzPI5EhGcnAXHHPr9e1Wo3NOVR3ItUWCO3P2eZJHJzIo5LE9B/n0&#10;rmVt7q8uCdjhI858z5lJ9M/1NdCm3Urjz3CrHg58v5QT3GP0qWXy4o0XyRkYG08At2+tNaEyVzn7&#10;lUhj8tmBwRnK52t64/Ss6OzKployxY5QD+I57D0H9a1dRYyTHAVxgAYG0qR1Ge/NVlgmkuGCErGR&#10;vLYwNwHC/jzxWsWZ2NTTbRp5I1KNjrnGAMccAV6f4fU+dBHL5kaKOWIByfVh3P8ASuW8OWbIuVzG&#10;GRVTK8rx39+tejeD/D9zHbS3En33ZXgduSQOuQf88VMtTquox1N628pnkDkllXemVwmD/EPftioN&#10;Umgk0lCJ1SQHy8FcMWHT9asvbyRyBpBJ2dUXoG9SPalhsUuYJ1J82aEhhJKuQCe2e4rExur3ueee&#10;Iop5bp28t4Q6gsy9zjge3TNcjcMYY5ZJSZZTwjMc5z3A9fXHpXretaetvM6KpSKNcl2b5ckc/gK8&#10;81WxSCeOOUYU9G28EdRj0PvUdTtUuaNzMG6ZpQh3eWy+Xzj05P45/OrGlwtdXkqLw0nIiPG3A657&#10;d+aYYxBJ93AxgjPPXjPtnNbeiRbZljK5dDuUrzn2J9Of0pMh7DE02SOPPWNBt3K3GPQ1n30LWciy&#10;gYIOGVl+XBHBFdS0HCqpJG0YMXAY56kfSqt9Zx4YTrHsYbfM6qvtj1/xqdEKMbmRoerCaR4n3JAQ&#10;E2g7D1ztOP8APNddb6sqqu23KP8Ad/dYGB2XJ7159eWH2Gctu2wcg7T9wZyT/Ln3rcttcjkGJF3g&#10;rjGMnOKLXWhDjrc7SG6huIyYo1QDPmPJ95cfwjsasrIrDLlFiYAgklV4rkYdS2ujAsihgXO7cDx+&#10;mDWhFqDrEIpZgCRu2yDJX6+tTYvlOgjgN2paORxGT8hAyePT8cinpG9mp+dvMZQSW4O3PT6+v1rM&#10;s75hbKV3AqDH5qnBHPBx27VZt9QiuLPzFuDcxxsyZkXnd2Ue3+c1r0M3e5ZWaGcgFvKY9yMrkew7&#10;4p6RsJAUyh5XaXz9cD1PH51Rgb7QqkyK8jDaFQ7VJB6D8OKtQ3AlHlk/ZjvGwN0J9AaIgLbQs4Dh&#10;lCg4AkH3P/1VMLFZmLzr94Fd6twMdMCnNdGXzFYiFT95pBx16jHaoprizkm3tIpaQ/Ln72R0IH4V&#10;QrssfZIhbrKk7IMENJyCW6ZI9uKyo7aOParTM8+W+Zs5I9R7mti6kaGFjISycMCvOxu2PeqDSz7g&#10;jqoMSEhh/EDSsEWzJKmaK4V+N52hVQHBz3+mKrzRIil1cdMKnJOe/H09auyNJMzsoXaozgDByfb1&#10;/wAazXZ1tXkm+ViN2YxyBnjPrzWZZm3EzW6rgAb8g85BIGMj0xVfckmnGGY+ZEq4VmOCCD2pNS2S&#10;7bcuEbb1Y8DGDn9KpR3QlaaJfvtyM8jGOGx6VFjKcQvUlmh2iRjggrGBxx3P8qp3lwGlU7cCRSeP&#10;vE+p9Bj+VWXkRVy2dy5Utg8t6nFU5W82HePlBcPMN2QGxxz2+lBgZVz5MNuRvwyttZVHDj8e3+Jq&#10;nJuWPczYZRwF+6Dnn8MVb1PapMoRumwL3z9P89Kz2AeFzhj8hJ56jqBW8CWQXCf67dICgcEt1684&#10;H+FXPCtulxrlsjHoxIKg9/4fwH86plRJGjBdnmAJ2A9vx71ueBYVuNd2MfmjXcze2Og+tdPQ5amx&#10;2uvw+dp8LO+yRnGwr6Z64+gx+dcnr3hBrqSC4WRguSzl1LZz/teldZqTyX10kMKeZMhyAvfI5A9c&#10;Cm+LtUi0fQba0jk/e7Pnxzt/2SPwqIaK7O3D3jFJHzr4k0pbW6IdIUSM/IPvNgnOffms7R7HzJNh&#10;RcMxbyz/ABj29P8A61aHiK8ee4dukUp+X0GTzg+xrQ8MaNdXVwpMASPHORuLnuP8+tdPNZHrKC3Z&#10;veHNKZbu2ihKpJuwO4z2JP8ASvS9UxPr1vahBCY4gx2klQSOh9utUvCunReF7f7bqEaiTAaGBsln&#10;/wBo+w9ql0cpeXN3qExVZWJAC5+Udgc9e1c71Mas0V/FGqw6TZpaqrr1PlcHZ0IP1zjj3rzOYtIx&#10;lYbHeRgdnHuQT3/pW74k1L7dcSiSMZk5ChstuAIHPrWER+52svmbcAkcEH15619JgqXs6d3uz8yz&#10;rFe3r8ieiI3jRSu1/myNueFYfSpBH5ahthQq2VUMCu36+tNX72A6h15d1XHHufanIpZRg7QwO1c9&#10;W7tz2716J88NyQo42L1KjoDn37n9KY+wNjOQrfMyj7ncDNTMzTNGD90DIyOueuRTAWkkT51Lbj82&#10;M8dh+dMQ3huNpVn+YBWOQvc89s9qUKzBDvVWUt8zkbckdPrTl2MoV5VYMSeScj2z/npTGAkjJMak&#10;vx0Jwew+vvQtBjtxyQYkwg2g556Z3A+ntSth1LMzABByvy7fr65qTIaNiPmB45IySOtR7SuOSkbD&#10;vgncO1UA5iYtkhGVzhT0K/8AARSDG1/MORu2tHjGD/j7UKuZNyPllB+YdAfTnp9aXcNpOdyqA/y8&#10;kevHfPvTANwk2MzOD0G3H8u1I8iNwgzF/CoyM+v0HvSLneXABTGSc8gVJGqAEDc24EN17d80iSJT&#10;uXnOGywJXPTgAkfpTpGLMV2ZKcFW6E+1SRhhCOQoByGbqfQn396Ycqq7ipKjoT834UxX7BGoeQsV&#10;D/KAAeQB7e9IkbkSEIzL93dkZx/X60NtZI+jR4HPcnOdox+tJIAwPLbM7ieuAenI6UikO3HbuUHY&#10;rHk8t0/lSMUSPDqYnI+YK/Cntx3J70/y5fkJJ3oNobocdjTUXbIHIILDbuCZOfX2qbjFZCjYDKdg&#10;GdvQemB/WomkaVgd6K4JODn8/wDaqVeNoHySYyvGM+uO350z/VgZIAX+8PmHt+NIBPL3LuSYHgZZ&#10;v6+9PVhHIyjP3RtAOQATyaYQdysu3zBwA2MKc+/pTpOGKO5IDAblHBb1J9KpAOm+V2REZYoydzA9&#10;z0Ao2ptMhXae7ZJLY9B6Uv8Aq8gZD467s/nnoDTdyxurKWAxwfc+maWoDmWO43mLzDG33h3PqPX8&#10;ajmYtGhG1GIztz0XoKJIiztKyFtnGVyMn0NOZsfdCqBhgcZ2r6n/AApE6CsCqjgrg4Eh+/z14prL&#10;uHJLFfkYR/xDsc+lO5ycBm+b6GozmQEAZw3zc44/woKJWcsvC/J/dIxj6DuPekxtf52BkTj2z7ih&#10;gys+JGL7QSrDOc9OO9M8naw5yB8zMc5z6j3/AEoAVlZo1z+5LHaCq+vfHpTtoXcx5VVyWJ59OD9a&#10;RpCqFwxzIeG6kgHp/wDXp5wmWBLHGMjnPtj1oM2M4kYqyiMn7x6ZA7D6+tNWNZXGwsuSBuPLZ9Md&#10;hTmYLtAb5VAClhyO+KN/AAKvu+aNcHr6560FrYEuGVQSA275vlziimbUYlmUMW5ySR+WKKBmDg+X&#10;sZBtGOFGP8mmRxqpyWG0vkqST/wGnKm7yiemcA7sj6U9A8kiyMNqqSCh5zjofrWpiRxhiuzY8jKd&#10;xC8ggcgf59KlVjkHOyRht+Y5H+TUeWdgWON5ycnBz+HbFOkj2zIH2MmNxx1J7D8qABmWRlKhkCty&#10;Dw3T7uKbgLCUclMfdZe/oKY24MTlg2ARzywJ6Z9qUsHYFSS6HONvIHfFADmU7gdrhslBnlgR1U/z&#10;owsp37lWJuVIyc+n60SKXUg7mB4znAOepz69qcCy7CGyV+UcY6eooGI0rmMMArBGJRUPUDkn60kc&#10;nltgvGQPu7R8xzzzSRgx/eXzHz/B0z2/n+lOk3eXgrg5wH+7lvQ/570CG/KYk3crIdmO/sfbvT1B&#10;XanEe3MZkz6/560KzRsQ6qAwGWxluP4R6imqBHKHEasG3LsPJB9KBiN/qwzKFIf5lXgkd2pVyZkM&#10;i+Ue3H3lPoaGZY5HdnZwpChjznPWnbjuGG3MSdu4/Kg7/wCFAB5bbf3mEXPzkHIUZx0/z1pVztBT&#10;LDPDK3559/8AGkLDaC37tQN/l8889ff1oYMejMc/MxXv6nHrQAu3zDCdxYZLfMcAgdRSbY2XKncE&#10;HBJwM44GP0/CmOSyFV4BwM9mHXj/AAqZo/maUx44Hz/dx7GgQeYHkLAsDwrsenTt/nimMQvyv/q2&#10;j4b0+nr/AEpVkbaW3MAc7F3Dg5649aY3zHHzKeflxwc919+9ABI/lq2W44Db8ApnoAR/WnzgeYg4&#10;CIcGMjgjH6/X3pqsF+UopDPnkffPqTS5+Xc2R0YgjHfp9P8AGgY/zAxwcMvRux49f89qRtrbtzbm&#10;Xp23L/Xt+VK8jNuwzSnAA3DBGOeD/j6UjYklGcFSm4EA/l9f5UCHEv8ANzv3KMsV5bPf25FKkJ2g&#10;IXyo5EYxn2BpjKJBhSY+u4qc7c9j36iljmaReGGd20K3ABHQn0oAmRuAi7UaNjkJncoPt3P0ogk3&#10;bVwp3ZZVK8Ljjr70jZ2nbJny12Bs8Dnk5pHkzGuc53FSWIUZ9B6fWgZLuO7BVpOct0CpTmwsWSyO&#10;rKQqt09z70yN2UEFg5YfMhGcj6+tHlgLgEENghivzDHv2FADlAhwpbagAKnHOPY0RTjc4WNQMHHz&#10;cj/69SB+AVCgdVIOABjnA9aYyHYHUhow2CzgZGehNIBwwVUMpCHBAfqMdqXesUhKuEKsACvK4PUf&#10;WkZhGzgwgMRhXzlQv94e9M4GHUttX5ym0AfWmaEwkBxKj4CnKgqRuz2z1pqsNjOGYqoOfM7D1HrQ&#10;2x+Uk47AZH5GjaMB3DH5iFPG447tQMaGXy2G7DMAcHIPNK0Z3SINqhSApb9aVZBKzPt8z5uXxjdS&#10;MrSr8/ygDLHbx16YoEL9zcSzjHX1YdsChmRlXaqspYD5DnHvzTmL5Ztu5+gKgl8H2pqrIsbIdjMi&#10;5wvPHfmgYK2VdZDGcD5v7233PrTXXKoqDe27GGOA3oc/Sk8oyMwYYZuWYgfOP/rVLLxtJUBmPBB+&#10;X/6x/wAaBEUm1pD87RkDovUZ9R2pskLHpzuJBw4Bb3p4w8ilCIXIbJUfLj196iaRhHIxVY16jPzb&#10;hQMduO1VkPzqMgjkD3xQn+rYAGQSDjjkqO/uaPLOPm8vcOPQL6fhTtqx/cU/NxmM4we4AoEJtO6M&#10;HyyyjIjBOa3PDbNGvkvIDEwxEo4LA9j7Vh7jG3y/KCeFjGSPr61ZsW+z30Mkso8sPt87PBz/AC5r&#10;gxUeametlk+TEx8zQa9vfBOqW8bsPIeT92+CEGexNdDNHba5bvdTqUlkOGRRtDeu09Bmm6tpSalZ&#10;mF1zCTvDMMZB7nPHB9KytHsZ7NZLZ5mfa+3cT8remM18/a+p+iubijn9Y0tbS7hRY3ghZSd2cttq&#10;eBmaPd58e3GNucAgDG2tXx5pstnbWMrlvN80htpwWBHQ/wAqxcu0ceNgTGflG4Aj+HPb6+tG6OCf&#10;xm3b+TGyTEGRsYUkbevofatmzk8y4iYnlcsnB+b/AOtWJC5ktMbmV5TkI7AnI7n14rVhmKunmsPK&#10;f5hIDkgjrkelYyO2kW76SffEHl2ygb/LHUgnj866rS7SS4hxGQJdo+9jtyQPpxXIzFLi/gZjvRJA&#10;Qr9RxwB+PNdVCwh8poZ4mhB/eRuDgE8Hkc/hWR2nRwTsxwhWLzE+aPbnaevPoMVrafdxWbRzzviM&#10;KxjGd56diOwOa5yz1SVlhMkf+kMDGZOGUjsR68Y/Kte6vrZvsUpZobyJPLCpHlWJ/gx/OpsQ30Oj&#10;tG8u3G1hdYTzg7EZXP8ADWPeatC2EhLRs+dxycg1QvJrVZmd0uIWjI2srfIxIz0FYVxrFrIpSSd5&#10;SW34VSQG68n0pNaChDqzRutQn4k+0rCqpnHlYyTxjPrXMXGryKsyNOyKh2sepUdj75qveeIHZ9wL&#10;BmBHYAY7AVyGseJI7eR5S8hccFnALDPHyjt+NEYm7lY0r3U/neEmI8kCM8/L15qpHPJeK2HjAdcg&#10;B8BSOgArlrS+d5k6y7wdq9iCe5rWsWRZsyuGyWcDGHJ9h6dsVrY53LmOt0u1E0iOCVVVwuBy/oSP&#10;rTtXjXTZcxyGQNw+QWAPcD0PT8qzdP1ZhMm0lJMbQQcFf9n61a1C8/0UFHyVyyFDjce/HpjNTZ3L&#10;TMS6uGSPZIEZixAMa53jt+PqauaLKzKSXBCtloVXGcHGR/Wue1C+htkyCE3Akso4wPc9Kv6DqcMD&#10;Ry4ZkZQhMnGMjjJ7k/0ra2hgpq5634PkkNvcx71ikhQ+XLICwwTknHsMj2NeizahEmi2k3WRAcTQ&#10;sCIl9Pc5ryvwxdCO4UFme6jUghD98EdM9AMZrpk1battBbuCpiYxwLja5znJPrWMjpaTszo5NeVY&#10;LVYrkNMzhmZ+roRz+dbmn3ieZ5cEMlwJXB2lhtjBHVvY/wBK86bUVupImZlBEYZoGwqqc8HPY1p6&#10;bfSWl484YNBIm103/P8ATI6ioIlFW0Ot18x7bgO0byKMyKy8H0x+NedakrKk4ZEOWQ7WbIJ7f/Wr&#10;Z1zxPJJCRLt2BggWPB+Xtnua4TUvEKMVjUFCm/KMfm29c49Peo5XJmkHyx1Jo/30ijeuFJAaQbTn&#10;0/z6VraSqR3Ti4ZlZQHQ7sn6cfr9a5eHVfMhcKFXBV8zPuI78VvaTqUTSAy7o/3iszBcgenToDxz&#10;TcS1JS2OqlY3EKxoTvAO52GAcfTuD+dUL5HjG0sv70BTuHUnkk+nH860Pt0d5IssIzJjAXOV+X0/&#10;zzXPS3w+Qnd8hbKsRt55P8v0rCxrCxmahukiZXVWcZCybsKc8dKprNBJaqFDIzjBYgkntj/Gn3l0&#10;HzKjK3m5LDbwfTFZ1rIq7trMqSPkHrgHk8e/rWiWgpbl83EkWT5zqv3jtPQ9Ku6ffFYyu7Lt8jSj&#10;kgt1P0rDupmVlS2OQ4xHIVztGP5dfzrHfXjCV5aJv+WkezBPsPQ+1NIz5rHqFqRGrb2aLcuQeCB6&#10;A/1rQg1mK5lRFuI3kUkbVXGCO/1zXmFh4it7shf3luqHK4PJ+g9Pc9627PVXjUeTsM2fnWSTk+/1&#10;9a0sLR6ndi6gijeN5GnfaxKquTnrkemOQKkt9QW6miCHzV2kFc4Ucdye9czb62silU8tUUfMx+XO&#10;MED3P0qzCw8x7maQCPduxkKSMccD+fvS5QOstbi2mmkIlBjk2mNdu4KB1P50kKxTzPLDcCZGBCCN&#10;cDceDjPesFNSjjU/6uO3xx5fDt/s4/rVmHU7iGMSRXEMwyCF8sDgDkcc/wD6qLEWZ0kkgjaCMSHE&#10;fCjqXP8AeNYn277VcXMXl5eBSSpB59CPaqMN4zNLLBNtmkyZFkGFXPXZmq8N0WupRcXTMki+WnOA&#10;vckH1pMcVa4seqLvUzuMHCAx5DEn19xUNxM8O9CAofkc9T2z6U37RG8LzRqhkhDeWNv3iOn4/wCN&#10;Zk0txHLHJLHHsuBmZV/hbHAz3rO2psUL+Z1tLlkO5+RsbqvYc+uaoabMJMypmPOG+UdMccir90ou&#10;VUsgk2/LK3Td/nis+3hFqcuxLOSrFegHofxqtLGNRl6dxtkyW7SK27lfQEe/NVbhhCpAw4kGAV6Z&#10;/oKPLcyIsZUIzEOzc59h71DeRGPAbbIhOASPvn+6ff8AxrI5jNvJC2Mr5k0jYKqc7fcevT8KpBWV&#10;VclSzE4OTkDuP5c1oX0YjgyVVG7Y5O70wP8APFUGYMpAXO7lo2PDY6H/AOtW0SJEF0yxICjBA3eQ&#10;ce2f8a6/wD8tzqEythY0SM54JbGc59etchqW6SxMcKYlYHMe7dtJxyP511GgvPB4b1Ds7EJ164Aw&#10;c+uMD8a2fwmO7sP1bx5Fpd60UCGe4VmCyIOjHr+H+FZd0f7Yz5kknn4/Ak9W/GqGneFZJrpJm3K7&#10;E4G0k4x09P8A9dd9oPhkRhWx8jAHySeQP4sMOh71Laie3DkpwucPa/Cp2uFlllSUb/M8tVJwo9f/&#10;AK1dOul2nhO3Ehy8o5CqudmRxj/Oa3dTvfsMkzRho9mVG4jDD1OK4PUvtWq3DxxvIUYbc5JJUc5p&#10;puRMZOQp1C/1q4MjSb4cgBmB3g9wPTitbWr6O003bCGtlYBvMzyAMfMfXnj8ag8P6WiTBVcuqjkP&#10;1/Os7xheqskieb5iAAKuOnqCf89K6KMfaVFE4cdVVGhKfY5S6zJL5m9VkkJOZD/T2qn8u47S2WOA&#10;zdfp7j3pZD5DMrRYK8sSMYGe3tTZljUkSbgnAIVcc/X0r61KysfkUpc0m2O2hSqYdlBJkIHzLn0F&#10;EajbtX5wBg4fHQ/549qazM3y+ccc42jAXHTn/PWpFQo3ONquCeBkEDt6imSPMbOrHaWKnccuPxx9&#10;O1Ecm1UGWcZKqV9ff/GmtGuACgYZDgfxEjuR2pWws3O0Svyqqx2nHP8ALNMQeX5aLnAZf7rZCrSR&#10;qGUEkqQckjhT9D3NOl2yb3OPKPQ9Bj098ccVGNy/PlS3l53dcfXPTmqAeqgcplNo2jIwWGc5+nao&#10;2k8tvMXJDFiFY/dB9uv41JtVdqOcJ979224nHYmgM3mfNuLSDGDy2euc/wBKBjGUxgDAEaEAMRnI&#10;9PajcF+6zBGPCj7zkVJtJjd8bD/z09T3JA9ae0O1mzxubI3MAMEcgenFAEJDAsrFQxHzdfwI96k3&#10;GSQkjIAxt+7jPf8ACmCZZBkYROTg+nbPrQ0e7f5gYSAbnf8AujPTHoaCXqOjjbdGIgWAUjI75Pf/&#10;AAo3EbRu3jvwCFA4II9fpTcFmLKAgUEDa3IX29aIWjATKqCTtAZsk45zxQHKDMvnJyqDbj7vv60q&#10;+YJNyhgWO0MDwB/dPr/Sgr2T7x+fk53e309KNwZs7WZSuNqjAGepIPSpKBI/LVl3fuyckDnPtn/C&#10;lXMwXIJzkAyH73pz6UwxiNU54HIOfmBz3FPWPzpFJT5z/wAs936jPT6UgGq6silmwrIT8xwN3p9D&#10;6UKixsx+eTK7/n+Xr/ninGZpS7DIYnacgY44z7Gm8sybUVSh5cnLZ9B2zQA2RWmZM7cs2Tnr/u/S&#10;nKhYSIN/HXaN/wAoPUeh7YpituYSA7QTuKlcbse36U+eLc2efNBDAK33c9xirAVpBcMSxD7OsmMl&#10;fTHvSYLPGhRct95uR9T9akGHdYtxwpLEMMdfT396ikkaVFb0/hB+8AemanUCVWk3cTGNZDs+UZ2+&#10;n0HtTMtHJvzsGNpVTlcj1+lIsPnOVR1OGyVA5Vcenf60iyeYuXcu2Tnev5Dj+tBKVgZtzFd2/IIB&#10;HU9yT6Y/rQNvljg575P3/UfSlyGZlDDawAAXrkHrmkQRzYUKPM5JiP3iOwB96LFEh3fu/wB9uyM8&#10;D5/bjt6UzyZVyxZFbnDE4O2mx7ZVDDfFjjcB1x0UH69RUjDzNmEyoIyfX2FUIi5jTgEAdHT9Dj3p&#10;3mbFHmBWA6Z4H/1zTTulbGN4/uY2gke/cU9pDJG5Y+YHOBuGceymoAarFY1Kr8zfd49T0+tLtfc7&#10;Lscknd6jPHWliLKoHlYCk4LcE+p+vvR80bZ+TrtjVuT7cUDGY2BVVI2CgD5yc0VId8OFVTcDr5jA&#10;flRSA5ttjKqlDjhm28Z96VflkDYCru+XaSfx5/lTWVhkL+7wMqp5BXPelVlDKcsgBxkDIOR1rczF&#10;KspO7htwbcP4s0pbbISWIzzx06elMjykaggg5PfJb04/OpFZo1UHau7Kt2+XH86RIoBbYctn+IqB&#10;kntTf9dknKEclVOCF+vrSqpPzIvKgEBTgYHrSbiu4IGLKM9Dkeo98dqAFTMjR8mNUPQjI9hSj5+q&#10;/NnCqTyzelO3FGQZyNoyrcA4PH05pm5ZFYgMZSQApBHHuaBhIQCVJCFeMs2Pm70jfKpJyyqCV3ck&#10;n0/OneXmRg2CeyOQcA9/0pm5m+cZ3HkMTgdP6UCHLu4wuScskjjkevHrTVYSKm5Fwejds9M/SlVZ&#10;Lhogpwzktjp25JP+c0nmDDsGO9hyMZCDoR7+1A1uSR7BkAquGwR1H4e1DZ8tiwwq5BRwMk9qa2Yx&#10;h13Yx5ioPlRemR/hTlKKehD4PbIH+yfc/wBKDUdtKkgjau0FQTk++famyHzjj7vpxx+FO+SOQLv7&#10;D5RkbR/hSGQHOWEben3mx249f8KCZBDEIWBJKhM8DqxP+f1pWbMY3hVVvlOOduTjHvTYyV2DLKEw&#10;WZuuMYJPpS4Ox1Z1IPCMBkHPcelBmJxtDGQKMbd+0547mg5WNFLhB83XJwe2fX8KI02xjlidx7Z/&#10;A/57U71DAocZGB0z1I9QaAGKxVtxJUsMHjHzHofpSxjDZUglvus3P489OM0m9AFVgzYJz3/DP6+1&#10;LuKE5JVsZycFee+aBiqPMk+cZBOVy3b+9/SnxzecqIdqDDZDDoDUbK0ewhipG77uAAT1/wDrClZd&#10;0G84beVUnHBA6j8KBDtxaPaNgyuMdRgHv3NDZh+ZVLHGGBXt/L3okULPuLcvhto5AHT/AD9adtCt&#10;IGI9v4snOBx3oAcsKyOrABxjls5HHt2J96Rdqr8yMy7sbWP9KaF3Z3t84YEnkY9sd6f88eDt/wBX&#10;/dfnHpQMG2RksUKjqQvGWB44qXD7dxAyvULkZFNDlAVdmX5SQAudzH/OadCxaMAhArfKSc4LehFA&#10;9xDHt2hwY167sbuPQChGzxwjKMDA688fhTox13gnI+dfpQEMiMvzMVxyw5/A9x60FJD48mM4LHC/&#10;Ng5PPPT1pykyg7WKnhsxnr7HPSmNI33yF2bMjHBwePrn3o5Vj8qhwOVZscj1oKHKqxyLtdlDckqM&#10;E89B70bkTG0HfGTgNxn3z/TvSIxZk+7KeCoXIxn1Jp211lYqGmJO0ZGQD/jSAZ8zSPtbec5b+HB7&#10;4qTymSRnaMgEZOemPb3pjrggHdI6gHayZI9R+FM2lpGLglie7d8d6DNjyzsoL7gfvHvhexz1pI5g&#10;6qQrRc9+cn2/xo+6EaFWO/hNpxu9cH09qJCY2AYnb1yoLKAR19zQNDh+7lGNp5+ZCMDgen9aj42u&#10;Rk9OW/iz05qRVCxrkhd3Qjnn0pJX27mIA3YLKwzn0IHY0yxk0e5QZMIAdpcncAfp2pvl7/mDse4Z&#10;ugP9KfJ5j5Kq7vjYu4ZC9yKGVpiXjbdIvU5yPqfb2oEV2HeHbxw6sCduO5X0qRl+Y4l3jszL95v6&#10;UOyBsNJuyPu7cFc/TqKFkTy/mJJXKM2OV/2ee1BKQmVygUsSePMJwT+HoKlT5zJGynkAnsCR3Gah&#10;kZlVV+XzFHORz64Hb8e9EX7uVXkRiG+9kED3wPXpisprmTRvSn7Oal2PQPD129xp8KOwLPnYAcqP&#10;X61cm09pJGcKoEYGVI4OOwxXMaLizuDErExoNyxxvglT/D7c121vbBtOZhuiZflDFud3oTXy9SPI&#10;7H6VGoqtKMkcv8RJUk0ewLtyJ8gjsAOn+elcpHIhJ+Y4+8vzEEjvx3ro/HSp/Zto8aHcs+MZyc45&#10;P8vzrkYpigVvL2tjH94E5qYrQiXxGzbptX5FVZQm4KDgt7//AKq0bWN/OWNSzhgNrKRjHce4rB+0&#10;SHbz91c7VIJZu5+n+FX7fUTL80h8x4x2+8B2HHXnNZs7qbsdHZy7pI/Lwr85bHzcdK3rP5pIfNk8&#10;sPlTJFjZ7VzVrIwZZmZllYKADgBfX8QKvWt8rhlZm8kFmUN/Fjpjv/8ArrI6uY6Vf3UbCMKUh5Pl&#10;/MMdT9PWrUt28zq0lwokYBoSpztb09/euZtbzynZwzQIuD5I/jPoRUMmoS7JzGzKFPzbgMA5zgH0&#10;pWA17zWW8x/tDytMDyzDHPbaKwpNeNrE5WRE5O1cjapz0rJ1bXxHGWS6DhSuVHJJzjA9MVyOteJB&#10;awTS+ZHLtPylx+f5VSinuDlbQv8AiTxTdRoGLi16sQrZOM/zrhp/Eb3lyj3D+eG+VHB5HPHT+tcZ&#10;4g8XPf3axWSNIWf5MDOSeoI610/gfw7Ms32iaF5ZXA7fL+IroULK7OaVTod/oflqFdQrM55YnGW6&#10;j+v5UzXr2Oxnt1AMQkyQFHOe/wD+qtGK1a0UCSPbP0K+g9fw/rVfxBpq6zppt42WOVGDRvu/ix0J&#10;7dqxVrgk7GJH4sW3Tb5zGT7paQYZwO1Z83xOsbHYZ72K3ycEyNgcd6838WXWoaPvjvLd43z/AKzB&#10;IkA6Nn+leF+Mln1K4eRpJCg4GckA+mPxrvjSUjGU2tj7Bj8SW2tRq1qFmWRskqwYAeo5/Wq9jrD2&#10;8jKC6gHJfO7jPBIPf/Gvi3QNR1vQb6N9Ovponzygcj8DXtXg/wCLWou0ceuWZcM20XUKYYY7n2rZ&#10;0eXY5HN3uz6/8MeJoWgYM7RNINpZBlsj0H4101prHkyJH52yTdtLLy2McNn+leDeHfEkf2OCSGRZ&#10;onyUkjPGc/N+tdPb+McTIruqq3KqSThQOfm7E1xypJs6qeIdtT1xdRHlkqqykgI3mccE8nHY961b&#10;G+EEL75kyoxwwIYe/wCHp615QvixZ5UkRMq42iH+PpjB9/fvWtYa8kkSQpCV7vgYZsnGN3bmsPYs&#10;1dZWNjxD4kijmVInIjJyVjJ+UjofyrkZr6S6lVySAAWHltyxJ7n8vyqfVtQh8u4aUiG32ZdmIXAz&#10;wf0ryrxh8cNK0uNobC3m1i6jwqNAuyL65H8jxWkYdDPnctbnr9hqkTAuqHdJ1XGAuD39KuSeNY9N&#10;m3NIkKlskswye2cV8deJPjh451YGKzhXSYsZJiTLZ9dx6GvMNbPiTVZjNfX15cMxyXMhwfoO1arD&#10;uW41Utsfona/FS3YlPtoZzlAQAVHqOO/8qtWviy1urcKi4whUj7wbJ4H196/O/wnfaroOpI6X0+z&#10;OTFvJ6/1r6N8I+NXkt0aQsoZQCV45H8I9O361E8Moo3p1bs98mvIt8kUci46lUJIGe+a0LJRJHKW&#10;Hz7RlQCMA/of/r1wHhFjrt1C0scjW+zcoIwXx2X9fyr0RfLnZwr7EDLkf88+MAfSuKouXQ7VLmVx&#10;1xuZZUVyRgDZjhRiud1jTJpIElhnLtIcGPGT0/8Arda6WNl8siRSZHXaTuxwPQflzVK6tg0zlXZP&#10;lGVHyhQDg49ee1Y6x2M3c4Z9Rmtrjy5WyG5ZWTGMYIGe/wBa2tN8QW91GS20S79oWTrg9gfWqvib&#10;TvMXzZbYyLjcsynO8A8E+nfH0rgpNQl0+VgN6K7jEhye3Y+mO1dEfeM+azPbLXUCmS0jMwYDkgKM&#10;9z6DH9KvR6s1pIivCpGcK3XzM9Nx/gFeQ6b4mW7MQF0iNjB+bGV68Z6V1FlrokVYE/0hGIy+TlB1&#10;H1B/Snylp6XPRFuFaEFCpfd8iq2FPqBV0rMI5o2EbZIK7HwT/jz2rkIrmJ5GO1ElQCTIbG0HjAH5&#10;cd62dHaAIZI2aT5chpOAD647DrUNWNebQ6XzLi1GJpC6TKAIwmTHj9cZ4qjc6k8+wbV82UFIoyuF&#10;Vc8/Q8VQhumZg5eQMvI2tkjI6A9xQGvpvNTzkmb++2E3Z7e31qCVuXPtISNcFix+Un7ufQD14pJ5&#10;Cxw6sjP94DlQg6CqcdwFysiiJ1HXdwpx0H+e9R+cRJKhZg3D7zyxT0x2x3+tTyl3JNSjjkkRlQ4j&#10;BA3Hg+9UtomBZW/dqRww5Az3FS/aluLUDPBYrgdDjnHvmqtrKIZi05KmQfcUZ2j0/r+FSzCT6lhm&#10;Pkldu18/wnjPXntUd7L5kIk3BgPu4GakRhHKEIZnP3lXkfUVDMG8tpFY7W3emF7jHr/WsznMy5Vt&#10;i8kq2GOR1Hb+tVnwN7ngR9T97J9a0IY2kjB3ExkYO7ueucenasySRYpTCCGZ8oR34PStYEy2Ilh8&#10;kqUYt5n3snt/h/I11XhWMSWKqFLFnYtx1zxnB9v5VysissauFRHLMoUHt3C113hdjFDBucgsCdxb&#10;8gPXitnsRHV6HZ6XpyQ24VsZ5UDbgnnr/wDrrV81IY2SAbflYAKAD9fT/wDXVGzuEMnl7wc/dO3q&#10;PY/57Ul0jTLu2OoJwyqAQWz0/wAa5Xub+pzerK1w2yNSd4CHj8z+dZv9jpasVi+aQn5tv3j7Z9K7&#10;SOBFWXzDmTkqNucdsD+dZHkxQN91pNoIIHZu5z1rZM6I1DCZ/sNq5LbGA3bBwOOgPvXnWrTy3U21&#10;p2wrHhTg565Hr1rr/FGpNNcNBCpKY3H5xu7jb9K4SaZpG4DEsuBx3Hc+le9l9G3vs+Sz7GJxVCPz&#10;IgzRqqx7wG6bmyT6n60ka7SSF27QVVZOcfTPanrGAoLbhtb7pGMn39OcVC3lqpd2ZQW+VVJOCD05&#10;r3D4clZT5u1SWK5LEgY+p9qaqeYiljuXtnpijd5kwaNdzSDLMwKjOfT09qdH5fyblZApYKScZyOR&#10;/n0pAOVHjVmZ2O45ZwOc/wCewpVj3Scq2ZOn8W3HTp296bHMrYUsE438cEt0x+P6UrSZVNzFNwYb&#10;SMnnvx1FNAJGDI2/7zMdvIxg9j7U52DAjGVVGyvBBJ7Um792nRNowpHX8aZuVdzvIAOcspAGT/np&#10;VgOOFUFixCBeVbg0/IDYVmGcHDZI/E0jMUj2xnnqWYYOenA7U3ci741w7HjGO/XikBKqKrEg7V4Q&#10;nOV56GmKqLIuP4PlYt/F7/jSAeZkOQRHg5TgIO3A6j1NKd3lF9wB9FGN59vb3NAhflyUC/MDgKe/&#10;OfypNhkieQgjBJKbsn6+/wBKleM71UIoYhhuPGeMn61ANrRht55UY5yB+H+etAxZP3RJ+VsLlUOM&#10;7T6470kajau0Yxx93k051X5dyqsRPHAZj9G6Chk3EnZ8ynARmyFz2oAbuCR5O4JuBGDnvzg0rdSM&#10;8b8ncOP8aU7GbaVUbOuM8N7f4Uxc7iN2Ce5OSG9cfSpYh/IXeUw2dvTj8R9Kj2I0YDY2qwO0jk+/&#10;NS/K0eSzOBkjb1X/AHvQ1FuYqGjwNw6scg/X39qQxJPmJ/djy+SgXg5Hc05UX5RluF6Ajd7kGk4C&#10;Kdv7jOd3J2j0GetIGJOB8jH+EdPxz04qkA4yGbIbzMryE28Y/rRtaNBjJYnhR/Kmhdx8vcfKRlIj&#10;YY59AaTasb5XaC5+ZQec5/zzVAOHyxnaufm25BPTuAacNoDDG7+HBb5h6D2/GnMx+bYyqV5LA4HP&#10;Yf403KbgN6pgZOSDz/U1DAbuG1PlLuODInBPPTPYe/elMYVnAO1MZI9x0waauIywIkXJw8nXjtx0&#10;NPhbaW+QuBgFeAQSeOR1H0oQAZFaQoCAu3LLtAH19qOFUFnKKpwx2ksGPofWk2h9qeXkZZQCAWNJ&#10;u2YYAI4IAXk8Dvj0qwF2qm8BSoUn5ewHqP64prDewPRUII3dGH96kbMcpDFwT8qqRw4PqaDv8vJI&#10;RV43ZyPYE/WkITfuAJcRqWOS3IX2FOYKpTaGD7twU9ce3uaapJ8teGI5ZW+bj6euelLGhaMy5wzE&#10;qQWwQp6AD1P9KVu4CLyxyH4IAaTqo9M1I0nl7P3Xlxnrk5Le4pdrK3lDl1+UKo7evP8AOomjVFcK&#10;OmVAbhfbPvmhjHbDISwjaYZ6ngj260UkjPGQAwBIBO09TRUgc8Fk3IAAuAcy9QR7j0pwjKMzEFAv&#10;IC+ncj2pw/eKvzEjB2kdh2PvS7dsag4DA/MEznd1xmtrmQ3ZHtyQvzdJMYP505s7oUBVF3AHvz2/&#10;OlbIjxu2DoAecZPHFJuHCn5VJ3Nx1X0Hv/jSEMVt0kZZcPIxZQw4YDsfp6VLuKSKN+Nr927+v4/p&#10;TGB+YqVLEZAJwMex+lDMEeSTb5jqcfL8oz7UAIXSTG5t0pOHC8rk9s+v+NSOC0RDSs0bsAMHI3e/&#10;p04pWLIuPlxg/KwwCTzn+QpsaqckKG9ecE4H86BjSynO6NCyv1HJOe306flTidy4Y5VSAG7FfT2I&#10;pshRmUJ93/lmV4GM8n86TneBHtBxlWAx17c/54oETTSHLb8EZO5V7Y47fmDUUbHEbbxsXjaoyQCO&#10;v1/xpwyqEklW6t6/hStGEYBnYDaRu6FiOvHt+tA0MfIYKqlNuQ2c5Gf8n86fH96Tf8rqQVbsR6Y9&#10;aj3NMpkAGFIDDPzBc9PrT+BJhk+cgtu3f5xxjmg0ugVVjUBHb5umBj8val3j5VPzIvDse3PJPrTQ&#10;3yg+YxVScsD/ADoX7q4O0KMso9eo/Gghi+X5ZUZ3sg4jB5X6+o9KazBdylW2vxtTnJJ6/gO3aly0&#10;cZcDAf5tq/xH0HfIpf8AVxmVXwqqAhHUev5k0Ejtxh+6yttOC2OFHp9f8KcriNVBBYbhuH94en+f&#10;WmbFW4bAKFiFbjG0DoKb/q1YOu4kjbngkds0AKkiiNlAG7ovOec9D2IxxTV2qoQbWAP3fbP5VKC3&#10;mYOFwuAyYAU+uPT19Kj3BsAowK5bp3Pp+n50AP3KWXzCUIGCyjI9v8KVW85lK7iVO0L0BAHJx2+t&#10;NWRlw21ULPg4PHPX8aFYbGL7ol27d348CgBx/eR/JGCGAB28MMdiTSxxj+IBDtyzE5II75pPvRqV&#10;IX5ssxPYdf6U/AZGKopDDGGP3W9PxoAGzuy+diZC5HGD3PfNCF9zYRWAOAyjH0HPX6d6VfvK3JKj&#10;cEU52jp1/wD11LtOQylSTzhT046Y9fegByYVkXc5B4bzOOvfP1oUPkxMOMYw/OfQCk++HRcqxHAU&#10;5HrT0bd/DtDL8jr1bIoGIyA4L/M8fXJIJX8KV8lsL8wbn588DuPpSx/udgSMKduF+nfJ70xsKqr1&#10;Uk7YwD+dBqODDdgFpCRmMdN319hTlVNpGWYADO7nPv8ASocurFsNuPHqPqPQHvTmc9xs5xhu3HSg&#10;BcF3DMv7tf4ycAn296RYyykOFUMcJlioHfJPY0HzBn5DjGGZhwaXcAwH8AT/AFY+YY/xpEu/QeHV&#10;XlMbGIr1+bt3GD/Ol3t+6IG4t1LDjHYmovOG4YHl7eWbHP8Au56GjzE8wiQffG/Dkjbx6UEA6iNg&#10;pWRWIyTjPf73oBTztTkF8Mw3KowPrjsKibDMsvU4Chhke4NPbKyMZSqHAJLHoewBoKiKjokn8MaK&#10;SFQ8hmPp9acuYd5O1Rt+YR/Mzn0OaYq+WvAC9sp6flUrthtg4IIPzrwffdTLI5Iyy71ADKNqxgnj&#10;29qb5fCqwCEcnsSPTP8AjUjY2sVRlfPQLkA9s+tRy4ZvkMg28Hc3H1WgAXy9sTsjAHJIdvmXPXJ6&#10;0md3yOFZh8xYnGQPu5p2zDKy/ezkKeSR7+9Abg7QzY+Y54f6Z9aRI1kMePm+62S2fu59RSswQtJu&#10;Vto5OcnHqQKjmxCq53KUKnAIJ/3T6mn7naTLkO24sGACEex9u1SUbNjN/plo0aecvlZkU/Ln3B/p&#10;XawXUTWwUlWRvujH8P8A+uvN7W6kh1aIHJIj/wBWp/EH3/8ArV0FheOqzLIzbMcENjk9fx/Svm8R&#10;fnZ+n5fT58LBi+Npll022WMtt80Mp69cjOf89K4qFVaNzykxOB8uFHqPeuo8Tb201JPvoGBJHQdu&#10;R6VyKXA8nyVBweASc4Ge1c8dUFZKE7FvftYDeUYN+7kbj5e5+n/1q0re5zJmGPBxuKRnkj0/LmsS&#10;6uN2CnzjdwWHIA64Bq9pch8vzi7KUYkDkds80mhwmdFa6gqRPCJkMSHanHJqzNdFhGc/MoyJF+99&#10;OO/0rn7Nmj8tSEMZPmIo4we4Ht/hUi6hIzeYGCqSWErD5c+x6/Ws+XW51xqG0l4DiZGkkDMGLSnk&#10;HpkVQ1LWE82YPjesfCq3GexP/wBesu81RkhkaRVVMh/l6Ic9ceprntZ1u009mKuN8nJKsMjPOR6j&#10;61cY3HKp2Ga9rh2OAqmTBIxgEk8AAdh65rzXxFrU+qSfZYt/mE7Qq+uf0z/Smaz4qlvriVIUaMZ2&#10;qzYzu7A12fw+8Gssi3uoOjJkNtY/MD6//XrdQ5Vc5alXldok/wAOfh2IZlu76MSMzN82eUz1ZfSv&#10;TrW2tdLjVY35VfLRsAvtPt3NVYQtsR5QQ26DCww9cE8k1YaSBJCw/eBR97AJXj+93OPyzWFSTkVT&#10;XV7ks3/HxHG2WOcCLbhj6nn2qs0JBKIVRcldwHygZ4APr1yahSc3VwzOCYgu3e7E5x39qb5ht5Ds&#10;UCMnJ54zjqB2FZ2Z1poxPEumx6xDLBcoogb7rMgZWHbJ9O/qcV89+LPhpei4unt2I3HIRYz69a+k&#10;SrTuQGZUzuCqep7t9Pauf1GGFbg5O9WX5h1IPXNdNNuJz1FzHzxofwzlgVZpULEDJyvPvj3ru7Hw&#10;1byW4txFhI13MzDsPeu8WGKaQiSFXdQd6bMnp29e1VY7OK1nIh3GRgDjr+HP611e0bONxSMDSrGT&#10;QWWFBsgm6KTxkevpWnJfZAKpsUHG5mOM98exrQ+yq8JYjjPTrg9j/P8ACsjUrC7t132/zFSWCyHg&#10;DuKdzFxJY/FU9qpcvsVztQAgsn5frXW+HPEL3kUaq24LgkEnJU/wkfn+deOz3k0cyLcRAIuQdq+/&#10;HP6Gul0jxBNDu+zgRuQEMnPGPX3Hr705RBHXeJpH8QTeXdyrDZqdotYyeSTg5PfgdKzdL8J2abkj&#10;RJYFPAUbTn0PqAKt6Vp7XUvmzTJI68hc9z0z6ev410MVjJ/q4IlCYwNoI5zzg/41k9DVHLXXg63E&#10;JCxr5W/K7QCTjtnvXH+I/B8RmKiDZ8+WdQSUPYEeleuro880iyPGhK/KFbqzfQfSp7PRY5iAyuMq&#10;c5xhcds9fXmp9pY2jHmPnpPhzqs1wSqKmAZMopJwO5PavVfAPw7nhkge9m85B91WXC7v55r0W10y&#10;PCKYGGCGfZxtUDjOe5rVh8mNd6gy4YsxVcDcD3Pb+tZSqtqx1Qp21N3SLWK0g2LGV3guNv8AAehx&#10;9fSrNtNHIuWVUVWVB6k57+/f2qra3A2bjMOecLwRzjB9OtWZIzGh2uqOhyARwPf8fX3rgauzvWxp&#10;G2Zc5aOWPlhk8gdwcdqiMqiaIKSykcMBllx1/wA+1KZiEjZxtbIOxF+XjgA/TIpGg3LI8W1pFDEI&#10;vGT7fjU2IJtgmwqwQleNrMuW2544rlvFHgGPUIbmURwwTyN8vzHaSPvEj6d63NPmuNOklWdpD5nI&#10;ZhkqSOhPp/jVtbqTzImeJxFgqNwyQfQ+oqldbHPM+bPEWl33hm8fzIwwY5dJVxx2Zfbjirvh/wAX&#10;LcFlMoiZVxtXhlwcs3/669h8UeH4tet9pYtIy5yy5HPRfyrwfxp4HutHupbiz2gqBhUyoxnkEfX6&#10;1205JrU5ZScT1HT9eikKhmjZM7X8v5vlP3SCenNddp+oILdAl2eU8s8/KeOAfwr5o0fxJPDPJb3E&#10;PkMuNrb+DnqB+X616Lo/iTazElJGwCcHgeg+vvVypp6m8akWtD2qN7GSCGA3LwpGRulU8k9fy7U6&#10;XVI9rYiaDByVlzn8K4rTdY3EFgJCVz5i9Nx9Se3Sty3uo5LgguZHjwQzPn68dxmuPlZsp9jcub5l&#10;YFdksI5UscsWHY1A0qw3RdpCHZQzHqkhPb8OuKSCeNIVmD5Yk5bA2rjt/nrVdbZ57iIs7mJm8xoS&#10;Nu7njHsP6VBPMaMUks0hgJWMIqucDAIJ5GexI7UxJI3+eEqjk8sTn8h70kecSs7Mx3FXVMfLjuP8&#10;ajs7eRo0b721iACefw9qyZNy1GrLhx5nmNlQ2M5B6k+npSuqshwwC7Nw2jp3zUqMsMaLEzBfuJs7&#10;55LfWmyQ7rVhwzOD8wPbHY/09qzMyhJNGdwUlFPIk7DPOMfh+orOmjPmBo0jDo5+ZRznHB9x1/Or&#10;oiMdrH5knGPvLxnsCaozskW5XxtPyMF6hfp2/wDr1UNxS2Kkm2RXYrwQGDKOmfSu0trbztIgkgG5&#10;lxux2Y9T/OuQXEaGRv4W3Df3wPb/APVXU+Bdejj08KzKke3IyMMBn/GtpfDZGmH+K5Y03VJI1ER/&#10;d7ZOMkjOOCR+NbVjrBi2l+F3FXDZySfbtUV5pMMjRzwSFgwA554zz/n3rFmjnVmjAZcg5IOR15B/&#10;DvWSR6XJGobmramu1HiPmfPgujcnj9TWQ2pFkZHfe75KSDg49/yqqglDEyfKiMPvDb9PxrO1vVkt&#10;y8gwPLj+VexJJByfyroow5pqJzYnlw9CUuxz3iG8Ml3I0X7pixbzGPPTkH1xxWCo3bQZPmY5+UYO&#10;T0I9ae0zSyMQxEjrnzMdV9h65pg3RMfNZWCAH5v4ceuPevr6cOSKR+Q1qrrTcmOh3MuBl1POwHd/&#10;PuOadsfzCyRqfM4K5yWx3x2pu7YSHJCOctjqeM5/X9KPl2k78ZXG7t7nNaGA8qskexC+yQ9+q47e&#10;3uaTzPMYjKv1QdlJHUgf1psbB5SMk+WcoAe2MA49aUbhsZCSUAUsAAx/z6e1ABI6yNtMjv8AMByO&#10;mO+P60RyM25lPmHOzeg4POce1EamTJOS23nOOPUflSxHoQ2FA3/J0IPtVIQ85TaQG3ljk7eD7e/W&#10;mbVG1cqCoJbZyMdxg/zpxkO5txGeo45z346A9qYzfKA27YOWZWyPY/hVDHbZRsGMY/ifllB6Gnxy&#10;NwdjFTyAccepJ96YeVxkNgfKAcg+9PYsFbJ3AABd3yqaQA0e4vtcbV+75a4KN6e4x2pZPnKky5Y4&#10;+RUH50M4jUbmO4DPoR2Gf/rdqbGQqqgT5t2d6gjP1oEPkBWQofvY+6O2Omf/AK1KyedIQx3qwXdI&#10;TgL+H+etRLx+7VGYZJAAwT6EmkZiu2MrH97kNkbvcH3/AKUhgYxJIzBV3sxOF6BfU0ibTyCflGVI&#10;ONnpn+9inso2qTFsJ+935HQCh5FWTJUL2244A9fb3pgIq7Vxs2unJdT0Hfimtjby2fl4Krz6k57m&#10;nMoZkIGVB7H5l79e/rSMyqkgG7JOFPZsjuam4EjKvGWVARgYPUH+dQ+W27j5scnjGVPGB/jTgm5U&#10;HD5XbtYcZ7UrRnb1BP3QueR9DSAJR335baFUY4Ve1RrhchyxixhWQgbj369qHVUy5j49M9e3QUkm&#10;2TC/I5J+YAYGAOPyq0A/ydrDy8NxgDrnPOcU3C/xDzGZQd2AcEdj9adHjcD828AHkgAD+tNjJBIK&#10;YBLAc/j+P1pMBWw3WMDf8uDlQD6D0FCqF+XeJFzgbVHUdfwoXbtZm/eI687s4b0xT8ARt5iGQdTj&#10;OVH+NSBHtBKncV2ncI+xHTGfajbtICq52jhVHJHp6D696GXzyoCLkcpuJAHsMf1o2gYKlgvV1U9T&#10;65pgOVnX5gxHuMAfT1FNOGWMRjd5ZzzyUY9j6n0HSlVdzBQu0g/w+nrzS7EMMmBjbyyseCPX/Jqg&#10;I2wVIdi24E/vCV5z19qNzJk72UqOd2MN/wDWqRpi2wg7gPmwckjjrn2Hao5MKoAQ7cfJ6HNIBfli&#10;3hRuGflGcHn0PoKcgEZEm7L4+8V7djjrSfNuZT95BvHTPPvSMqM5PmLL65OSvsPalcQ8qGRWxuiz&#10;3PT6+1IvzKXXzRJnbluRjsF/DoaYwVVYHDMcBhuwSvp9Kc+fKkVhhccc8f5HpTYxPsG7GxAuOCig&#10;fKc9Dk9f8aKbJZichpZyrYwFKliB2yaKkDFVjGyFd6ry21Txkd/x9KQYDrg5LYYDd97HNL+7854V&#10;3ssf3I+gJx2NIqcKyLGSTkSD7uff37CtTESbczMVw67xtDck570scLMoXChuo5yM9OtKfmV1BbYT&#10;tGwDHP8ACfx70kqxhZFwWbGGOOFxwfx70ANwXVh5TMwHp91u/A7VIEXzDt59l6jjv60/zArpEQWz&#10;8xbdjgds96acLIPlEi55CsDj0PH4UARogktwiH/WHgjDL7j270MpztVcE/KynggdvwNSsJH4kJPV&#10;VCjp6t9P8ajfe0SqRkZAYZ6fX+lADUB8ssMqAPulc49afgZbzS6v1Hy/eGOv/wBf2pSphBUhopY/&#10;lGDnn/6w5p0kkisCODgld3AxgAnP+etAESK2393hCB93dkHPUnPQ0/btZkLbthGcHrnpz60MqqG+&#10;6VjXft7bumBjr/8AWp0m/wCZMhDgEhW5J789M9qAECiXIwhXnHYp6k0rR/dDFTtOCxO75sdMfSk2&#10;hWMbMxBB27uGyO2Pp/KjcF2yj5GPJbGcZHXPr/SgBgUjG1twC4K54f0J/u+lPVdvIAZxkhWGPakX&#10;5Qwyq+YQS6ep46U5mJjYMpXO0BWwD6d/fFADUDRqAkckjsSpVcfLjuKRbcNlAoQo4BBOTj3HvTgw&#10;kypk8osCrIvyhcdPxpFVQiHagYDJXP5mgBWbADmPCt84VRgke36GmxqPmGQsrfxf4Gj5lZTI7sWU&#10;7+jHjp7AdB+FO3b3iO8s3UhjtwPr7fqKAEVg+4Mm7K8dmH4e/rR5jFo13cjAccg/n39KWNtpJTaW&#10;d8EgZJ55O480Mu6NsLhehy3RQeKABcq20hdxHAXk49KFYR9fmU8bWHTPp+NC5hjY7lGOQ/UfXPf6&#10;ULGWY/L5jFdzIGOBj+ZoAc3y/Ko3ZO0qpwCfp2/+vSNtfdH8mOi8YI78j+tMEyvGSd+TydwyQT3z&#10;UzLIqowzCWAO5DuJGeR7UAOhZ1UKMuenAHp0P+NKqrI+WlU4+U8dV6nI9QaPkDKVGOSSBwSPf2pz&#10;KWYqfnkzt+Ve3rnvQA4fLHuxvQj5mwd34HtTlUqqx5QsCQ/bPfrS+Yi43hhk/MygMuO3FI0jN5gV&#10;gzKQdp5D9s5oKSBnMseC26QHPyn5GB7CkVgVKnLtgkxuOOOPl+npTiY1VPL2/dKMj5GQO+O31qON&#10;mb5mbdtGQyjdjHrQWC5XB4+Tn5QTx2PPb6U98NGFUB3YZfc3LD2qL+EKrEsfmwo4K+nNS7ju3Hzc&#10;bcDgA/QD0oGIWLdQGGAApOTn1pzt93YVUj7y56Z9/wDOKjj3BlUYA7nPDD0x6CnL5bSKE5dc7N33&#10;W9RikIeQ0bYJUruzhl+Xn1Hc+9NYZXcwTGcYlGVUen+FI0irgBcnlmKn26j605ArKoH7xHGGD849&#10;M0GfUGkLOdhYKMYznjPqPWmx+Xv8xgwkbKls8Y/vGnxyH5jEWJcjjgbc8fUUxoQGZYipjZvlznjH&#10;Ue3NM0HRL8o+dSpXIY8fL7mnCNo8hXEe0EKC3B/3h/Kk+VwVaJTjlywOW/oPpQqhV3HcpxyT/EPW&#10;gY70kIkiQDGz3Prj+tRnfHlHILkdDjinLtbOzzGZhgqzY2jv9aWPZCuY32wuBjjJ4/h5oEJ5bMpf&#10;koTldgJK+uTTQm4ZJOzdyxxzjpn0pX2qrbvvKcAbiFP4UuSpYOPm25KSY5H1FAEe8I7bvkXIYnGc&#10;D+v4U113uDt/1gz16r6kepp6qHTczDcBgDrxnoT/AFpBHACHDthiN4T7y+nPaoGVdQkaJY7hGDIq&#10;lSS2MtngZ9vzrW0fUFuY1nLYdSFLg5Ge1U+A5Ro/lz8ybQA2e/tx3FYdxpdzpbTNZ/v4IyGWMv8A&#10;Pz2FeZiMO5e9E+xyrNY0oKjUO38QS+ZodwqH96VDH6gj5setcRNOJEO1srjhQMAepHv7U+TxIURb&#10;Odfs0pGFLrkg8cj/ABpkCtkkriVX3r5Y+UD/AOuK8pRcdz2a9SNSSlEYkaySbxv6ZO0kkEDgGtOx&#10;vIhdRRMQA4O3apw3cj61S4FyWIXJ7ISuQe/19u1Xba3CxxmQGORGwWU/d7gn1/8ArmpZEG7l2zso&#10;o3EtuTujzhSe+eBUlxdW0NnJvRCxIKBTyGzyfpmktrpYVWWICU/wuw6NnBOPpWbqmJowPKVflYCT&#10;+8c/pU2OuLRk65q0MLOESPcWBbaDgnGAPz7GvMPEerySspCNHsYllXALfQduK6rxBfC3VIJW2jcd&#10;2xSTkd/5153Hv8VeK7bSxtMMbbzyS2M5K5/z1rohHUirLlVztvhv4ShupItS1FTKOXVHG0+2Sete&#10;nNJb2uZIV3xQkbx02j2Pf0/CswyWOn2scJLqF+RlkHUdh7DtUcc63UkcYfG44IZcAAdAKUveOaL6&#10;vc25LgHbbwuJHc5jk7qDzjPv2oFw20jYd6seM/Kp9B/nBrIt5RCxn3NOU+7xgBu3H9K1kbb++iTc&#10;kp+4vRG75PvUWOmMrlqC6jkhC7GDcIXAwOR2H1rPu747NiOF6YI+8QOCKe0c8fVCJQct5hw3Ixnj&#10;2pdjkRxEZmHyEbOCe30x1/Cpskzo5roorcSs370N5ZAOImGAO3J71WvGiSaYP05ONvzjPT860WsS&#10;07lZWLwsArY+V2PU4P8AWnXUDPCFuFkUt8rjblnA6HPt6e1VoS0zn1UwjcqqpHKqW56dv5n6U+4s&#10;VlZPmZfLI25U7Sx9B19/xq4unfZ7h5Bu3M23cp+6nXHT+VOmW5ivnaWDiTBDY4UAcfp3qr9jF+YQ&#10;6OJgo81QcYbaSDkDr/Oo7zw6wjkUIp3EbAfm7dCO2ev4Vtw29xZqyMoCPh1kjGcEc7ffmrpt3ul2&#10;j9+UG8g/Lg/X9QPrT5inA88n8ILuLy7WA64Gdp9Of8isiTRZtPuHjFu6KE24bAyfT3zXry2sdxeC&#10;Rf8AVhdpkdThx6Y7mnvolpKFcxLgqGBY/Nkd+enOKPaBGmed6TeOBGkltxvOe7ED1967LRmWaaOO&#10;PzFkVNgUjoQ2ec9ajurVLCdCERJ3Yhti5BH0/WtXTbGS4aKSGNblzuVH5G0+pFJyQezsa1rGbgSB&#10;kSQZJZ1GDnP3D6GnrBCsZfyA5OFMa9SSf6datx6YIY42hiImZQrs2Tux2HbOe9W47O4urjKRLuYq&#10;M525B68djjv7Vhuax0VjKhhjkVwq7WkbGEfJ46Fif88UW0MYhkUtlwq5Vj8pOe/rj+layWMUe9zC&#10;0m1mTyxwufcelFrZPJDLFHCyRqnMhTjk8n+fWkzaLaKYt5bdYZSirHMhQleT07++R+lWLW4kklkD&#10;OFWIfMrcqMdDUk2nhrxCjNOqp/qwMI5zz+JH8q0Vt54rjfHap8zDexOWHufSs2dEWSWsnlKgTd82&#10;GkycbueMfhmpJ5BFNujOV7tnA+hx2705VMSglJCBk8nkj++PpUe1l8vewZQd7BMHdnjBP5frWQEk&#10;K/aGgEZUA8s7c4X096gmh8tTATIbdCcjuoPIGf8AParNlGfLilKKo3MwcLhccYOO/wD9anT+X5P7&#10;xpJUd+cDlM+vrnFVYxkzPghGDtWRrZipDBsYPc/XNc9qOh29w0irtaVj+68wdM88/rW/dzTxrH5I&#10;Z1Ujc2fu4/hHrxWNdKbi4uDHGERiF+Y5Jb1HsO9Xsc87Hjvj74cRTK81k/y5O1lG0v6kemea4Xwp&#10;rlzZ6l9iuC0nJEJIAz6gj1r6LaERq0EkMbKseGuE5DE5G4Dvj+teR/ErwI8CpdWOAzjcHAIbnoSf&#10;wNdUJq1mYpW1Om0XVIWtwCkiqoy3PHHQjPTntXYaS0l/blrYebIDlpMbSOOP/rV5n4C1Rb61tblz&#10;53mYimTbn5h/IV6nYIXVZLOVbh4yMjOFUE9fcf8A16mZuu51EarMsSGMBNu0lyQFPoR61bYC3hbL&#10;qRjbxxtPp7/Sq9tqTzSgNPnH+xneO4/XrVm4YTKphVjltpk28BemTmuEpleaV4WjjAAhALlcc7vp&#10;6d6dJIkKgKPnJyNp+9kdvb1oa3HmcKpcjcpz6etMmby5lcrJGufvnqcdCPTP9akjmL1plg6SKoyu&#10;WCcAe2f6ipCpmtcF8CPg44AGMharmXESxqpOFDoQODzwfbHSn73+xlQCrg7mDcj3/Dms2PcrSqvy&#10;h0UZXrnqDnnj8PzrMmLRtLI5wduxEwN31/z1rTuNnnIQcS9FUcf5z/Ssi/8A3UkwTgHGNq5+p/DH&#10;61UdwkU9U3w6feShgpW3YZHGP9k/nXFeAfH0UP7qd1R1BVVLc46KcVvePpiPCV/FtCecgUHdzgnn&#10;kdv8a8t8H6LBqF5eGXMbyBZI2U4IbBG0fl+lehQoOtdHHUxiwlpS2PoW38XedtUO7GQAbRxhu3Ho&#10;K1I9aj2keYGXIVsdS3v6V4lBZ6rp7AxTrdRLyzPkSKOnWt611vV7dXzbKkgyfMJBGT/E3vVPB1L7&#10;HoU81wso35kd9qmoQwxlSxjKddrfX5fc+hrkdS1CS5ZgXjjZjudmBHGePb/9dUZLqaZn80+YyNlV&#10;6fN1/wA+1RbmjUfPuXBYtjA/L1r08LhPZvnlufL5xm0cRH2NHbqLJheCuWOJMo/zc/0p2x96Kyjd&#10;9wA9OOmcd89aapZZHGxQ4GG2jPzEcj8fal8vdtBBZFXlQODgdM+39K9U+MFX5fmX5myCVXg7v73P&#10;ak8rLSBnVt6537v5/Sl2blHAEm0YdjnA6dfWlwpba21l25RB1bA+8T/Ie1AAiEqxO4Z+VuO47kd6&#10;eWLN82FKjI5ycAdcU35VyFG7JBcFsEj/AD/KhmVMqOmflJ6j/JpgKu6P5vMQFcH5hkbuvOP5iiPO&#10;5zgKNxBLc89QPfmjK8bmZTgkYGCcdQR6Uu1mkClT83zBxyF47CnsIRXVEJYbFI+cDjPpg+tC4GCc&#10;Lzkcce/NNySP4o8HG3rnPsfpT9zrNnjzJBuDbsIOxBFMYxY45ljUplUOfkOAPfNSuVdScgr0ZcfK&#10;f88Us33WYjzUTAO319cemaRmCcqVx646+ufSpEIWLSfMSzJzhuSfT8PSnCMqpRzuDHJU+o/hzSMo&#10;aQBUB4APl/wgdwf89aYsaybsnLO3IU9MHH4mlcBWYybkUu2OBk5YA9hTgGjD+qruLN8y4/qR7U2N&#10;QzBRt7/u14DZ9+9PWNTGidI1ydwP3QPf3oACu0YVVJ4JbHB9/rTuWjDqdyL8u4fd57An+tD7ljBV&#10;tp2hWz834D3x2qOQLJtXfuiY4xjk/WgYojMe0H73XjnAHc+lMZmQoTjy5OQo9ff2xTxjcVjRtx4K&#10;ckY9z64pI1YLgM2N21digDYOvFAEcm1l4YMgPBdsj8amXbJlfupjO4cYH19aNu6NVQbmY8YAz06A&#10;fzpN26NjkOEA+VV9+MUCI/OZdrD5WOTtbp+fpighsLtCo2O/PHr9fanPj5l3bmST9cdfpTBEq42y&#10;eZ3bnAIPcVSGPVcr8o3knhlTofxpkwKR7V2u/RvqfUe1PkUIqErIcKQpLHgd8Y/nTJF+TcYwRkfM&#10;P4fVhjrUgK2f4cLt5KEkc/XtSqvnKGQs4U9FHzBux/8A10pzg8IMH/WE/ex0JFIq+YqK4Ldyv3ef&#10;XPpQA1o/NkZQzBwc7sjg/XvjvS+WjSJw5QnazK38XqB/nFL5iJEN5DY42KfkyT/COtIqfNKJGZHA&#10;2uqAAN/n9aAGxq0k2N7q4zjaA+Pb2FIoCqUDDy8bshSQW+lSOu6EL90dCrHk/lUkaCRkQhojk7vm&#10;5yO6+uaAItrBTGyADIztbG0nuaGZ3YbXAK/dBBBI9c0nzN5R2MoOcMnVz6Y7Gl2vkDZx0Zj1H4UA&#10;N4O1Mb1bglTge31+tII2ZkcHGQcSHooHr7elJu2sjK5AXcThcE+x9aeGywJCQrn5mBOcHpn2oAdH&#10;uZeVGWOfmIyMdx6fTvRPvVWAydxBP1PQnHrTY9ixxo42gr/e9+ufSplkyqsrcc7mQ846YA/xqugC&#10;LbiTPznIOD83Gfb2oqPfcIAsckioOgVN1FKzAwJ4zHyY2cK3VuMZ7n/GkZf3f7zG1eVfPGc05Wba&#10;xAbPDAE4H50u8KwYgHAwVxjv1xWhiRyDc2CFikbgqDwPc/8A1qV8eWwLkDO3ABA47j8aPMSNWXPm&#10;RbyVXA5BGBz6U75dhIkdTxlDxu9CP896AEkt12tyGT7uM8k/T60xWEag7FAb5f3fcen6dakIZcER&#10;biUzIGOCB7/jR91lDPk535wAMYwPx9qAE5ZTvbblcBgeRnp0p/8ArPusnmFRnuAB/jQvybVDAkcM&#10;x78d+3P+FNZti78/Koz8i4I/+tQAsJRZApMa7sghQThfY0sf7wsoVSyg5Xtx296SR1jZvOQqF5+X&#10;gk44H406PeFCMRg+vX3B/wA9qAEVQ0bOvIVuB0xxiglguAw67FHVuO3t/jS4VlQncgKMCuM4I746&#10;GhVZl3H7zctzkcdz70AGzb8i/OF7Me3THt1NIu5UJQO+B8kbHAPt+PpSKd7kOfvcHk9en4UrYaPC&#10;nI3EZboPp7/SgBxbysnftBXLtjgduPU/WmHePvLk5yRtyfoDTlDRtuDsZQw+Udie5X1pPkG7YfMT&#10;PRhgn/JFAyQMq7WO1duRlhzj3Hc/SoNqkcOrADIOznHfHr6VNuVByy/Jz8w24bPr+dPaMRyKW4Rn&#10;yApHK9/z9KAuRLlpFySoxgblAA4yOR1FO27ggYKqt6cgHPTFMZjEXG3O5vlUHp+VHkhgxBAfoC3f&#10;1FAhihkOdylmYkZPI59PT3pNoSY/NltwcN7j0P1/rT12s0mwYUABWUDaPY03zOnIypwW7D0IHpQA&#10;+RvMVnZVEYHPy4wc9fc9aXaSiuZAwHzHnr6dO1N2k/eY5Gd205Jb0pW4VipXDIPXnHUZ9fagB2H3&#10;bVUAf3SBt+tLtbzC/m7cDcqL3+ue/tTVxnOGcqQPmwc55zn/ACad5gHOegHU9fpQAqnc3JyWbJGM&#10;E/Un9KdhmPy4AbOVK4/DOeCKZ8vlkNwyEMAzZGPXFPRV3Ll2ZW+f5ScA+pFAyVTuIZTlsYY7cY/+&#10;vTIto8xc7HAzvUbgvov1PrTm2eSefM2tnOznJ9u4xSKMRqijY6sTndksf731x60FRFaPdk4AUgAh&#10;jjJ9B70gjMbIR1PI4z29f6mmFmVVlboxJGw5A/8A106L/WRrJuGSeGOVx3+lBY/+OJslpMYG75vw&#10;IpyqisTuPOVBxkZ9frQisxVlO9ckY+nrSfeC5DM/Xb/L60E3Q4MY1BLfI2VPGdvuPQU5iImDMzHb&#10;gbdo5x/EtN3jb8rBZFOSCecHtk9ab5pUfKwwvyo/8XuB/wDXpBcRWdF3rhmPT5cjB7g1Ls+YMQA+&#10;0qeMj2z6UzaEXy8gBMY7cHn8j7UsjLtD4+6N3Q4GaCbjDEhwp+c8Ybtnvk96PNMjfL5ZbGCOQpHo&#10;PU07awVUb5HPKqo4H496JJI1wrK0mRgbeUx7dxzTNB6mORVTeAMcYPf3pItvltHhvmyGYNlhjv8A&#10;/WprLjejLsHGApAwaGzIUDAmReXHb2z60EsfueRCcKTjHTP4UkQVRjG1ecDJ4z/nrR5nzK6khgdy&#10;FRt56HFJI4j3s7+XhvnYL3PYD+dArAf9ZjbuwMNkYGMdT6/SmLtZso2Tj5cdR6//AKqcy5V4w+M4&#10;Ks/Zh39x/jSqgJcK/wAxBYjvuHcA+ppFJCcLsbGCq4G7nvzx6U3aN+SeGY5XG089yKDIGkUbAhbq&#10;GPXjkClWRSm9V5X7rY6Dpgg/jS6AMYg24ZCdhBVg3Uc/eA7ilzErdcEJuDKOnqPf6U5uGZssXJA7&#10;EZHt9KEZmIVFUjPy8469x/KhjBY1wu4Alz0YA4Ht6VhljDMVUGMRuSO+QT/Ottd8ZUoFXuU74Hf/&#10;AD6Vi30aw6tIrZVZlyu08Fv/AK9eZi4KyaPby2o+dxbIFeRsvJt8ndyqjO3/AOt/jWhbs8yo0Zdz&#10;yAcjBA7GqKwziPcHGFGCyjv6e5pI55I0dUAV5MEbOBu/xrymj6aMrPU3drpcs67Y2xyRwpX0HvRe&#10;w5093LY39RnIP4U7Sp1vppPtBZUX5jEwHXGCR/nvWuLPzo40EKMyjdtz9/3H+FZS0O2Kuro8i8WW&#10;/k28k6QtEzZxuY5Jzgj/AD61xPw40uSLxFqb5PmRSLIezOo5/nXtvirT47gZwu9V4C8mPPGM1wPh&#10;HRlg1zWHyAJVUKXPXHUCtac1qRWvynSzTJGoTe7+ZyAR930qxZ3HnMj+V5apxtyeePWsma6urMuV&#10;cfKxUAn7o69/5VCuptKxCs0ak5+bkH/aA/Gmciep1UcgDFdqhWIAZTgA9/zrSsLiAN5cioFkP4OP&#10;XFci+vJZIpN0pAfaJUUEYA9O9WxqlrfeRNDMqMo5jLd8559qdtNToizsprUMSyNvYtg7zkn3P6VY&#10;trSORmaTiVRhVU8Ek9fr6Vyb+L0Wb5srsy3yDPJ9MVXXxcBAkAdWY5LEOO3ckdqz5JM7YnaT2cM8&#10;q7xvCguN/wB7A65xWksKzRtsbO7lVK9QOgB7elcDYeMIbOVNzyiV0yC/QewH86fJ4qe4UbZdzs27&#10;zEbgZPIqXCR0wVz0PTdFtY5Zf3ZRdu4uj8j2/wDr1qr4W0+5UPu2eYwi6YJPc59ulcDD4uit1Aab&#10;kjJZSeRn7uOx45resfEwuJlV1JLDcnPzbeuR6nNTKEuht7BN6nf/APCC2vyqm4tAuOOOB1B9TVdf&#10;hxHMxkib5Tym0YJ9evpWVpHxAuLSGO9nUsHViqtgn0A966O0+IltqCRCZcPIN6qpx+R6H6VjyzQf&#10;Vpboy5PACRxW6iRz8/KkBgv+2Cen1qNfA8SbxEzMjFgDMhGK7yPxVoyCSZnEbKAuJB0HXpVa9+I2&#10;j2sg2Tq0jHzMbCevc+lRzSGqE9kjjoPh/wDaJljkiVGRThVABPPOM1rWfgq0jZoWmcNEQF4x1HP/&#10;AOupm+KGnXMDM1syopOyNsqTjqfpVS88cW01sDBC0U0rfLORnj0x6UPmexosNLqjTvvAlqHVzMwQ&#10;D5YmJwT6Z96gj8OMFmklEe/eoYRtlWXPU+pqpJ4wm+yyRyAFFYDaW6n1wfwrNk8Q3VnMWZ1lPmKf&#10;mxhc8AU+WRosPZanQ+VbC4a2V282Q/NuUY2jsfei8s3EJMI89/7rN3HbHoOlZP8AwkDtOzkIXjP+&#10;t2/dHfP1qBvEu6EiOUSZJYkMFOD7dqXLIz9nbU1YbH5Y5pYwHYZOz+D6Z/D86W403MMrK2W3k4zj&#10;jv75rAXxMssjhHd3J+Zgeg/z6VBJ4vHnQlrhQWJDfL17AE+nrT5JiZ0zweY0UiDcjDadvUH/AAx3&#10;qvJYssz5BDFhjbg4X2rBk8fQwqYt4RDlXUDkf/WNRH4hWkMK733qi42dT65zRyS7GMpI37e1OA7F&#10;WUMUwrYGOo/rVKSSW4klmbovyoTzgZ9PSsGTx9ZidpOI5WXhiQRt681zep/EotIEh8uKJjuEm7rx&#10;7dKvll2OaV3sdxdXT7VB2BlOdw5AJ5NcXq14yTu8bYJG2ORs4UVzUnj43LLgqM/8tG+UZ9az2mvt&#10;bjG+TEILAbScZP8AQ/lV8r6nJNs6Sx8SFo2mIR5I/wByvGT6YHbHetYWSaxayQu3mybSZIzwvI7n&#10;6Vx1roN9DLaPNl8ja24cD8v516h4d0OWOPdGVZ2VmDDruxjmpk0gptykeI+E9Lk0HxlqWkjclvKd&#10;0a9ivTOPTtXsOiWqxSO/2eNkwU3A5wemAO+a53xJoMumeP8ATr1SQlxEYjIF53en8/zrqNJ3rcSq&#10;sKxbcjZ0z9fU4zTlPmR6KgblvbSR2qAeXCGcD5XyV79f0/CpdQiEEa+WzEn52wcj059ar2NrIrHy&#10;Yl2uG2Jgk/8A66s3DCO3Rd54Kse2RXO9zKXuiKUhzKE2yKnJbgn2qKXHlrLKmdynOO56/nSQ3S/a&#10;J2x5oGCgZf4u2RQd9vbohBkkXI8vHU5yc/570jnb1F+0SyRquMhuRu4GPTNTyQmRtquXfbtHl9CR&#10;/Sq9rGFS3USYkxuHz5C892+nantdC4u5UBYIFyu35M84x71Nh3G3kkTsis/ClSuB6Csq+BZlG3nc&#10;enAYdRn+tacqiEqu8N8238M9DWPeN5MjrtUKckMrZPXj6U4rUmUjjfidIB4dWKOVh502HUDAwBgj&#10;6D9TWD4VtVhVgImAU/LKBwOeg/HH611HjjTm1CwgdUGFG7Yvvzk+vIrH0mxazKlXcoy+ZHEDlQxH&#10;Ufma93Abs+dzZ/u0aY3B5M4bJGPV/wAacFKkqrAPnLAn8sH2pqjYqnKkYYlsc8+3pmnuEESoAdqg&#10;bT1ZiPavcPkbiLtWNNuNuMqGBzzzz70/a24ZYN5mCC5HII6AelPGGfgybnAGW+YAimbQFc7VG1su&#10;pPC+hz6UhXFZiu3AKQhsJtOT0xg+/uaZGGbCeWdyrtG09QDzk+lOXALguFVMSZcdB/8ArpNp4Zf3&#10;QBAJY4BPWgADJiMjLDGV3dxnpmnJhmZVXG4Y2t8qE/1pr/8APTZjnYDnh8+lSMdrtvYKFxtOcgnp&#10;QA3+FGUOXb53bhxx2Ofb+dTDKthWYqxK5x+ntio2h8uMllIQcYX0HJwfTpSqx+fc6kMcsQeoA7/m&#10;KpAOP7whVHyOPvD+Ff8A6/GaQCONs/MucY55A9j/ADpgzu2hdkbMCFBy3uR7VY+8yDcqhmI6cv8A&#10;T1H+FMCHKIz/AMJbna3J68CkbPzEAghuqnOD/tH0qRc53KdxZs5Kj8cHt/8AWpo+ZpFEawjgv1zn&#10;vkUMQrLswV2hueAecf4Up2k/6rHGGA6/U0zC5R2P3EzGrckj606H5laMb9wB2vxgDrzUE30ElRlY&#10;LgxFCGyp79eD/ShlkZyzb0I/hUfkfw96PLMkaFgoDAtlmxsx9O56496ezNMqMj7mYhsnqceh9aAV&#10;2OjBOD95lXHDDC8/59qY21TsQfOwySxyB7YHalZkjYsVZS+Qygd/ekCtGHK8F15baBnnoB/nNBYu&#10;3y2dFQqxA3D+Hd6Z9T2FJzIOTgdA+Pm+n/66EyIgS4YoSzKASQB2/Cm7t2AZBvJOGVcrz146elAB&#10;vjaHDswTOMk5/WhVbkuCd3GAeq+gx2pGDbXBClOoxwT7+1MTcjKFOGC4VQOAPT6U0BMroyENhwOn&#10;O3b6gUKq/fLHCjgKOoHpTdoQtuQN8oBKj+fufakbH7tI2+ZuQduN/qfakIGWNWyE+YAH5skMT2z3&#10;FL/rJMBgm4bmPIyBxtp24xliSuVO3rjA/GmOrbdm0k43IM5wM/zoGL5xWNWQsjZxszn5fX0HHakY&#10;DgOPkYY3FsZ9+O9SLIyk7fmDAkZOB75pgdWXcwZsN84IwDx+tAEbMpHnNyMAEryuO1Sbvuqo3Mhy&#10;vWjzTJGAVYk5ywICj8PenSSNuwCwJAIY/wCefagBqQhdhbH3vmCjjJHB96aWdNzyFS2drELyPwPU&#10;+9OVmGCFJwcM+ensRTd0bKXJCyM2N2CF2+9ADcMzLiPDbsKFIpW5LMFbIOC7EcGnBxliZPLYrkMq&#10;5x7AfShEeMBMKhPLY43AduaqwCKp2vkMCc7VU4Pu1MkcKVO1G28bmBJT2FTcbjjITIA8z5c+p+vt&#10;0oaB1zsZjg7Qc5Uj39/0oAhVyzKAxYkjaG6Y78etL8jKy9TuJCA5yp9aRdzuzNuUlufU/wBKcrE4&#10;CAdcANhWb6n096Qr2FRXdizEkAAkyYAz6cUqMZGAK5kzyyqckegFIqKrq3Pll/lT+Ie/4/0pVVsN&#10;tk3YzllIyo6j6mhBcbJCxbhXPvHJtH5A0UjTRjBLAFhk7gMn60VWozCfylxuVcr8rCMlhgnoacyh&#10;j+83OT8qtjBXH09KRGDMkRjLLn5gflLc5B+tOaRt5BVQy5G4jGD2J/rVGIiM+1WbYeq71XI2+3vS&#10;BmXJchhkkOOoX/Glj24YRgR7AcYbBcnnI9utKqq0asu7A57DHGMj1/8A10ANaSNeXRWBG/CsQD6Z&#10;70jMMhcgbBgBunHIz/ntTg3lqwQKvOSD/Fxwc9u+KYqnzfLQ5+TcV7Mf9r/PagB/zbQzBcA/KzfL&#10;nPJGO3tS7R+7yzRHopbg7Tz16c0kqtIuSNzKRlsZHrkj0p8uJELI2Oy8Z/DHpQMFYiR5HG3AwQfm&#10;AJ6Y9e1MKfKJfmC9emeT1IFP3PJKGJwSOBgYJ9Pr6GmCZ253D5SC2P4vQ49ev50CJHVV2nzBGPuZ&#10;xkgDoSO49qTc/mxs6r5m3aVwRkd8e1LJt+cRgSI/XcDjHbA9f8KVfuuWKblztJGMc9f/AK9ADANz&#10;AozH59w39WwOcUqyGSQM2CScFW4x3/PHOfaiIFmBABHclec++aWPd5TNkPIoZsryBz056f8A16AG&#10;spRTH5RBb94SGyfYk9wKAo2qBKuOq8Zz68joc0hjf5FC/L02tzj2pFZY3IUqQhboOQPf9aAH5AkU&#10;Y+VurNwFGMYFL5ZimyoYDGfLcABR34Pr1zTo9ytgtnc4GZOAMjqc+vb6UhjMexdrbwT83Rue2f6U&#10;AMi+ZlVHZW77e3cH6f8A1qThjuBKsRksB/EDwGH9akLEKBv3biflbjk8kn1+tNwG8zeAXbohbIce&#10;h9KAFaQbt7sq7W5DD5c4/n/jUZEsZ3fIwA3MjLz+f9KlBaORWJKZJfbtHpgc1EGcj5GX5TznjHvt&#10;70AIyx7xklGzjDjAHtUoXGT0BO0gdv8AZA9fel2lcb0ATdwgfJ4pNqSK5JyM87Rg/wCfegBI3Ctu&#10;jl3EHBXbyF6cH29qczunJjGcBSy8gnPI/rUbIxf940alDgq3Az1yPWlXExLDaD0P09QO1ADlZYd+&#10;GD+X8zcDnsR9fahBsAxko47t0Pp9fakh/wBYMnaPvKcBsY9jT1/eMp4IZt+COeffoDQV1HfNu+ZG&#10;LA87j1I6U0RuyjDE7QQCygfiO9OXarI5VQuCcYOD6Co2Kk5f5I+WKsxyPTmg0HIo3IWK7HHLcjp7&#10;U/7qHBIU8ONw+XH+f1pFkdFKhtoHCvjJOe+KcrDy0RigZccFdx/yaBD1ZywCZYmT049j7ilbIcg7&#10;Squd+G5H4/w0ikbU+YMuMYVsA59aYsO1lD7m25+XsM+p70GYkkWEXczbecLIN2ablh+7ZQrlc5Tl&#10;uPfpx71LGA0gGCrbeVxn6HnrTwxZMfMI+nXaceuR1+lIBrOsiHCYyAzHPKnsaXcAysWAkHTfn/J/&#10;+vQudoAYRjoqqMkCnBMYOcjOG3LjbTAbuTLZRl2rlF3cL7/SnTEoGZSVVueRjOajULsBLNtZ8qW6&#10;59KSNxCrAsSFYny84ye/XpQX0CLA2qNhx92QjIOeu7/HtUuS0b7XC+WcFucD/E0jfeYj5Tn76jHX&#10;se1MOz5xuZm4O0HGPx7UE3uSLt6DO1iBuzgCiOVmUgFSOQCo3YHrz3pTLuw6rtjJwoY8k+oFDwll&#10;ByenDHtSKWg1CdjAgrkcK/3s+goWEK+CGIRd5GB8lKF2py+X/ifJ+XPp70+NFVXiBwuCdwB+bHUE&#10;UFEG1+CEjXghWbk47keppCyqzAE/7XG7jt+X9ad6NnAJGVXjk/yoZdq+Wd3B3FmIAf2zSAYvliZ2&#10;YNsX7jdAWI4poCbSMkjoDnnPce9OBZcMzq/ZR7+w/u04N5nzsmXycEnaOnXjp9KAEaOPaAqGEZ+b&#10;3P8A+qsrX1+a3uWCBUVlEZB4Hr9a1gh27SB5TcEdCPUCoNUha8tZ0AyR84Xvx6H6Vz1o80Gjqws/&#10;Z1osywokjIjIJ42tjgn/AOtVbzWtdwQsMncAQMEd8fSlspDIuS5GQACo+6M42kf1pt5DNHJjjao5&#10;Ucpz/L1rwj7E2tGvolmRUK7UXJOMqc/411+kzLeJcSwqZWQDC52j6Y9fpXnWkw7rtXjjyitypG4n&#10;HYn0rudLE6sskcrKFGCq985Ix6Y5rCqjvoyb0JNV0+K4tSltbqqFWLMQRgY5z75rkItFNnfNdNCv&#10;lsnl7GwCWP8AH9RXp6SFoWDxq5ZMruPRuuSPrn8qx9U0aK+glcjO5ASwHcnoR2Of0rnUrG848ysc&#10;lcaBHdRu0sSEA5EgPJY9WPrXLa34Z2piKNoZQVKshJUnPQf57V6KlirgoEOQMZUnC4PVR/SibR45&#10;ldy6qjDywNvtnk+taqVjn9mfLfxC1TUPDsLXChyu8ggDAA+tcvofxpFwuZ5RDIpO4EBfYV9NeKPB&#10;dhrVu1veQDy2GIlYYTd9f1r5x+IHwTg0tprkQbByRsBwccGu6hKMlaRE4zXwluP4nWtxCALkLlsD&#10;L9Pc1q2fjWBTuS4LRA4Kg5BHTIrwfW/A7+W89iWAXB8rOcD61yUWqanoc3yTSxH0J4Nd6oqWzOKp&#10;jpYf44u3c+s4fGkUUZUXSAt92Qnhcdh71I3i5Y5A0N1ufr5beg78da+ZtF8aahqF9Z2TFczSrGGI&#10;4GTj+tfRMfwmvbONpUlfcOFMh5x1rnqxVG3MddHMI1dYM6y28eRziBOPMX5Fc8Lk9yPStiy8cS/u&#10;yXSF45QCpOc47g+ntXm3hrwTresXF4hIh8vjzDGdrHPQ+nNaOteHdV8N7JLyCOWPOUeMFccYOayv&#10;CWh2Rxutj0+Tx3BeXtvD5rQKSzFmOFLdcewrotO+JWn26QCSBJFjyXijJ+Ueq14BYw3UMbNJGS7n&#10;jnH04NXluLmzZBsniikbLybNzH0OfrR7JHZTxrtqe8yeNhrj3k8fmQeamxEJwQq/dJx14ptx4tt7&#10;W4iSeYLuUMMjPGOV/D+tePWmsfZ3xJLcJnO1zGV+bPp/nOavvrMN42BeRspPUoVYn0+lZ+ySPRhj&#10;ND2G08X6ZHHmM+YxHKyHgDOSPX8KfN41MdtEG2qsOHdF7oT29fp7V4yuqG2XMcyqo5D7ScnNTya2&#10;rojSTtLJG52tgs2COmPSn7NA8Z5Hs9v4otbpXiBbE33SGyQAc9T+f4U//hJbe3uGbDSJG+Gj67h6&#10;j1614VH4sntjshuiIzyqxocntio77xdeeS6yyXChh/rGXaR9B6UuVHM8ZE9svPGj5nHmExH7sS9W&#10;z3Prj0rKbxcqs3mRhQqg+XGSCc9s+/pXkEesXd5DI6i6diPmZBkKccH2q/bR6zexgCC9ZfvMI0/I&#10;1PurqZPFx6npy+MHneQ/dfbnZGPl/wBkH39/aqL+LduBJdRmSU8FDgZHQn3zXCraas1wbYW1x5oU&#10;OyzOBgdO1R+JPD91ofht793X5ZMAIvQn1JovFdTmni49DR8QfES208GW4vI44mXJRpAnPc155rH7&#10;Qmj/AL6IXXnKrfIY8kHHt2+tfPnxLury68ROs0jSuQMjPf29qveEPhrc6nEk1wDGrnhT1rvjRjy8&#10;zZ5Sx1WtV9lSh8z1ib4/205/0a2uriboueAnvxVT/hYnirxEEj063WyUjaZTknPvTdH8B29oUhW2&#10;V26scdOeR9a+h/hz8K7SOO2uDbDEi5ZSMxt6H6/4VEnTgtTuUar62OT+Evw78Q6gwudaupJU8wHa&#10;o4b/ACK+grHwmtrbmRGUBmwoxgH0XP4da3NH8OxWkBWD5AzjCnHYcfj/AIV1Fvpq+TjLFPvELgc5&#10;ycfWvIrVeZ6FezaOR/sVYXkWdFQo287WwGPpn68mut8L6WwjKSN5qbDsEYHBI5z7egqK8shcKiMq&#10;rIrFUYgYTPc+3Wup8M2phjaRIFMzkbR04HBYj/PWuKctC6cbO5xvi7wnu1DSiEkW3tSZHZzyc8KP&#10;z/lSNaJZRxOqRTSL8paE4JHdie1ej69Y2txp9xGybXkZG75fac4Fc1f2qRpGwdIjjmPZjoe/v7Vn&#10;GfQ7oS0MR5zFDhVZlYZMmcKOcZ+pqr5iNC0jbCgJkjRfvcdR9M9qtaghmtZo03Kki4B689z/AJ9a&#10;z1t9gjyjRrznb3Fbo5am5HcXMQ/cHCmQDeU4HI4Y98/4VLNvkhCuVBZQ5deOgxnPc5xVVI/NbcG8&#10;pfM2hVTp9T6GrjR7jyAQwz5angepz2HFM5r6lTSzEIZ2eEA+YAF7HtuPtnP6VZZUWR2Hzuq/Ljk8&#10;8YJ/KmxWubXzFAQuGJAHQdPyIqNpPJdYpFYFSC3PHTt64oDmIpjtXj5iq4K929h7/wCFZd3IEkR1&#10;TL5CnGMpx1P0Her8kjQw5JAAlyFPXHc4/wA9azmgZrqVGXPykfKM/L15+uacTOTLS2Md7p8zbGlj&#10;Qknb2zwD/jXEvGYLp0C48ogtGTz3wBjp7/WvRbOMrpKRNw7FhtU44I6H2Fee3jCPUpQHwGk2owGG&#10;c9z7/X3r1cvf7xo8XNF+5THx7vlI8oLyCM9F9D/njFOEZjym1Qqjj5sKx9eOabHHtcY9GwF4Ppj3&#10;p0qjIVGICsrfL37DFfQnxwEDazkvESTvwccnp/n3pWz5TqQsUSnLJnjdwc/59acuVZlUDcRtYsck&#10;dzg1GqH5PnyCflYckj6/zpASR4aXedsqk4w3HHYn2p5ZpFCu7SyKQBuGMHv9R71H8xbYWQfLtUe4&#10;NSYibe7NIT1fI+9jr+FMBuDIw3bWOPT5vx+hpihWCqIv3ZPG5ufTFTbh5ark8jG5ehz2/SkCyLPJ&#10;htnb124GOlAEaI64Us0YXIYMOOOh9qdGSyszAbsrnKZHt+tOjYbI+hjxvYsP4u39fzpVk+UK3y4A&#10;+Xdy3pj3qgFxGsgYBSVH/LMng9CCetM8swjchLtuwW2/w+vt6CptwkIBl2HngYOOPu0zc8bIoEjS&#10;Yx6Dp0PrQA1l2hmKMYsg7S2cjuD70SI+CWZcEEja3RvT+X5UvmKfk3HZtDncM8/45pka7WMYXYOJ&#10;NoP3ie+fUVLESbmYqg/eOQrfKNpwD6eg5pjbnkUmXJbcybRgKM9Pf/69SKrqGyFYMMnBxkemfakk&#10;QfITkk5AC8cH1FIjcPM27yPmONmU5J9c+lMKj9027a6pzt45J5HsaVmXZJtUyblIZc43Yxx+FPwF&#10;dsOpcgfMR1OM4xQWJIxLebGR8wwqqM5A7fh/WlwvmblIMvTk49ifbFEc25o/4DgfIhyfw9qTarLg&#10;qsmD0I7j1oGL53kjIKhFfpjblj/nNRTSCMNvVii8bc9D9R61JI6537Nvl4G4nLYPSmZZpGVQoydo&#10;4xn0yPSgAUfu2Jdiqj5sLy30/r9KMhVYGQCLgyMD8pAPHFIWLN8kjIPcfqPeiNwuSFVHB3Df1I9T&#10;VgPIwpxKg/hB+9x7e9NZd3ykKFbB+UfeJ9T/AEqRlKtEME7QX3YwTz6+lRDEsJIXy0XJLKfftSAX&#10;aWZQ5ZSzK3mf0IpflQA7SAr5G0/kCaY0YkBQqAe5c8keufXFK0u5MuxZScdMDHpSAcq7mIcl+Muv&#10;ZaTc3yNkKyPlWbkNjg9OtIqtglfMVs7tyEAn060LIchuUwMn5c7ewOexNIBSGYspLI+eW46nuO2M&#10;UixmQjcQxH8UjZH6elSBfsn7sgA7QU9wTzg9ck0wE7nKnBBO31B9DQINo3Nk4xx0OZPTmomkGcsR&#10;IWO7eWwTj+ZFPDGVSpyMA5kHBHt9KG5hHylYtwBG0bfoD1qlsMXz380At8rj5OQg/E0kPyuAVdG5&#10;YYBJb8+386kZVbG7btcbvlUEfX60vnlnDAZIwuGJA/H3/SmBGiq0iGTeS3zBR1U/3f8A69Ksf7tm&#10;2BSxwA7cj8u9SKrY5Gxd2Q3XHtgU1l8xCA2Rz8wPzD/a+ntQBDKihtzKxkY7Tk9O2T/hUrYVpJB8&#10;qABWbqMDrt96FG2PYSBxlG689M49TTZN/wA67lXjcZAeTjj6VAhqrwVDMc8kg859TntQrgKS+1Y1&#10;wCfQnsPU57CpRjBJOQTkgrkH1/yKazZdVX5go+/6+w9KBJEbSMu0ZZiByW4NFSRQuU3blXdzjGaK&#10;u5RhSsdwcqwywbgZ/ClO1JArAMDncFXP5/8A1qURmOR9ygxkYUhvlJ9CKMyKkbbiFyQzMQBj0B9R&#10;VGIi7drIUJkU4GACMdsH8KRV+fCfKSMMp44PqP0FOkO1cbmYZwdrYKnvx/nvTj5bTMQdpbgMzHBy&#10;OSfX/wCvQAzy/lBHmBQdpLDPzdj/AI0yJsQ8R7juOG242nvj2p+/bEFyxZMZBPG3tgevpT/lZxuG&#10;Ycg/U45z7CgBqoCxUqzEjIYnljx8w/likkXd1BDMuMZJKjPOfcH0oh3FtoLZxkMRg45H/wBelk2+&#10;VGfMkUPwBjIHGB+P6UGi2G7Y2YEljnaPm6jFOkLT57KQAvHOOoOPw/Wm4yzeWBIgXliuGB9B7U5k&#10;3qoC7uAr4PJGeMfrQZjfl2rgiZckhclQ49Qfb360AKfkQM75yc9+wxn+VSOx2sSQ+cl8YHyjtnv+&#10;FNjzGQ+cTcFOOMH2oAeVlVcqMMvBwOp9vXvTWUYJTh8DqCM5pPm+XYGG3IAJyQexz71LHmNTk+UX&#10;IJO3I9znt/TNICFYyoIReC6qCpO4Y/hFP+WTlhgM/G3+R9/8aWMqrIR5i7XO2Tby3sPWkYP5Kozs&#10;RjdkLwnPI+tMBu1Ayqw8tyxIXrn8e1Ksce5WTgkYGGJxjuaVdvy7ZXVug3LkgEdSP60qqXRuzAfP&#10;tHJUdSfX2oAU4+VT8isD97njv/jUTFoVxnbuzgqRu4HH071IAAzrsUqeQe2fx9R+VMwoaRANm4gh&#10;cYCjuWPagYrMJI3UELnB6ZHHf2x/kUYb5BtAZs5x0xSj52KhBvZsJvXANO3bejAHHO5c59Dx3oEN&#10;bH8DeUM/wdGHse1MZd2Qd74+c7uNvpmptryKDgxDBC7Tx+IpGZhEVZgBjrn7o9vU+xoGRJ970bH3&#10;QM/X8KcfvdFfjBIHPr+NLJhlUFnyM/eXAA/+vTZmVVQ4VS/IIbGP/r0CHFvnXaysWwTxg+wNSL/F&#10;yAG4AVqjAb7u0FwCceq+pP8AKnKojYABizDgEYbpx+VA1uEYCsiMCTyMR9M9utN3GREA2tICQGbA&#10;Ce2OtO4+ZtqMGwBk9exxSTGJd6vuJxlvl4HsaDUVdrMCpYLnAYjCucenp707zPJ2MQcYwcHOPrSg&#10;h8fM5AzhhwRxzx0xR97aFOxcZJXgkevPeglodIibW3uzZbqBx7dO1CopUYXJZujf+hGmMrZWUglE&#10;AQooPy/U+tPkQKcBtueORkOPb0oIE+aZVB3IhO1d3J+o9aVi7KA2SrPsOB19/p60jRiaM5JUnqxH&#10;p1pV2tMrKNrKMsF69ODQIed27ZuUMp+YL1PoCfSjaVXa5Vu5U8A496a0hj2/KBj5sjkfj6mkZQob&#10;cCFPf7woAXzBI4KyZD/KI8cEY+6fejed8SlgwcHae3/1qe25mVml2qCAcgZbHf8Az1pFZm2qWChv&#10;n+ZcjH9D7UjVCZyzFVC5O1lGTkj+VPbO1mI+fdkKBnauPyzTBAwcoVyNuGYSfN6jmlR2lXJJZT/y&#10;zYcAdyfemQtGCn1UoykMzZ4/L0pQwZmb5ju+Q7Wzk9sU6PBY7QpywGX4Vh2/EUx42kLAbDszls4+&#10;bPpQWO3ebhSCzqMlSQDwP8aazfKGD/O3Jz09Kcd7KRnzNxDcjlh6+1IkbnzBGA23DenB6j3/AKUA&#10;3YVflB27GVTglskkfSo2BwpdMovO3oCR2xTmVo5N0JYRMST5mAVPcD29qR/mkYHZzwhyc+xPuf61&#10;Awa4ZpFOFVlJCbOcj+7/APXo+ZWJGXYEfJgZHpimqpuJGeGLcRggN8rDt+VE2XHQTNnLAHaeP8mk&#10;JDlYNIFYq6qcKDnOfUim7g0kfmckjeQD83oD70+Tcu1VHlhsny85yB2pvmfdI2qFU4OMAE9Bn+lA&#10;9tTmbm1+x6kYXITI81UVsqwboKkul85REFJk2gEqSAF/rV3xBbyTWkdwjLmPIZmXjHUg/wAx9Kzd&#10;PnjulC+cQGzyT93Hv714laDhNn1mFre1pp9RlrdJEwCjdMpGWRj8x9cetdjoOpCHI+ZS4P3j93J6&#10;fWuMu4WiEMkSKCeSyHHy+hPrV/TdQMDRAZXa+4SPg/LnqR6VyyjzI9SnPlZ6xpM371Sjq6lT8pOT&#10;6D6GtJrH+0YF+UpHtZS6jHI6YNctoN1HIiKrbJZFIYgZGO5B7n/Cuz0vyWs1KllULg8k+wOP5V58&#10;tD1L6XOZbT1RtgjZmZtqsp5T1NZ98ojtWWNGEDMdmR7c8f1rrrr7O4EQTdKysjOo2n6j0rFmtpVt&#10;ZMsREQFR2GfwqkxHNQwtfRCRGVz02sOAcYyB6npVDxF4Yj1C3uopIvNZlwoAwA2ORj39a6axtZIn&#10;/eKpydrbuO2SBV3yfO2QvGPKKHD/AMRJ52/59KtStsLZnyDr3hVNJ1CZfsp82T5lUcnn0FeYeMvA&#10;NtqULfZ1VLrqCM7W9fxr6/8AHnglbpnZUVJGPy44Y+n415BqXhiRPNjdRujyC54O7OQPoK9SnV6m&#10;kqEK65WtGfJ2l6dPonizT0uY2Qx3SZ/BhX6VQ6XbTWKO6qIziQZGc5HHPpXyl4g8D2eoLHO1u8k+&#10;/KMgw+c9TX0n4Y8SmXw3p6GTy5lt1U713HKqB83oMfzp4qp7SMT5+WWywdR8mqZ6D8PPCNvbxTOV&#10;jla5+fEnPfjj0NdV4y8A6XqHgWcbFk1WPUYo1HBBiY/Nx7flXKfD3xpZXkO22uoTcIdskbEfLjsf&#10;Xviu9k1Qz3MG1G4x1wRgnOfbntXmuWtrnHKNSMrtFfVPhHpWoaItvJpcDBBtSVYwGA7/AFNczqn7&#10;NPh3U9c0+3sWvNEtzAxmmMhkzIBwQD2+nrXuMN1E1vDCDlV+4M5GSM1CzJIskqksmABnqvbGO1Yu&#10;pJOyZMKk4u6Z8saD8CdW1TxdHo/27c6TiNJJoxlgzYVj17V3OrfshXmm6tqNqdUtpHtpCrTRxY3M&#10;OuBXsnhXZa+Np75YkSWMxy5K9GU//qrvpr4XE1zcysZHlbe5UDJyefzrZVXyrU3ni6/No9D5kk/Z&#10;InsdM066bUoStyN5AQ5UevP8ulS/Ej9k7/hBdNBt5lmd4o545GO0OrH5unQjNfULXlm0ZWU/uWQx&#10;rznHfArnvjP4mGteELcSxiIwILZTnHmtkYA9elTKu0t9SIYjETmk3ofNXg/4LaTaaxH/AG1A0unI&#10;GJEH3pnK/KPp0qn8UvhTa6f4aa/FqlvBkMIwOAd2AD6mvWtP1BX8tTBlAu0M2cjHXP0xXkH7Y3jy&#10;LRfhDNp/mNb6jqk0aW8PR/LVsu4+n88VMpc7RpBzdRnN+H/BoMHlbfLjjILKAPmOK9U8PeFYBYkF&#10;OGAODySMcfyr5V+Cfx5fT3ttH8UMZE/1cGqHqin+Fx3ye/avra38T6dp/h2XUnvYTp4QkXAcYkBx&#10;wvvWeIg4Ox2U41KjtE8w8VWtnb688cboH2A+WOdq7h/D7etcD8VtXjvdFTT7dElnafc6I3f0Ptis&#10;fXrXUPGfjrUvECSzR+cPIt4o8qgRfug49eua17fwaGWJ7lJJD90zCTdsPfiuynT5VFyZ7NHL3JuU&#10;jxm3+FKXWpT6jeQxm4UhlDc7fwru7fwj9niCRANk7kZhg59eP5V6ZZ+EXjMRaFJY2T5mTnbk9c12&#10;PhXwHHJHHJIwNucuY2XPAPUn2/Wul1e70PWjQp0I+4jiPBfw0jhuLe4uk2K/zMrep6fSvbdJ8Orb&#10;6YgSLeytglOBx0z9elaOn+HYbeDasOEIxgjJxnrn3rZWxkC+WhZIwMfKOOnOP5V59So5M55NPVEG&#10;nWfnbcmPHJHGcntj3rYW1+y27uQgXPlYyMAnv9KiWH5UGeAcjAy3TnH40MqvbukcUgkA27H4IHck&#10;+np3rjb1MJGbdWsUabJV35wSycHn0FdDpJRbFZE8xlyEbsQP84/Gs6+txbzwE3P7pgQ+V+baOh/X&#10;rV3R7ae3hWAz+Z8hAOMDrnH1yazlsQu5cvl+3R7fOIbd8pXhvoawNVgWe6l3M0dqhBOGzuIHrWtc&#10;BI452ErKB8hLdcH39fpWTqTRYlYq2yNAF4+YgjuO/wD9as47myaMqW6WMTCNd8kn3lPT2rFu5jIs&#10;gXb0wuxvuHuR7VevpNkcw3eWMBSGHzEeg/z2rNRWOAyJu4YjoFz2P4V1x7nFUlqM0+F2klkLfvOg&#10;WTO7JH8q0fJR02lvkfgITzwOSfxqJF8xRDG23dxuXgAYzmrM0MSsPKOY0UbWPf1x+tWYkN1btkJ9&#10;7ywEOevrjH+elUZn8kbn27QVx67j0z6fWi4eSaQyRJkbtu4txjoajvG85QrBk7FmHB9hVWJbI7iZ&#10;drMEBlxghucA8c/571RhhYYJ3KpJyScnnoc96lunjk8xlZo2dgAFHRQMYH4fzpLe327zKpWTBUr1&#10;6DAyPagk244Rb2kbl1DY43dMYx+VedXyoup3AdQoUjLg+/THuK7+Zs2od4QoAACddy+w9ziuD1GV&#10;Y9SmRS4YOQzKAST3I9u34V6GX/xGeTmv8FCFSrIMsHjfow/iI44/z1pyK0e0EsrEtHsyOvUc+lLH&#10;k/8ALYBV+VpJV+bGOP8APtTdx2ySCNWCqE3E/eY9MV9GfGjdqsCpwhfJ3bcD3/On4NwIxwJHUrjG&#10;OOzD9aYY3VSD9/f83OQCO5/ClLef86rJgcZxzgclvzz+QoAFb+HbvVjjJ4HsR6VIfmfdu2qrFcHr&#10;k8ZzTOGkLfd+bcCwyX4x+eKd5KbRuKpH1PYY6AH9aAAbt0Y65Uhlzz74oZmRA6yB1C/MxHXnqPSl&#10;y0kisNpJ3EOR2Az+dIGXzPLhiILfdzkbx1zz3qkAsysf3bcqDjBPJxzinrONykMAx4DFffnNReWv&#10;mF8gBjyxPBx1OfWnsxjBJAlUtkKDjdzTAV9nC42biQCvOSTSHAziUJIG5UZJz9O1JxteIco4554P&#10;p+P+FS7n8wxbgAv3SvJAx1PrzxQA3a0myP5SpJQkHPueexpI2IkUkAuQFA74xjpSeWJIxkdcsyDq&#10;x9fr0o743LukPzY5LEdOf89KliFRdsZclyxOdxX5eOM49qa0fzxFSSzDGD0I+vapBMJGLSbmkY45&#10;7j2/rSAhkdRtAYAFiOPYfj6ehosA3yzIuVZm3fKuD265P+e1Lkbo9zNKWTBbHXnj8aRpWVSrHzEY&#10;DIxtKjsM/rSq3zSKF+U/MqscDHT5qLDBmK7wRkjIBJxj0pP9Xjd8rquCuSQR9B3/AMKEYNwu0r0U&#10;MMYHbA70oZgpMm5/UA7cKO1UIIW2/c2kd9/O7/61HDM3ysS4xknIz3HuPSiViuHBCKuX3A5HP971&#10;+lRDcq787wF++WIIPpj3/rQMfIqbSA20KeUUc4/+vTmMjOud5OSVYrwfbFIud5cZL4+83KlfT86S&#10;ORgoZnKbhhWGeeen1oAa7KrLniJj0DHHPb6d6exO4bVb5G64yT6cUqsFyDH8md3luefr70xvuyO/&#10;CkhlVOfw+tAC7ldiSCVJyNnHP86czHYzlg5QHb6UmJPMDqoWR1Hz7ug65+vbFCrlTtLMpPTpk9s1&#10;IEcjsqxhjlgd3Ix1HTNP3EmRuSxGQVGSzdz7Yp4b5g+zerfMwz0I4zUKskbENv2P2K4yvakA/gMW&#10;QMOcBxyB9f8AGl2lc8k/Nk7eRz14700xyMrZVV4wx3dMdMml8vLK2CGP3VDY2D29aCboJl2s+QAi&#10;vwf73HT3qYL5cgAwxyNrdQRjk/X61XYBgCSAFOV3g5OO9Oj4WRk2suCW8lsqPTr1poadx/ljzDEF&#10;WMg7iHP5A01SJPvBc9H3Ak57H2pxZ2jbb8kRA3bupx9elIVd85G5CAxUjOB3HHX61QxrMUUunzHO&#10;M7gR9KcrDywVIbdyqsCu/wBvrTMyRs20HcXwGwBg+w9MU5m83LfMQTgeWOuaYDYYwqkdV/iCthj7&#10;VLubc2SW2/KUTBA9MU1ZHXfjdtxhlXAJ9+aUqCY0C7U9VGMe1TYCNUCvhTlmxnLYx7ZFP2HmF9wT&#10;qwxnb6LSbxGwARlcnBQDg/T0zTlkLLgGQg8AFuBzk8/3qkAVVUkMshYHnGMD2oojkDxjCyMF4HIF&#10;FWBhJJuzk+XkfK2Mr7g/57UxZFkZWkQPtbuMcAcY9qGO1gB8mDtCqe2M5x6e9OG2aHax8vd0JXC/&#10;XNUYgu6N0ITyp1zjJ3YI9T9D3pzBdu1UyrEcldw9SeP8803b5Yf5Mow5BbgE9v8APrQI1GYo2yD0&#10;55xjt7/40DHNl5CW2kB/vA8r+Hp7U1XjYAsQwAwGIOMeh/2qTa3lj5ti4x93nHfn17ULtULsJVs5&#10;yuMAduT1xQBIFQtGAwOOFOSPx9qRWLI6sZPu7hnB388DP1/GmncsYMfzLsCLu4Zj3PH+eaHwuApL&#10;P0we+emPcUFX0sBctIA4xuIBUnC59R7CnFSzNlCVWQZZmweOn4dP1od13EpJkIo42np3H1+lNyqt&#10;vMmUUfOPU9lP+e9BIjsfMQPu8zOQrgYz6D2FO/12OWLE7lzycj1PcfWjmTb23A4YgAgdcAdKGJUc&#10;8c/dUYYDsDQIb5LqmwsM7ueMnk56/wCFSruYNuU7m3EnP6eg/rTY3RT83TOAxfH5/r+VO8sszHbi&#10;VPkG7pj0J6Y/WgAM37uTkqdoHAPy+3PekMfmttLK8WBkZOPqT78+1Plj6kBhHgEeme7A96YOVK7W&#10;AwVA7geuOwoGSsxj3l/3h6HaQMk9/f8AzxSSZbgMwOQh4yOPamogX5X2F1HIY8dOufWowQzL5jFd&#10;q7gOQCT2+uKC7aWHZZXQEZjJwf73TApeUcAx+YODjI3fjT5JCYQ4B2ueF65I5xSSYk2kMEGMtnnG&#10;ecY/zmgYnKxvhsBQWXcdwGf1piqkaAMGAC8Dofpil85ot+13CBQCjjke5+tP586QEbZFC7iVPX6+&#10;lAPYRY5GAbI3cHkcfQA0xkCRsdp2N8zZGSfw7U5i0yk8sucKMgH34/z0pMYU7SqSMdqjadx9qDIa&#10;ZBwQzfMdyqzZJXpg09pEXO4KUY/Kp6cdxQPnz8yoVy2duOO5PpTNz/MpbK4DcnpigZM2PuE4kH3d&#10;3Tj1x1okiLB2kIOCDg8/h9KYrLuKyKNuCDk4YfSmrGzcO27bySoycHuaAJWOVC7mCngLt5GOhHp7&#10;0jOq7lRgiuozljknPf1pFfa0jrliq8kjA6dBSFRFGqkYByDuGRz0H0oNCRgRuQKWfGQrH5R68etK&#10;+6PDb1Ybcp8oxn6U1pCyt8pUAbWJ6fWlUdMfKoYAdlPrg0gFYMqhYsbmXgFjtI6kt6mmpKCwOQdw&#10;+XA+U49R2p6ysqyqi7XXG7KdvWjzpflduNpycdh2J/2aCbWQM7FQcDkHt+uKVy0iNGCSi4y3b6/4&#10;UPsVuMbiM7s5I+lDSbW3Aqu/j0I/2sf0phEI26Mp2uFwSw6emR7etKvzZbYSq9SvQD2pn735hFkK&#10;WPylcnZ6+5p67lVWBcLxHk42se2fSkUAVsNtwJAcuzHAxjjmhlZMFneNBwCMZBPYg0btz9MDqxI4&#10;K/TvzSxyKsKN0Yk/NnI+mKAGbW3OCvm8jJY43fh2p3lMWKAqHPcN39van/OvWII5XLKwpj5jjbG1&#10;WHGTkHFAkObBRwfmkk2qOOAM+n170+QBRkkhugZTn6j3FHzZyWATg8c/jSbdrsu0+pbPAX+lMoI1&#10;KNljhOUdl7r2FQ7SpCr8mTlSBnb/APrqUhVZWcHuRg5/D3pvzLE+BltwDHsOeBikZvcbJKskiLGf&#10;Mj4+Rh3PJyf89aRm3Rsyggt6t+v+FIsYG5EAZQ2QjdvYev8A9enSMjchQd3yktgDFSVEFQqpBKuF&#10;Qtx+n40iny5ITkHjggZBHUnNMZPlYM4K9Qdv3setSqxjwM8sP+WeDgenNBRGmxUBCAHqGBPBPpnt&#10;71IoVmH3Rg4IIxz2J9aZyrAAN83B3dh6f59aWFvkCNIuFyNzHP0AoAdwVkJPUgEjAzz2HeuPktzo&#10;N9PbqqsHyySdA3POffmut4ZQxwseeTtyeeazNe04atpzMkReaMEr6AdzmuatTU4ndhK3sZ67Mo/u&#10;7uNFLbyxGNg5bHOKz0xDIByQSDllx36H260y01GS227SpTGN/wDc+nv71JdtLNLDsYGGTn0B9ST6&#10;5rx7WZ9UpJq6O38OXStIU8zyyuCqqeQOlem6Kkc0cXmTZLJkYOD7Pn+Qrw3RL7ybgKRnerbuOW+n&#10;+e1eleG7oCNvMOWjXAw2Qvoa460ep6NGaZ2t1bxeYrBFMoXKgnBXnrVK6i85vLiuhAwPK7dwz9PS&#10;nux1C3R5MMWYNnPSMds0/wD0Tc/lxYfYVVc/NuzwM+lch3WOc8tjM7SMIpc7A57D19s0LblVUSSZ&#10;Qk7hk/gDU3kldzqzo6jce+4dMfXvS3QkZDKD5koAbd6++P8APWrM2Y2rWqtZscNkruIbkg9B9B6V&#10;5T4g8NmO8keM5RcO3XHPUn9a9iuphNbTp9+JgPl+vIz7Cua1LTNyxQ8bHQkhOpHoK6qbdzahUUdD&#10;x6bQvOmQJEY2Xje/QemfYUz+zZoQyCRigO1dzYz6n2rtdUsVjmjWPiPZvHXcRnkfWsyTy1mXCMxw&#10;xbcvXnH59K69GenHlqK7PPNT8Gm6YyRtMjDOJIZCh3fh6UaLqvinwfrlherqtzqVpYzLJ9iuJGVX&#10;4/8ArmvU9KhtprVXYR52nAb2PWri6LbziNGWNzJnG0ctn1PpipshVMNSqwtY9E0z9p7wMbIfbdQu&#10;tNdlw8EtszbT3wQO9bUf7Ufw0kcF/ExTC4bzLZ/mHocDrXnA+HlhebjLZqwUbflXNZt38ItJZzmz&#10;DEPzHtzx9exrllRi3uzzHlNIqfEv9sOfS/GWnSfD6VbmxgBF1LeQ/JdEnoAeQAK39J/bS8UapIDJ&#10;omjxsw+flgSPT2rOb4PaVbRyuLKGTAAKkAFc9PxrR/4V1plzp0MYtI1UEK4VMMo7k+3Sl7GGxpLL&#10;YPYm1b9s7xVp9wFtfDelSx5yE3sSPUivLfiF8cfHHxUniuNUvpLYWzbrO101PLji7HPc/WvSF+Gd&#10;gsdysaNHkAK5GB14q1B4F06FlV7YKuMBZOnvnFONOnHZam1PK4rZnlngTxh4409VS71e/wDly0bM&#10;QRj0ye9R+MvAevfFa+hudVvJpIkGxGmkyUXqQPx/U17LDoMMT7mgVkTo+0ZHtjtW/baKLy3CbdjA&#10;rvVQAORnI/z3rRWTukbrLKUfi1PBfDfwB0aGMyXO/UWTIK5KqT2zXYWPgKxt7VbWG3uBYRqSYWmL&#10;IG7lQev0r1dfDqWp3gNlsnI+8wHUfWq+pW8FvGyo8YjyHj4746H9abm3ozrp0KNNWjE4XR9Citpl&#10;ttjRYyuc5J44Ga6KzswtyYo4opyyhAR/Ec9D/jTYG86SFYV3GQ8hvuoT6fStnw34fKP5jRlAGy8j&#10;HgEdfoP8alvqzSUlGNyXTtJMbbhGAr8MuMcHjaR6V2Wm20dhGMIqqx2lG7E8fl0/Wq8VoBeb1Qk4&#10;+fPAAHTn/PWrmpaTPqksLQvthXLERjt1yc9qwlLSx5spXerL13C8UcTwsTCvyIm3j8vwq3prKxkk&#10;VtpcgqCc7Qev49qgtXeZVYFvJ27CVHBboTz7Vej01bZRyUbYDknkf4+tcktrHOJMz2sTMWAcZYbe&#10;CDnrVdWkTfOJNjCMnpu/BgelR6oU8zew8x1/i3YAH+f5VBZme4ZhtKCZtuZeQ2Oi+xNQSyT7YkY8&#10;tg0szBWIHOOfU+9aumySxg5QrEp3hmOevUfnUOoQLC0jltrKVCZXg56/l60QqbNZP3gZeDjuQemP&#10;8+lQ3cj0JbxljuNzFWiK7lXpjpkfU9q5zVLhbiSSS54myVLJxuHb8q17qZImbjduJBDc45x+dcvr&#10;cynagTaVyu4ngHvj8KIK4m+VXIJLpFjldUy65CsxyGJwB+dU4YQqxpgtxj5jjJ69fSnsJLrHlKBn&#10;5VGMBMdf0/nS+SJlxCcn+HzO7Y54+tdWxxvUk09pHDZHlkHYSBx6/nUlxufMaA7eGyg5HHP/AOr2&#10;ptustrahHfzXVc5xxycYz2NNur3y2RFUCRRkt35GC3Htmnuyb2My5IXcscYMODlFOcjvj1xSKzeW&#10;Y8j5eS+e+OgFSLGFVVJUMpJ3ZwWB9PTrVLzZPLdY/lVwV3dSQOv+e9a2MrkcgNxJHsUYX5TEw4Y5&#10;6A+9Wfusqx8Kp3AqewNRWqFIVAyXYYj443E9QfX/ABq40ZS8UbSnyqxVfp05+tZstE0xCwvKoYF2&#10;wFzz6DjtzXB3UTw31yu9JEBxvP8AeH8X4813d2TD9oJQHy0BLdsng/U1wV0xi1a5QhsGRgdoyeTg&#10;5/z2r0cv/iM8jNv4SFZY9xIG/kD8Pf8AH+dNMgEisw3HdxuPp1U+9PdhtAAyiscY7kdePelyNrAf&#10;uwvDccn2r6M+OGQ4UAq/K5AToST6e5qSRXUOAcbfl+U8hTyR9MUhVThtiqQD1HGOgpc/MrBwSvHB&#10;5x9Pr+gpAH3l2qQMhWBXqD0wD6YqNnVGVWx0ZiAMgk8DJ+lSszxoGYhMHLMvI/yTTdoCEAMFB4TP&#10;r1oAVVLBhuxngM3Yjv8A59KFk3NIGDOjAj0Bb/CnPgg7wwx1XGd3uaaqkqCW4bp2CjuKAFZC20Lg&#10;AAZxwFbHGBTlUOrEpyeSB1HoQaj+ZyyqPKGF3AHqexzUjR4XcVwCBww4HfmqTASNcl8rtQucbTwO&#10;O3pSIxyw6YbLbegyP1/+vTvu53LtIIweo6/pT2AjncsFkIUHep6//rzxTAryKVXAULG4JPPB9we3&#10;/wBenJtGAwjLAhWYjqPfFSbfMJT/AFkq4OM4GM9PypsbMWBTHQryMHIOefcUACmVlIUZYH/lpzgD&#10;+6Kcsm9iNzMqDO2Tsfp+lOY+WI2V8FT8xPfPJz6Gk2tIcNhVOSAeO/rQA0ZkUYBRiTuTP3h6e1OV&#10;VmkJKbm4Dc8DHT8aF2oQ00agpk/Lydw7UGUFUXapAyUbpvb3/pSuITzGLbmbY+No3ITtX1HoTTVR&#10;ZVZFJOF54x3pZN6qwLqOfn7jkcGk+aRhnJKgMuOyntTGHpuPzFQTgfKvp9TSMqrITv2tJgjI5POB&#10;mnrCu3awJ3fMT/CPam8qrbuA52qx5+X6/wCelACR7VkRyWC/MArE5XHAA9TSqX+U7jk5K/TH3vQc&#10;0MUd1Bfbzx3bP978aczlsjLbwcYkGMf5FAB5ZZlfKtjGAByCPXP+TSrlLjzN4kDMV+UYIpswKyES&#10;L99RuYYxjNN2llHzcMduAPTmouA1VDhV2orAl/mHIPQ8d6lLbk+4wPQksD+H0pjFZFRC4cElvf6E&#10;+v0pJQNoaQBCD0Vj1A7GgB7Ac52qpHOOp9PyqINwxYkN/EVX5Vz6n+gp7bnk4WNHKjKsc4Pp+Io5&#10;jZTtKcncQc7R6UCHRsoUeY2/fxgnaNvY0nyhmYH5UXLMV4H9ajDMGYFU2Owxk5Bx/EKfgSMyrySc&#10;Yz8p/GmLqOWNm+dnOAQfnHAOOCPX6ULtaPB+VdxO5hgfUYpjHzl+V/Nk+6T/AA/hT5D5bAbTgYHX&#10;O70pBuJIqs4bJ3IvLNjJ9Cae+6ORnyoJIYqrdPw9KiZiismzO7jBAP1pwXYWIG4t8pdW4+hqlsUB&#10;V8ZLsshcsrA4Leo/Ko1QNKQhVdpOST29RUikOse1lGWKKRwAf60Ns/vgbfXBz7mqAaq9HEffuef/&#10;AK9SfehLNkcfNs57+lRxruZ4mf5iMdjkdsGgyYVXI2j+Fe//ANekA5mdmVl4j24G3J59vrS7VkZn&#10;wNrjAQdRjqc9jTd37z5gS2cFlOOo7+lNA3KvlttXnGRg8UgJlm2/fcL3ULnp2oqPc0YAUrGDzhnK&#10;/p2opgYi7FBVB8p+USev+efypF/d5MgUfN0UZBz39B7Gk3MuIiSRuALKAcY56Uqt5zNtEZQPymcH&#10;HpVGIqt5hZlTcpO0k87f/r+tJu2kglQCw3svJOOwNObazPuy6+wON30/KowySRsrhihO7gDAHXJ9&#10;x/WgAaQiM7uVLfLg8Zzzj/PapGBXhjujUgKzDjGOn1/wqPzCpf8Ahbgx7V65HTB/PH1pyxgMdv1O&#10;w8Z78dvpQBJt8to2XgM2BzyDjp/Wo2VQxjbLSr12r2J65/z1pnlsrEbAmT95jwFHbH44/Cp5AGj5&#10;O1M7vu/NjtgdzQA1ptp3nc2OcBge+BtH9KVjtYkZZRlWYoMDJ4Hr6/pSfIHDMCHT5hhc4z2z9OfY&#10;0DflfMUZb6AZ7Ef570ASKshYhmX1LMoxgjkY6D8KZIflZSxVf7mON3Qc05kZl3sm9vlyGOcHPXj+&#10;Zpsm8TF96jIB2gcc9cDuKBiMsSknDmTgn5Rk1KsxkhJC7i2QoXow7Zz+NJDEQdvyu/8ADIeg9/cV&#10;GmNxXfyw3Fmzyf8A2WgCTcGTcCFDYUoT1A9Kcm7dIBuQg/eBxx2P0qFnCxnBIXbn51+83qD1H41J&#10;HgHGSzE4DkE9uR+fY+lAIF2Ywq4DDk7c7/8AP6UKJmYA5+6NyuMkZ759QePxpT94kM7Ns+/jbnJ7&#10;+1Kso8tIwGGD93oCff1BoLTuNk+bJO9edp5G1j6D0obarS5YFQAVYcfgRTnWTe4ABbGflHAA5wPT&#10;vSvIGXcso37twyvU+jCgZEzDaxd+pyGIyFGO31NGdvlrlwUG3cwIA/D0NPZlVpQh3SlMr827d6nP&#10;TgU1VMeY8kgAAuxP6Z70AHHmNlQuD80mDjPbntQ5KxsWGFIDjJwQ2cdqeuJGbJdgvO3HU+w70W+I&#10;VVFZWZjyshO3P0oISI1MjPgurgkdQNzH19BRJGJA252wPmJlHPPSlIVlXJG0Enb90EfX2pFTMisO&#10;F7bu57Z9qC0K0Z+VnGfl+8y7Rn+tSKH8sRgOw/hYHn6EUwYX5pTnP7so4O38BTgxjZWxIZAPl3Ng&#10;gelACR/MyhRsHKsx+9n8adHjYd2U3YU+Y2dw7f8A6qRTiFt0pJCjHGSn4U7yjJgEAqSCuccfX/Gg&#10;BAo3BgAQoOCwwAen50qqY921M5/hcZ78jB/nR5jRsSZFMeD90YyR2p21mcBAshPzY/h596QxzKXU&#10;nJLrk5HAwe1NZV+faFYg4XDZx7Ed6cqqifI313DOPp60Ov3/AJtkeAAM/d98+9MQ1f3kfyhQGPCo&#10;ehPrTlTDLhlP+0T8jnvg9qZ5PlPxhFbkZOd3uadKGVskLkfOegHpmgEKsjhmwrMrfLz3bv8ASmqj&#10;7cENucY9O3BpdpbfkfeXc3GB7Z/xpoxMqukgDN8pXJJz/hQAGYLCWU73XC4H3eO1SrtUMhVUGB93&#10;ke5yaG+4AH3FV+6VAXj2703crKNo8wA5KE9G70hPYcjncAXO8naHYcjuM/hT9zgMdo3oMbs84z6d&#10;zQFKqoQqGK8YOQ309CP60qtIVwkSRSKCR5hyVHTH0z0qRR3GSKscm0LtC5BQnLH3z2pu0MAN/mju&#10;3XmmqpjDKFIZeTxuI9jSFmdH5YFjnag4z+FUNiyq6yb2wzspwF5LHGCB6UkeWYF2/eEfIOpwvT/9&#10;dO52naPMfIB7frS8ozKerDarZ5x1NBBCuyTc27cvVmYYAb/PU09g+4KcnaS25cHqOgFO2h2VOYg2&#10;SFAztHfj0NNIX76vuQgfN/dAPAxUlJD1V1VASyu2MAAcY/rjtTPk2syKoG7AbtnuTn/PNO82My7W&#10;lZ2GWU46N6kdqFU4QEqSrHGTwqnt9c00UNTKqrEcYyWB+YcUrYLEthe7LjOABxz6H1pqtGJFzhst&#10;z2IPrmnLtAZFDOc8bu7d8+1MYjS42bkMbMAGCjnnsPbpzSb1VlwS2AcKvH6fSm/6zcUO47ckE8g9&#10;P8fypyqnnMA7MyjnJ9Ov0GagDjtcs10nUFZBmzuBv4/g/vf405WKw4x+7Ixlzwfw9K6XUtP/ALVs&#10;prNwqM2JIXU8BuxFcTaRPHM8cieW8IAaN2wVOemPcfyry69Ozuj6TB1/aRs9yy1wbeRJCh8skBtv&#10;IBx/niur0XWZLaUqd0UZ4EeOfcj/AD3rmpljkSJmBKNnvwR2/HPelsbghpI5N8nTZuP8R7k+3SuG&#10;UeZHqwm4yuesT+OE8ORm9lTMar8/93bjJP6dK6DQfEFv4s02HUbaNRBcDEbFdpwMZIFeYaTrdrLG&#10;1nfRDa42vG53B17HB7ev1r0LwdZRabpscdtM0qiVmiToEUjIUj0Arz5R5dz3YzUoJo1LxX8xmk3K&#10;Nvy+oHqT2rNkk2BpdpO45GeAwx/LNWtemezCyMxxkAc9cnqfwNV2C+RcCINHuAKgc8E88+nWpJZk&#10;yfLMUkdWKEn0DHuuPxH5VDc7Z7d1ztdV28Dp7j3/AMKtPa/M6BUcZwGf+Inoc/56VTlVduJGMnzb&#10;V2Dawx1+tbRM+py0luLpJJlk2yH5Pl+Y/XHoa53UbF58RoFSaPj5jyD1/KuyhsI47iWJwqM/zI/T&#10;gnoaqXOly+WjPEoXzTjacEn6/SupM7aVZRepydneXEXmpKETgfKV646GtaxvlZQVmx5IJ2hflUdj&#10;n1BxTrzR5E2vlZVwAZI+SBn7ppkemzWN1cSRHyhuHmREckY7exz+lXdHqRkpHofhjX4LdVilUFsA&#10;s54XpjI+lbv9u20NuAxWdwyjzUHAGeh9c15zYWJhlUSYklHAjx8hB6A/zrZtpri3CMw/cA5G5MHI&#10;PIP6/nUM05U+p2C6pb2005kjjkgdgUjxgKD1NPt5LYzNKQV5BLKdwIB46VzVxcTSMZM4hAYbwvLZ&#10;6ZHbpUMd1LbrlYyu9fldOi8enrUlqKNe5vomkl2nbvBK9zjOc49c1QvJQWBj2kyIdrbvxPXr/wDW&#10;qhcy+fHG6BA20qrEYwMcflWfcLLNBHhdroB+7JzwePw9anqdMYpFttYjYFQwDqQCf756A59P8a3b&#10;fVg0iRRk7SmSo5DY/lXNfZP3jiOPzI8/LIi8jNbOl6dN5ixLGQF+9g4DZ4J9vpVO245Sj1Zemu7m&#10;5vTvklETIG3ZB2kdBkVU/s2ZvKjPlsQu5fXBOSDmtm1sdrJFLtMeSNkPqPT6962NN0V/OVNjR72L&#10;EsmSPbJrNs4KmIhAwbPRwIuZSG6l0TrjqMfSus0ix3BYnLIzKTIy4GB/D+Yzx61o2ugxqzF28sKP&#10;nbOenep5GhMaJGi7TyCT0B9fxwfxrJnmTxDqbbD7G3g2rD1XOBz7Hk+vTpVtYfs+wlyZMY4Pygem&#10;PTFVtOjWNBAxUsy7tpHI98+lW2hIC3LNzHH9wDgnpx+v5VzyepiJGpeMnG7byqqMDrycdzU91Iqx&#10;I4ZZV35RWXoCMY9//rVRkmlaZ1LGOVict24H8v8ACkZ2ksyFBDK+GCnAGf8A6/8AOsmaqLRHP5Nx&#10;PsVWEjd27emf1qVZ4bPTo0ikmZuXKsME/wCGar28D+a4TKhnO/DZGe/J/wA80l55kdzkRt5a/KRn&#10;GMjIH1zUMnrYvB/tUZfa0jSJkKW6eo/SkN5tCcxwyH512LlemOtU4QZstISzuCqq3GB3BHue1Vb5&#10;51iTA46behHtU9SGRXs0i7WHyjG/733mzgc+ntXN3jbpnUKzBiUbIOPU/Sr9x5nmBnYkqNpHTc5O&#10;Bx2qKRhHMsW9gMfN3Hr+J610xjY5JSbIYoTtkRS0Ktw2053Y7D3qxbqEk3ugaQE7VxgIO2Kl+z7I&#10;RM7lQPnKjAJI/wDrYqcxtJJCzyCOTbwxHDHuv1xj86syKs0w6Rbt3U55Ugf5/SqF4rFt8aNvKlie&#10;hIPXA7DrT5rhJ1kRUZZ2Rg34HBA7VBJAxcjO2IY2tuyQAOtaJWMpSI58tsKlYpZCCzMc8ZwOPTNV&#10;prh5Lh0KiMKNu5T3zzgfxVYkV5LosiKqAZZB39T9MYx7iprS3QuZMKOSEjY4xTbtqZrXQZbosMaF&#10;oxuYfMjHk9cHNOtYy10TK+8qufMPQg+36VbbZFGxAVmXnL9CBzx7/wCFRQL5VyC2XYEjnpkjIH4E&#10;k5rnbOlENxiGHdJzIFI9Qo7/AFIrz68aOPUHCEyPvDtk44PfHY/416LNAk1vIp3ZZdoJ4weox/Wv&#10;PrxvO1KVmADk7Q+38Aa9TLn77PGzb+EhykLGoSTnaRmQY257D07U+RDJAAxKrjIbHbsc03asvlgt&#10;hVByx9/71IW+8udqb1Ubjzg9QPavoz44HjLMwYearHKhjyR3+nOKdPnzHKmMEkZKDJHqc0jNuZ0x&#10;sDNkZOdpzjJPp7U3CR/vNzbB/d7nPIx79aAJWcKqMuGi7Z6Dtn3NNXKfI+MqQx3D5seh9z/Wl3My&#10;72LSDJbaMYz3Jx+FLuO4M5zJ/ASMYAOfyOf0oAcoY7iDkryS4xn2/wA+lRkFdvcs5RMjk8c5z0FO&#10;MYcvliwLZLR8An/CmbirKAjSPn5mdsgD0HvQA/cy+Wkjjyj83r+JNSBg3lo5kfjJycFSeTz/AJxU&#10;cYTEkjEeUjffxktTjJvR8FQW5PbJz0oAWFSju6MdmTlWGQw/xxjmmbNu5WdWJI+Zeh/CpJN3mE7i&#10;MsfkXgn39mpG2Zix8nJCjHPTnJ9Ov51SAYsYjVo3TK/e2qeE/wDr0rqw5c4+bcdpwfqP61IEKqxD&#10;FW3dV5HB5J96WNFa4DFgqspHTjHU/maYhkbHeSAoUHIVPmA9jTVTMhVH3LjKrjGB9aQsyqpVEV9u&#10;QV4LZOMH3qTKyqYgfoyjbhc9PegY7yy7MHOwONqt3+hpjK20N8p4ONzdVHUUKynBKM0bHAYjgfQe&#10;wo43oXIjUZURleGUdBn1pMBcBSpK4P8AcHROOv8An0pnmDaW5YZ3BT8oZvanRKq4WQ7VVD945JXt&#10;n3/wprSBmLkB14KMOuegFCAI2SNinLnHzIoOfXj8fWljZmYtnzFY7st1HY8elGNiOpdl3HDNjBPf&#10;A/rQy+XuJ3Iyvy64A6dMUwE81cuSSRyAvQr6MD3/APr01pDF1+Vh8xz8233J7iiTcIfL+6d27cec&#10;j/P86czZYuGBJUDIPGenSpuTIVgrlgAWUHcWPAP/ANamKzK6mMqvcHGQ3+ye9OI24HmKWRePmG4k&#10;dP0okcLzuyV5BHGCO1IYxflVVDqoByGK/MPoKl/eBS7KjsfkJyCQfT0pjRskoG75gdzFhnqMjHrR&#10;sRmKxHeoOMY+X1P5+tAxfs5aMEAYxjcnCgj69fSkaGRoySygk4bjgYHfv+FIy+dhNnmKPmb8Owp7&#10;fMM/xMB908nHb/69ADVYSFHDE/LjZgAcdvpSbx5mGK9D94fL9RRIcq5zlGG8gd6OXjY7WwxGFX07&#10;VYCjexALNuBADMuMDHp60pBVBsTBxl/X/wCvR8gkcHeQMH1BbuM9+KXZu8zOCrPuHB+Ye3+NQA1S&#10;hkUht/8AEFJIO70zSSx7lIOA7HJ3Dqfb/GnSfKGBZim7BBHzU7aFYgNuXG0FuT0zzVgCKq/KqeaM&#10;bSuMhcdMU3bHtIVVLZ49s/0pVYNCmdyL0Crwo9/emNnYc5yoyCuBn3pCHJtwVGC235gAPmHTFG48&#10;ESgkrnDHgAcDA603/VmLcD93c2BnJ7AGpDMLdiS3lZP3doLD6VIyOJV2qpyPnA+ZTz/iakjUxyEm&#10;RQwO1mbJ/XucVG0nzB8swUhQwOAc/wBaecsoYL84b7hPyt6kfT1p3EQ7ol+VvJUj/noSWPuaKkaR&#10;bd2U5XnPCiiqGYUbJJD94IBz8vQ47ilVY5DhXjZmB+ZuMnOcfUdajDH5c7lZzhUX07f59qXzA2Qy&#10;EFs7kZemPfvVGdh20HYwHI5wT83puxSBmZSAWbbyGHOeec9x2pVIZldlXBXgxnLYPqKE25d2eTCt&#10;v2gAsD247+9ArChi3llVeQM2DgjjnrQzIpJA2k8gIcDOcZYnv3pHZGJCbyWyVZB0Hrjt/wDWpNxw&#10;HVSHU5Kn1I5JoAcnlx7iOT1wpz1PHzfSntGwZzvXzFHHJwR2Gf60o2MiMrKE6s68cHqD78VG8YYl&#10;x8oYFlA4xnv+n60CDaNzFypViCF7n69qVWzuC/OSOeOAM9/8KeqqxwwbKsrbDgMB/d/OklJj2gOR&#10;IGyBnB2/y68UAEiho5AsYKqBgKT6+/f2NDN/rE8wtzkhB0P19T/Sn7VkkJAb5TztOQMdvfJpvzyR&#10;gORuA3BDwf8AP/16ADbiTyyNgUbWZlyFAHSkP77t8jY254we3505VG7EjI/bIYj8D9KUqm4t5a+Z&#10;u6g8E+g/DqKABZHRflO1+QxkbKjvkfUdqbw8eFPLfd5xkH0NLwy8fKw5z6DPXn/Jp6gluG56HKYQ&#10;fh6/40DGttj3t0SMAYwQOvSnSt8pkOSAuUB7n0P+FKsZUKdyoP8AVglwct3pv8TMXXzDkSEnIYet&#10;ADmYblz8jKM7ujA/T0qPruIAcZBxjB57inYQxlZACpHO709h60rhofLEisfl29MKfTn0oKTFLhtv&#10;zBuM7WHK8+lNVDvZs/Nuwdp4/KhlMm6NTkE454OR1DGmhvLBU/u5BhtucAe2fSgq5LNGGRdzFVC4&#10;Ixj6EfWoVZpI/mZTlihD8nPuaftd9wBG484PJ+vvTsb2bJXBwQQMNnucUAiPKs2R86ryWZevtilf&#10;DSeYHIHfcenpUjADy26llzuUcse5xTUC+WXdWQg/fyDj3oGNbLBwpV3xkHnJ55OO4+lSbdocJHwM&#10;ZYngfSm+Yw3hxGXVxuyO57DH50rA7CAGkX723GQV7nFAhcbfMdWOc8nqCDS7NyqNwBU/Lx79DUa7&#10;/wB2E2nk/Lk7TnpUhJ2hd+Ub5zGRnaenT096BgqjheVB6EjgfUU4SNGgAO1s7S+AB9cUyHLjaTsP&#10;JK54wO+aGBZiCwG3LbcZyT7+lAEgyyklA2G/h4474o4bzCC3Ayu0Z49KJoMrgBljCDqTyT6+lNZi&#10;JDuLFVwvzJwGPbNAgUNtbK4UYIDdMf408BY1LsRjGQCDjHUnimxhRJgMwLEfK4IAz1BHanybyoMZ&#10;A8z5SXH3eevt9KA2EVgUbdtij6rg5yO3/wBalB8tl38P1+deTx7UfZzFM204HPA5UelOwyup4BPe&#10;M/hikS11GhdrDZtDDlS/SlZSzBWztJ3CQ4yuOxx2pGYSbo9wcscYxgcfyx+tOlVJFcqcLgDLHGMf&#10;ypkjlZJOmQSMs20Yz0FNxuPmKqqCoByent9OtHlptw6EsD91jzj6+lLMPLdkIXymwBz0z0P1pFrY&#10;RlXgO+Bjjnt2zQinfuUqC2OCcD05xSxsNsjFDsf/AFit2A461CzI2NhBlUnOTgH0z/ntTKBVZdrl&#10;OFIPJzuA70pUSf8ALQEyN93b+opYZGkMTjhw2TnBDD1zQrNmTaighR8wOQwz39weakzsDSE/MRuZ&#10;VBbsw7cH/GkZTuOGEokYAtjBGPX3pJ8xklgcsCA4bv7+/tQymFkI+V1+fBGRjpnP1pFiLIY1dUwP&#10;m3txy3pz+tCruw0gDZ5I75Hb3pQOwZmwfmDdieacysqsJPm9Qh4znsapDIsDCOVyFBYBjxzT9p81&#10;Srcq23k8evBpWjLSMPlw3yhmOAo+nelkJkXITKfc2r1/D3oAj4+YsQhXlmHQk9BikK4YEgDcoQkj&#10;OB3P+etPwWZxjYxUYAGeepzRx8pLgNt3OvdR6/hzx71IEcbfvMqxdQCTzgdOM+wrmfFmlDzFvYYD&#10;5kYAeNeuOu4/57iuqVDHGzZLH8Avrj/Co5IYLmIrz5UnB3feOfvE+nPFZzjzKxrSqOlNSRxlnced&#10;GqIVQAZQjqe5z/OnSWr7ZSDndhVZT8v0P0qvqGlNod88L7dmC8Jk4DjqR+H+FWbWYzZEQQBVyVBy&#10;DnqK8eceVn1VKamkzOmhmmaGdC8ZhOxh3x9PT/GvZ/B+sG6gt0eVYiqAOVPBryPzFhYyJ8jABdqj&#10;II7YH862tN1Ke3kjjs2V4GAOV52Z5yfUDv7muWpBM9ShV6M9z1RorrT/ALSqbXVvJUTEEZIxn/Cu&#10;Xtbh7a38lwfulSB1UeuT2rb0zD2SG4dBGR8xxkADGSR9f51Q8UW629ws6NuRvlUE9cdRj3Jrg8j0&#10;Cpa3sbyNEVYxMmdzH7w6cen/ANamXVuqW8bSbgVY7oweemR+lRWe91b5mG18swGTjuuK15I4r6xd&#10;GR2MJVeBg5z1z+XFVezFytnNXDxSCIvgJk7fQgjkn3qsL1PJaOVvtCq20PjG3FaF9ZmHzFkwTu3H&#10;auT+A7Y71it5sPnyDy4pHJG0jJbHb2z/AIV1xaa0I5ddS3dQRymCRJQvmZBWL19SPrUpsJAhUx7d&#10;2CA/933P58Vzkd1cSAxxLum3cSIeNvbH+FWb7VGWNfKeQT42yZcnGOlWa+9Hqb8dxFHIztbbGC8t&#10;nrjgY9sD9KRdStkjuZQtxs4Oxvlxxxgn3/nVGxvo5YCtxu8zqzkYye35+lRtqkNsjwyI1wFGGZTl&#10;lP8AhRYtV5rQsw6k0zuyuzdAd3HOMnA7kdKtw3UcmJZopSrEAAcdc8n2xVWxlt2k81IXAZt3IyUz&#10;1JNTNKqqRAA6ZPzNnH1A9O360WL+sT7k0F1F5CyRWzOBgDdwQex/pUf2jdJP5NsnYPJJ97B5IA9a&#10;s2tweFkkiHmLnaoyvsBREWkmk8oK/nfukcnknHp34zz7VNg+s1F1JIVaCRcoykDkkY69OPyrVtLN&#10;fMjBmwcgLt6Fh/LNZ9rDcTGbJ4C7QzDOMDp7fSrFrJc287Bo1k2g7pN3tyKHsZurKW7Oo037Hp0h&#10;d48eZncynLbs/eHpWgfEUIikFoBO+7aEZjkE9s9s4rh47e4+0h/MlZuDI33QmR0/Kuj03RBI3ypi&#10;Vx5h5+8B7fkayempHLzO5qXviKX7O7PCRGeVU4DH1z6msnTtVnmvlWVMvOCpU/ePcFvQcVq3OnyX&#10;bSRkKpOBujXA/Psao6T4Za1uI2LSREHcCxyAM9z1rO6OqCSR01nAXVL3OGcZw56A8YPt14q9cRyQ&#10;YJDHdnnOT6Dj/PSn2Nq21H82PyuiIBnJx29ea0P3bRrLKqrjAxLz2/xrinJXKUddTIZZGm3sGHy7&#10;B2OMc8d8VWvZFsbWERElpG2ssn8I6Y/OrFxatHfTfO0igZ2Bug/vZ9T6VlzweZdIxm3ooAZsHj2H&#10;qev4ipNJGpHmGPyvuPkY3H261bhne48pRGEAclgy5OexP4VmRsZbhRMA4zhUIIO0c7iR3xWldJ9m&#10;s3aF2bZgA54Lnrn86lnOygV+zyIpRn2Assg6e2T+NYerSSedGrBjHHknPY55P4cVozahGsv75gJs&#10;4A/vAdDWBcyFsI29SxZW+b5iW7f59a0hEwnKxWuJ2mvi2N/OA/UE9v1zUkOYk3b9qbWL5HfPUe3T&#10;imRKGnMR3fKPm8sAbcdx+FTQEzKpcbt2SiqORk461uctybzPujapwR97qWpt9N9oyu4qy4HKnLe4&#10;9KdHCqSqFIYDl2I44+vv/OqN1dBcqjyYZiAjA5J+vpTS1Ik7FaRWhVVxsY/LsJ/XPfNHm+WypIPm&#10;UZ6Z5J4x64qT52uXZyHgRQCQMqCRg4/z3pr2QllKKZBsUYYnnH932zWxgRxwyTOMbULn5zjOGB+U&#10;VdgjMcjonzMhAZlXB5ON1Pht9rRwL8you/fGPl+nPQ9BV61jSOF5GG1o+Gz8uT1GD/dzxWUpGkUZ&#10;9xGVfac7scbMH/OaSGNJeVG1DleB7ck+3+FXJIztM6nL/wB5Ohyegp1suFeReUwRjrgn1P51zOR0&#10;IzbxVW2bJctIuPmbcMfXtn1964G+YPqE5UnySRg46A/dH516RqFuBaxlJd8Qbay4zgeg+tec3sL2&#10;V9Km/Jyxyecnnj8q9bLXeozxc2X7pDJFVmc7MDHJHBz3/DP8qMCUeUp3MSSQRjGP8aPJWXbjPzjA&#10;kDYXH+Ge1PyMA7MM2QAeuBxnPr7V9KfGkbtllIbLMoYkcjI9aVQ/mYeMbgpyp+6OP5f4UNMWj5O1&#10;92xU29O+Pr60jsuVX+FTuDE5BGep9ec8e1ADlXEe5A4VTkqoIP0FL5nyqGJYMu5lx94545puxf3e&#10;8sA/bPXnv7U9VaQqx+YL8qn07Z+lADWVljV8KFC7mPb0H5f1pWjeGUqG3FlByem0c8UoTKgNJtVi&#10;SzKMg5HX+Q/Gmk/Kij5WxhNoO3/9YHWgB7IJlVg+0/eZhyOewp2CysSUDKBjPQk9Me9RjJZySihW&#10;AH+19B+tP+bY4wHbJyGHJ7gj3oExVYiRowv7wnl+Pu+ufX/Ck/g+fvzjvweM01tilyWxtbeCBnIP&#10;B49c09WbzCDGxmAy0LdSO3NUtib3FG1ieGwclRjvTYwAoYKCzZBYjhh2PtQqFTkFugfa/bHTnvUq&#10;qvzpuGcFzk9/7tAyH72/jJACgqMb2PXP0p7qUDsCNgTA2n72euPT/wCvS52qMZIOCN3Ynp9MVGCW&#10;Jyu5OvI9P8mlcY7a65LH0GEbnGMgGmssbKcOw4wSOVB9aUr8zEKq5GfmPHsDSsxW4I3Km7CsXHBP&#10;Yex9KQxqplQeRxhSOvH/ANek3BlAk/duBkgL19eaeN235QTG2BuI+7j29aZJIRuPmb3GI13cg56/&#10;WnsAcsxTeVfbkNzx+H0/nTGPQsQGwFVMdffNPb5lcKX2qQNrfxfj7U3AVM7t4ztx0B56/ge9IBfm&#10;Ehwv7pz0Zun+f60/a373KHfjG0gbeajG9GMmFC5+93FLyyMqqm/kMxyCfw96BbioUKl9pyesgHX3&#10;+lKjBo8MuDtz8vRvf602OT995iKAep3H/wAdpSu5cDfG2c7epH1P+FBOqG7gvlsN4x8vPUDH9adn&#10;zAPuqPvErnHHem7grqwwm7sDx7An1NPMjJtkVVcEYAyOPw9KChGbhtxZSxwzqeOe9DjaXG0ZICja&#10;ADke/wDSl/1fll1RSD8gznt1NDYj3iYkbTuyRyPxpoY/dw4QYRSFzjjPoPWmgk/K7MgJOFA/I0ke&#10;cJIwdWPv8g/2h68UkjeWrsXIPXHc/SqARmXl2dlBYbkx8y/7QP8ASjcQIlLY+ZgV7kdjRwshYBgp&#10;YLnoRxxThIWLMzrhDgyKOc+pFAC7iyqFYlcAe349zQvclSPlzt7Ng8Y9KRTwwACfLg5/h9x9aCzb&#10;Q4JkYnpwBj1FACbpCp3E++BwCenFN2+ZvZwM/d+bt9fSht3mBsHsADzwO/19abubd918lss3bH1p&#10;CY9VjWToSpP0PPZfrQytGUC8EgnPUEemaSNkVUPl+Yf4VXJByevPcUSqxYjB8vJAOcHPr6A1IwEo&#10;HICqVX0OOvpTZMSAiTGCSdwbkH+oqVl+Z+j4+Xeo557+9MVS6hlGHkXhmHJHuelAELTSttwkmFGP&#10;kIIP5g0VMI45BuOQT/dH/wBeiruBhB23Oo442L7+mKGQM3K7QEX7vLAjvSJG02QV8xuTlmwB6n34&#10;pV37Yyzl/M5VsgHA64Pp7VRMdgXJXdjbEpJDdXz7j0pYw6b2JC7Vz64Hr796dIoKDL53DLAKSc9w&#10;fwppj+TDqSqsDlTlkHbPpxQJjwUZXjY4bh+udy47mo+eXDN5hGQ7cYB/pQ0hjDdlU7TkdfTp/KnJ&#10;uLEN2O1+M579KCBZUyrbVUfxMF/hxz1/P61Lu64LOpO7cuAdp6fTntUe0xqRncOvXg59fb/GkXYq&#10;oyNsjxj5SM5J6e9AxWVm2hSuDxwOC3c/hTo5GkLME2jbjJGCD049qRlK8Ebw3HXGfr3H1pN3VRlY&#10;lOAuc5xzj8f6UAxTg/Od6qBtzwVx6EelI2Hy6KC6dRnkL3+v8qczedJ8q46kc4Kg/WiIJtHzvgdA&#10;33lB6j60CEyskYwN64ypIxux1AHrT2/1iqE8sBeCT0H19aPLC5O5Yx91TyDn0FNZQm0Rs2WG7DHG&#10;cdhnpQA8MFYg5QdFZv4T6g96dIokbGAFX7zNkkgDrimKv9/bgn+7uIx3FKqnJ2ltu4nYeM8UDGxr&#10;5g3FEJUZZ1XA9sUqkSKyuGT7pbOCMfh2p3MqRHIJduMn04waFUtvZGwCecj07igAj8uNwgCY6bsc&#10;qe3HpiiRUYFQC8hYEj0x2+hpUY/LgfMw+Ukc/n6U2Ztm0jbjgd+mP1FAhR/rg7F/myC2cAr/AI03&#10;ceGMbFF3HsGx6n+VSM4/dx5Zl7Ajv2GajKlly/zckbVOT9CfSkMVmVVQgsS4IPHzKPT2pFbzJFGA&#10;sTDduLcg9MfSiVmkAGzgHAZTwMf1pJJfM+YqGRyGDdwOmaCoi8JsYBUPTJJIH0pWX5nWQp5YG5QD&#10;yv0NIy5YtuYsvzbCQAPcfWlCh2KIcSs3HHJJFMoWP/R9pwoJwwxnDH1PvSbdsZdW3BiCcHHHeiOM&#10;pHjDJngJ03e/1pzfK3TDk8BhkMPXFAA0jNvO87F6beR7bqkiBUfOvzEYLDufT6VGqhzkAhlOCAOP&#10;wp3DSEgeWCwAXOenv6UC3AyDgoWVM8MBwMdvalVcsCpZGVtzAc5J7CmbizSOEChmAKlj0/pS8sGG&#10;NpUbuO/pg0FCqW2uMOxYjgMcnmpVZm3ZJk52ow4Pr+FQ+dneDyxUbl5yR2+lOOcqGBbIGFY9B9fW&#10;gRY3Fn8sPlW5YyjBx3yaaGZWLoSc8Bz/AHfT2/Gmqz/3cDGM+lN8w+YrZKuOmeFI96AFkbKZUMF6&#10;iNRw3198U6OM+WQyIGJ/vY4I6Y9aSNtqnafkxgODy309BSxeYxAwhDcfN39uaQbIVoycKY/KZQfM&#10;U/MWA9qRlDfN1J4CD39v60zJ3lR06lQ3T1OakHzSBmQmRl5fOCQOOnc/4UCaEkz5ZG0D5dysDgjt&#10;+VIgZdqu43dm+8CaMeYm9SdxOCq85Oec09mDLmNSx5yRzgfTvQMRd0pR3+dWJOxz6Uxo2bb8qu2c&#10;hj/j/KljyQjhcjqm3nnpz6U0b1xGWO8HAVTjb/j9KBieUehH8XXOPbNPVmzhZPKAzzjGf9o0ZCsG&#10;T5IkIB3g/kadtZl2q+5VzktgqD6UwEDBZDIm0Ecjj/PNN2/KBjuTtb+EHv8AXr+VDOVQuhDBVx09&#10;OuaRZNrY3AjHJA59s/yqAEZ/IjDmQM2euOq96GwqspRgCdxX0br+FC7FYMQflPrjafp6Zp6/JkgO&#10;COzDk+poARVCKo7HOe46fzpm5GhYyfK/ATI6jPQEd6VQ24bsgoSxIPTNKsxt48kpuCbm9MZwMfhT&#10;bAaqruJ3+WG4LJ6+hokcKQeMg5BxwCOuPc807ZgBQrfMMjjPHXOfrQ25eD1A5OOMjvipAbGu5nkJ&#10;D45AI+VD6mjj5mVtz8sWPHvg/XAp6qAmAcnjcCf1oTcCvPJySuRwO2TTAoazpSanYlSQLiMblZjn&#10;DEEkD8v5Vw1q7pIYnUxXC8vhcDjAIPrXpEZ5RQqyhTlSvfHJrlfFemyRXJ1KFSIWA8z1Pcn+n4Vx&#10;1qd/eR6eDr8r9mzN5jkJwQuMoNvLDvipdNvW0+bcOD2yPXqMVFb34aOF+iMM+WBuGew9sd6fNENs&#10;qqcyKMg8/KP6/wD1q82S6M99Ts7o9Y8ParG0MSNM0cSsNrSDlh6fTnrWrdbby3dC29JDtG/ndjnk&#10;9unFeZ+HtUcsCScKVypGcEYAK+x7ivTba4imZ3MaFSc7QenbP1zXnVI8ruevRqc6K9tGPNUDBY8s&#10;i8D3B/SrEKmCYjOFclo+pA4wCfYf0p0TJ5kjquUkAEcoHQnqP0q/HG0kL7g2/heCMDPf8q52zuhq&#10;UPsr3FspQyBV/dvgbstgnJPv/WsabTllUHyRLuUBmzgDuPwH9K7GO1do32sGIB65Bb3I9KgXRzcy&#10;kbEUryyYyPXpVwnYtxTOJsdNWbYF2xyhm+ZcKx9TipbjwvH5jOJU3N8p2Ak46lSa6a40dI5hJEjA&#10;kghiPmQ+o9P/AK9aB01I1z5bNsYSMuRjkYB9q6YzM5Q7HHt4aihkUIjB8chmwOPQf1qrP4d8l8SM&#10;7EnKsPlGewz9a9Gj0lpo/s0kYj38B2YYyOcZ96ralocUI8sQvIcEjk5X60+cjkOROnyLb2+1yHPD&#10;FxlVPfA/zxVE2kjSMJLiNZS+4BOR6D/9VdomhvcW7hlIOzDoeDn/ABqvJpqJNEqQq0SkCRVXkc88&#10;9x1/OjnNVA5KHT2ZnWNlaSP5iFP3cH0981p6bYyTRg+WxlVQQR1UZzx+FdC3h+GRZRFA5z8vTn2/&#10;Hr+VPWF7GaKaT5IouAu3/WN0yfTik5jVPmMr+x2VgLfzPmGTuOdwznI/HitNdJYqj+VMdg+ckYI9&#10;B75z/Oun00Q6tH+8VLZA3IPJPGeD6cGrP9mtJcZWV7m3YZDHIx9B7VHOP2aicpb6WtswMjs0gbe8&#10;bn5Rnj/PpXQ2UcsKxotqRGwyAv8AADzwa0bfSzNOBuXeDuLSLnIHXPvitm6hjIdegPRvT/DArOUi&#10;4oxhELeMblJZwCGTufU+/wDjU1rYqrtKpkVtm0/PuUenPpVsWMV7twCRuID8jd6kelaMdqkLExsj&#10;QKAV+XAzjBrmbNkkQwWsUcPmbP3IwAo4JOai1COXahVMKwyWHQLnn8K0ipms3CLtKjaqs3P1Pv3r&#10;LuWBhePa5U8EZxjt+RrBmqKG6WKCSWPgkAAsM7gD0P8AOqlrOby3jjZ1ilB3bc8gH7rVb+QH5mVr&#10;cDbHwQy9ufp61lT2Jj1HfhWEYWM7jggZ5I9apXMZmq0AgEdswbKgnevKkHqT6in3kq2sMJOZM4U5&#10;OBz0NVby8AjlZtzMqErg8EdM/X2rHuL8RqmPMJVeI3OeSOnpT5WzklJRC+WL+0vkYFkjKsg6fX+f&#10;IrOuLPzpPOkZsKcDaMkg/wCIqJpP3xKxthWyH/DkZ/p7VK373kSeWRtJUevYYrojGxwylccqPGuW&#10;GHkwAy4wvtn3pfIeSZlU7Rv5CHHHt+P8qZ9llG+HO5VB4x/47+FN2vH8kSM7fdb5sYGOmf8APStE&#10;Z3JLpxsYBzPgYLY4fnjPqAP5VkS3E0jrLuaSQklcHCYHHHpj9auNM7KEDYdRtIzyPeoH2zybVbyU&#10;UrjjAIHU/h3rRKyMpO5Jav8A6MpIV2b5jk9T0H0q6zFZAuFBYgBByc98moY4hJHFDt2rkuxUevT/&#10;AD71dWOWIsxVEXPP8WAOgHqf8KlsIleGW4jmmkaPdM7YORhVA/hx37EVPtIHlqzId21d3LEdf/r+&#10;1TLcp5RkUErEc7s4LcdM+lOsbXZAxfLb04b7wx1IA9cVzyfU6IoiZWeJRuIVhvHdRx2+tWLe1DXC&#10;uP3LfxD+E8dcUsyt+5UKrg9uhC4/z+VNt2BaSRgxG4Rr7kf/AFq5mzdIy2vFubGSViEVZDGqqvCk&#10;HGPfjmvPLqL/AImVwUGxRyA3GT6nPt0r064WOO1xEDsWRnk29RnjP868t1RhDrkiPKuGf92h5OBn&#10;BHr/APXr18rf71nj5uv3CBFLSbHRmmU5HOF24+7jtSMV8zc+QjKAr9Nh9hQZo4VcvcIFA2hd4DsT&#10;zk5qNda07zEgkvYVmbhFjJJB9j65619Wk2fEE7QsyYZWjZOmPXufftSSht4G0Fcg4XtjHI9sjitO&#10;/wBBu9PjiuZUZbd1++nCq3oR6nrWeGK4RWBKqQCpA57D8aHG24k01dDG3TZLMhTdzxkcjpn0oy8L&#10;P2H+r2p0ZfT/AD605lDrLHsVDhVzn3549BzQyjaRjaRlQ4bp7ipGNbcrFtuTwxVuB7j+VO3mVGJc&#10;7Hbar9ML3B/w96ZJOAqknI3ElRwDxTtw38jI64fpn1A9emfpQA5Yy25mUqEICOT/AE9aazHzD98y&#10;Z3KVONnqQfzp/lq0Odg8wP8AL8xxjuAOx9KJd25ZPuKpOFIBzg9T696CZDJN53BwrBhxznjtn+dP&#10;3lkw+fLGNuDzz05pGwpB3ZVWx8p6/wD1qdtIyQQHPDeZ79Me1V0I8xdvAc7m28HaenfvTQWdQwaO&#10;TkH5hjj+lLuBZSfmVhtYE4yB3pOGaLqyA4BA449fUUdA3AKVUMq5TJBXOSRnpSSMSzELwzY2g4GB&#10;2HvTjtXciHDg4ZemPfNJID5ZGAc4bbnrxwKkBOV24Bdtwwx6Y7H+dOVj5h3KXUtkNtzn0pMSlWTg&#10;SYHBxwT296asgWTYhLITnk42nHOSOxxSNOgojKtlWPJyWzyOP1NBPmR5VFjVtqrtO38/wpFXCcAZ&#10;A3Lx29fpR5KCRFIX1PBw3+eefamMXa0nlLJuJViAM/ex6+tN8xwAcKXzgnHbpj86cu2NVO4uMnMn&#10;OT9KVCVIYdV+96tn+KmAm59zFEUlcElhwST0PvS+SVbCLHuflmY9xzxUTbV8txkKhwcg4ye1CoGV&#10;hhd2cCN/5/SnYB5X9ywZCEJye+3n0okQqAMNsbOSW9OfwpFZpOrBuckIvDMOMmnZJR0J2IT86L0H&#10;H3fxqQI5CRCSmCCBhm7t3P1xS52u21WH8R3dvbNOWMrIgZdsa4bb93qKaWZs+WxYngDkHGf1xQAR&#10;orZCxspYZJznZSyMTCsUZcdNxbnj69zUc+ZGLktsxk7eOntSxsPLYbtpU56kkD0HvVLYBx+bJd8k&#10;tgqvUD0H/wBahWYRsysznIAzg5I7fSlaTYwO5gykk4HP4Ubli4zhcYIA557CmANlm5LCIjJCdn+v&#10;pT1Urt3gDYMY75xSKV8sgsFDOP3a8cetJhmjYxgZXgqeMZ75oABlo02FlKgkZHQ+uaYqA4YblWRs&#10;FepAHcD1qTlzEoBLlOG3deO/pTF+aNWBC7vm5PzYFMQsapzmT5gCOmOT1z6nFMZSqqS3UbRkk7al&#10;kcfLIZDvVj8vX8cUxh8pV2Hz9cnk570ACOoycZGAPmB6jvmlkRW4UyPzkDr83YY/rSKpOwM+7uoA&#10;z+ANIqmNiWBXIIb5skemKgZKv7xt4fYu3YWB5GO+KTjb/rFlGOGCkDaf601YXaNRhW5wzHg9eD9K&#10;WQMytt5OSF5+VfXFADGWX+B/LTsO/wBTRRDGskYYlgemM4ooJ5TDUmQHy3CovUE/Mceh/mKVgVDH&#10;YpdhtK9AO4GOx70gZmYvhYm3YG3kcdiPr3pzzJtkUKrpnJ2j50b3NaCQ1hjBLOdi8Jg857j0/Gho&#10;1RRxu6AAnJXBx1708gfNk/TILAjsD/OmtIfL53Yx+7YEA49/8aCAXedzbVaMchs8kfT1pVkduuc7&#10;ceYT07/5+tKrYbcAFQ5fC9frn60ilANrLlV6rjHPr70ALxwzNhXUnJTrn0/wpWBVvli8uUgEdOSP&#10;4T6cU35dpG5n3DgMOnrjv9aHkjZ2JKiIHoMhueuPSgBdpyI8MCNxLHkLgdCad5bSqpckRk5G0DPT&#10;rn0poQ2eNoZxkfOxySDTvLZssGBUNjDnA+mP89KBi+YbxvvrI2BnPyg/Q0MWkuANkkrckjqOep/C&#10;myjzNqPBtBcKTnGPapJGOyNeq5OfmwMD9R/KgQ1YwY8Od5bgKeBnrkmpNqDYx6E5JPOG/oPem7cN&#10;lk3oqYyP6H1p3zqzH5WYfd28Lgf0oGRrF5eCFQFQWO3Izz1Hp1p28ZbDM4H3mxyPfNN5YKj4d24D&#10;EYK9/wARQCXUEovDZVFbH4j/AD2pGlh4Ay21VLKT8y/19jQMqygOfLI2kDGfzpqoNyEAAZxx2HUZ&#10;H170rYVnymMckMB8hHf6UzMVZJPuI2R0Jx6elPP3j8oVS3GOg796YCshJ2hnHzbQOVGOtMjG1VBX&#10;5R0J6hu6/Q0CJJgjFgW5+8TjPPrQJA7PztUHDle/9f8AGhN6DHVUyQowcDuTSquSFG1jn5WY43d+&#10;KAEVyzjahklxuynQD3HrTpMrCc/OGPC5xz7fWkkY+YJSctnaWUYGf8KSPG/aG3snLN/Evv6fjQAm&#10;4LHkKC2zPP8AnpQ22VdpdOyqO1KseGUlgJB8xwOSf7oHvTN26R/mKED5V24OT3NBSH/emVI3KMoJ&#10;8xegI7HNJxtXjcjYO0fxGkjIOxcDDDaCeSCPWhh5jKZCWPQLjkEenpQWKnIIAO5uAvUZz096eWJV&#10;lUqu1d21hkgVCrFmwzSAk8sBjA9VFWGO5gW3OwJDSbewHWghEaqZNu4Kwxwi8bh6H1p6N5Um6QeW&#10;hACg9MjtSlUb7jDbgFTjop5zntSeWBmQqRHnJweD7/8A16CxA5ZgwG45yOeQfQjvjtUqlY94WQyI&#10;zEGNu2P61GuVnJDd+V9M9s96ewCKQyqzKMISc8f0NAwVvMyrLhjwCzVI6lYwiyBQCeo3Y9KjUr8u&#10;SdgC4bGcnFDZUnzGTyyeeec0gJP7jFeGcKuMc57j2pPKmaQJhVYHBaQcHvkVHuijikCljJjGdvCj&#10;1p7Y+83ybcMrNnrjgYoEJ93GR8hGdx6e7Z7fSkO9pHBUFn5OOxzwfpUmzL7gCGIGC4wPwpMKAwB3&#10;rjC4/XHtmmAoXdHGgALMBx0JNNVvLKFk/eZPzDgHsafFI52biQ5XG1TyD6n19qRWLKRuLqfbnOeD&#10;7GkAkkgUhVOxR8iAHIbvk+ho2himIyVDZBLctxx+HvS/MjEjYOeQi5+bvt/xoG5trGL95n5lzyPX&#10;HoMUDEVlX58M0fJXdyGJ/wAKRoh5pIbdhQQ685x13D+tLsMaoBIcZ5UjI56Ef57UjRndjBzGucrw&#10;X9c+3+NAmK0e8yARqr43HBOD+f8AP2qMKrbYuFzhyo4J9OalwkbKdof5uGzkYI5/L0pkanqTkE4D&#10;L0I9D/SoE2IZVV3JVVPTB5yT1P0pRtdlLIdpXJkA+Qnpn2pVdmjOA2d2GkUAbh/CCaGKxs24N8px&#10;83IGfX1FAJ3ElVW+bAAJwATke5+n+NIyjaWAUcZz1D/T6dqajO5AxsyTtBH4dfSpdqqwVchOBuVc&#10;kY/zzQMRYzhg+7ruGOCfxpr43IznIXuB3/8A11L5hkWTcrP8wK7e3YqPahlCt84IK9MN8w/xoGNE&#10;e5GAbPIPzcnJPpTCwVWDgncdu7154FSiFv3StkfMSdvXPpUZVFKyKGPzE7ug64xj2oAeykHbswNu&#10;Qmefp+NQSW8dxDcQffSQBDFnByR6+/arAj6gs4JbIPcf/Wpvzj5dyk7t3Axgg8HNJ6qw0+V3R5xM&#10;z6bcNCTvVdwPl8HGcfpjFX/MEke5JGMjYCMo4JzwCO1X/EtkouZQqFVXD8AEsDyQfTnmsW3YwSKm&#10;5cj512/d+h968iSPpoT5opmnY3T2s56jOMhRnkHOQK9B0u/DQwzJM8SzKPMHXHbpXm7q8n7xH8sr&#10;ypU9M8nHrW94f1pORvJlTG9sYG7PHNclSN0d9Cpyux6Pp0jSXkUwfEJHKnhX+nvXQWYHkzBtskkv&#10;3SeTtPAJ9v8AGuCjvZJLVAJAgLByc8rg9vbr+ddpo832iPe+0SSAqDj5T2GK8+UbHu0pdDpLaExr&#10;D0WdY9rYGcHPanz2fkgkn5WOAyjp7D3xzVjS4VmjLK4LYCAH72P4sH0/wp8gi+yyrnapVgjA5A+g&#10;/wA96xOrqYzKsiuUl8qbjvksM/d/nj605NPf7zFo4zwRt6gnkH3HSse6juJLyKOJyFCjK9lHt+Fa&#10;trdTLJGPOMpyNjOM8Y6n/Gtlc15SxNZJKqLvViDuTOef7v4/41f+zy2SxBIDKzLkyKckjuDSWM0k&#10;moA7F8qM4JHR2/8A1Vrtdbo5gsTCMKSGXn64/CiTZm1ZlK2gEiRIp89m5I6Hnjk/lUS6WLe3MRjI&#10;ZeX6FTg8nPar0ylreI2isqMMDnkZ7n3z+Wa0IbOC1giijGZP7kvUjqRj6/yrO7LMeHTTJhjI+WOQ&#10;u3GB7H9BUlxoYhhifzlysgVVlwxINX59Uihb5vmCN8qL29/8KR28uESqVeEDG0dye5/2v8KV2Wk9&#10;zLk0aSGTdYuwjY/NC3b3+nB/OrmlyGSSQMi+f2Bbv6fhz+dTySR+csTZB3biw6j2/wA+tVI5Q11I&#10;sUOI1bLDjLDvk9qpO4+VstWNs1vE5IKRJKWVm6sx7/7v+FSIksmQflLc7h1b6e5q1HcLJgEby0XG&#10;BlevA+oxUN5ZPeRmMKyH+AIcbsdj7+v4VNyUtdSaO4Nu2I22k/8ALPux9veprIMIyxjWQEHKoeSB&#10;1H1JrGj09YbjzpXYKmVA3ZJYDg+3etVZFtVRgWDEEpt4VfUn/PNQXoth0UbxxI0odXVjkf4+vYfn&#10;VNpo7tZFUsApDCTvn/IqS43yQzlHbzuzFsLnsvtWfa3Jjj2yjySR90jgHpj/AD0zRymcp20K19fN&#10;vPlIC0R5+XAZuu33qtfyC1hQpGDJnIDDGQR39MVZe6TzEMqYaRWYLu5wBjB9D6VlaheJa2qM20Ns&#10;xwM5z656nAqlEwlIq3025t5CxIQPlYkFj1yD+VZVzeeczApGIlwTubGB7eozUuoXq30YCKkhY4Uv&#10;yQPp2xxVZovmjzEUTHyhTyqD39c10RjY8ypO70JDIrXKlFLb8EKex64x74osZxJcSbW4zgsO3Pr3&#10;x3/GoYbxoWmn8raqnaq7snBGdzevSnQRAxrIqoo6qrthiD1P607GPMaTXO2JvMYO7I2NvOCD1FZ/&#10;mQxtITkKjDG05IbuF9+9SyMn2hMYZM43dM8YJz6VShVpjkkJHjAlP8P+0B+n41UY2JchLNZreaZ5&#10;bgtMAPlVcgDOdpP61YjBk8187kbhS/Rj3+gpY2EMb+Um1EA+VTn8ff8A+vV0QF2hViEDNlsjAB96&#10;bZPxCRmVpkkgyqb1I/2uO47ip2DyMX2srZBjVsfKR1+tM2+dIMHYsTHbjr04x/npVi0tX5Zsjd8r&#10;befmx/L/AArBuxrFDrO0ZpIYiWJjJLEjHJPf8Sfyq1eTGOGMqNm1yBt6+4+tNjYwqEJLFh8rdQw6&#10;E/yqZ4Mr0VX++yr14PpXLJ3Z0xRSkWbyllkOyTGNoxlQec478ZqtdSbbuKJd7KvLM3RT7+hq9MjT&#10;NHF8yFX3uWwAB2ApLiFmkWZVVyQX6/KpHHJ71lc6I6MqLbhre4dlYYUlmH3mxxn8OD+FfMfx48Ya&#10;p4R15/7Nf7OzRKTIqgt05HPT1/Kvpu4kl+zsxGzZ95QeSCMcf4V8z/tVaQWaO4G9fIh2Hn7xxnJ/&#10;A4/CvRy+XLXV+p5+PjzUWeAQ+LdW1DUpZ5b0rM43HzHzn/CvrH9l34J3OpbfFevxsnmAG0tmPzL3&#10;38/55rwn9mn4PzfErxfFd3Vtu0a0cecZB8kjdlr9IfDukR2NrbwhVCxL+7TG0qOgBr9KhBRjzM/K&#10;sbWd+SJDfeF4dS02SwMK4dCnqAf73+fSvANY0ubRb6S1mGEgkb+HG8Z4Ofz/ADFfUHkhPl4Kqcjn&#10;oev+fpXnHxQ8KPqVm+o24Vri3J8zjOVI/wA/lXJWjf3jDC1bS5XseLbA0iAjaCfl3c4I55Pr7U4q&#10;+4hmEbBsp5jDlCKVc4yEkZshjuPI7A+5HehVQyAbduAUx944HeuPQ9gbt3KyhGO4YLYHbt9fcUvk&#10;/vFbcFI+YlV3Ee2f89aPqDGjHB2tuf8A+t7/AFpWUQ8uvGQFyM59B/n0pWAauDH8oGxhyB256fWp&#10;CoZmY7SMfMeuG+n9aSP5pBnblTmSPoG44pwU5fLD7uN3bjqCPSmA35l+cAI54B9+2BSeWdwGdxxy&#10;4xnnuff27YpfJC8CM5QjBdvvd8f4UwkszIGSNs5bIxgdTimIH2bDg7ixztxg/UD/AD1pz712hUIL&#10;P2OMfhQfuZB288cZ69AP89qa0itGWKtnIbr824dwfSkR6CyN8yBecKAARnH+0fWl+bcpSMHbnDE4&#10;yD2A/D9KcoVkkTcSGbtxnPaoX+aRcbiw5JzkjHY1I0Ic7ucrxgoOeR2NSKm1cKwDMRlQeCPb/CkX&#10;PmL8yAt6jBYDv7HmnYVFChtrJ1U8nPagsjWQCRst97ndjvnj/Gl8orypyrkgTL8xY+lLIMNCV/d7&#10;c4DHhuaZx5aCQbBuZvlJB3dcAjoP8aABPl2SKp3YKlck7u2aPLHmbXRkK5JYZLY7Yp/mNGYyz/Nu&#10;BTavyqff396jZpUkXGQcMg2jhef8P50CJMNNjzAEb7pUcjOOCaiGW+T94gBBJYcDHGR681KmY2Rw&#10;SAXzuzwQOw96aWK5KyrK45XH3sZ4GPp/KqITFdmZtxZmZjtJH8x/ntTotskaxKQdq+h6+rUjRqu/&#10;EuXzkcZLZ/l/jTkBViC5yDtxjkgdzUmhHkNGxjYylRtdW9O7A/56UxmVU3mUsoJA90Pf86VcBicB&#10;wrFRu/Td7U5WbywHbOBnb3PfgdqAGxsypuUHd6dgOw+tPtzHwuN3GV3g/MfX607955ZKLGV6oSeN&#10;x7Y9aMNvHBPBG3IOz/JqwFjw0jMpKyYy0eOMetRsp3LtV9m7HzDt3wak3mTysZy7YbkbRx19/wCl&#10;OVvJIDMSp+QDuOepNAEMcjJlPKLxr0YDLMc9RS/vBu+4Sw+X059R2NPjLRqyjdhTgLu+4fSmOBtY&#10;qnysN3XnI7fSgBu0YC8FQCS0Zzk075Bu2tvVF5I9PT6mmQRBlCyIpYYYLGCCOepHrTmYSTb2ZV3c&#10;oQOc9gRTAf8AeUHKh8Y9G57YpiptQqQDlduXbG72FOP7m3JdGAL/AC7uXJPUZpFYuQCECBhgN1Bp&#10;EdRVzM0aGPLH1OMgdcGkCDDOEVEzhhgnj1x2+tM+fyXyittPHbPPQe9SSTH5sMVAOMuef/1e1BYb&#10;PMLjJULz5jDOR2P0pxC7FbPLZKBT29KZMvkqPMyQoOWB5I+nYUNn5CNr8YyB68/nigQ7zgfvGMHH&#10;Cs23HtRUNxKqzP8AuY2BOR5jbSB6YopWAxNyRtwGZZBwwPzUucx7mPXIZlHJ+voPpTGdhhmO4Kc/&#10;N13dsD2pWjMbgHIG77qnOM9zirMx/DMpJK7lD45yue4pAzNGTlSmPun9CfSk+ZGBYbmzjcx4X05/&#10;ofanSfKvyKxbOTuXO7P8I98/hQAq5jUsPvcYXr1/pTBEGYKJGAP97BxzxmpgU8t2QqNvyncc4z0w&#10;KZHuYAgFWwSYcY9s89qBCsSxRgcs2RuLYBAPTPv/AFqPDsFAbfuztkHsfXsaXIk3DOBwCy89ucev&#10;/wBanTPiZ9hJKlVAUA9R0+tACtCFZsFo3b5SpJHJ4H4U1pFDDPLYxjBxx0+uacqkZX5mA+TeT8uD&#10;1pF8zDER5JUE7e209fb/AOtQA9V+X+4i8kscMfr7UKdrKQNq55YjqR3Htn+dI/yy5eTei/M8i84U&#10;9/qDSsp3K03zBs7Sv3hjndjuKAF5XK8ksfmA7n/OKSOT92P3fyqdpTPDenFCJwwQnysYZWXk57in&#10;s5ZlCYQRpkbiTgelBaG7gsgPOSvLdlHTA9aaszbSdu4EcCnqp4fzCy/ePGAB/WhgzqVAOSedw+96&#10;Z96Q3ca22M52+Swxu5zjjjB7U4NvLiVgXPzFwNw/EdqT5RGVaRuBhgVzhvp/OnyIEB52NsXkdNx/&#10;U5pkCSfMsRD7d2PmXjg96ThvmDZcMdh9MdjQsfmDeR5bKefMIJf1FLJiNg8hDxluTn2wKBDEjMLr&#10;x87E5Yc4GOn0pVdVCrhHUE4yMgfQ0/O7y1IC7CW45yfX24ot424PmCQnO5W420ACttZWALFQehzh&#10;fU01o3XaGKlgcbhx+lOWSPyZVODuGOBxz60rRNIiDdhmIGfT2P8AjQA1WEnyq25wMZxj86cN21MH&#10;cMgDdyeKcy7j821gowT39s02NNyqQ2NuSrbcH257UFRFWMxyBkQ7VYttU8MP/wBfao1blExtLEgn&#10;HKjsT7e9PyWUSbWZj2zxkds+9Of95ggeZluGzyo9PpQaCGNvm3sVboGUZIb1PtS7l2NvjZlLBFXP&#10;H1/+tUcJLNlWOxjkhj3HahW3K4A3tuyykc9etBKJJF5AOTGmfkXHP/1qIxtwXww4+XPT/PpStIHz&#10;uDgscBmOD/8AW96c0ZjjZgqyFVygRuP90+3ekMc/7wBXUZZei8cdiaIwSu5m3ucADG38KjZRtB2l&#10;DnIZiCR/9apHVdxDbiz8Ak8D3pAIx8n5trKoOAvt6fWk+RGkKAsi8qz8fXj3pykpJuRtrxjaCvJO&#10;PWlZd2QwDL94g/e/3vrSuF0NEx+YvlgSChxgAew9aczbs+mTu3fw+5o3Ew+YnzccPjP6UrfvChI+&#10;Vl4GfQcVYxseTuxy0q85bqO+fSnh/wB38pDLu5JHQ9Dj0pkUYMbq+4HBPUDj39qGIcbjhCcEPzg9&#10;qAJdr8DaobcFVl6+x+lIFbAAI2qSu7PIb/H/ABoxtbCZG75gWHYck4oQgK7M48snDccE+mOtIAjZ&#10;lUtgxg7ggGM56k0mxWZVVPnxk5Ockjn9KGykjkEEAYZj/n1pPLXBjaQM+3btY4yPc9jQIXnbGWyV&#10;4w/93HrSsN8fzDDY27c8HHenb1ZpGO5UwFA7LxgDHYe9RKodQu4l8HHHJHfFK4pD2jzyFUAjhB93&#10;IpNh5IYjABBHQgf1pI8vyozwR6Bv8KTaFUS4ISPld3O4dWI+lSQhXZZHGMKc7vTA7EUNMWj3Fsbc&#10;5wcA+/1z/KjadjhW355DMckk8gVGPmZtpZlfvxj6H8c0FRHlgqlugdArLuzx2IpcnOxWwXbJ57f3&#10;hUW52CuyLlsYY+vv6U+NFVsMQVVcj057euTTS7lCxsN28OVZ3K46kdv8mlZh5YwNrg8gY3AdAKjU&#10;7VOS0YHBXrzTxguyjKkg/K3Jc9jntT0GSNGI2x82Ad6ryS3uPSmbWw4UhsryOm0nrn3/AMaeUkCx&#10;7nYDcVLNyMgdAPypsim4jAGdwHDMcqcnkE+1TYAbaVOQ2xiMtvHA7GlaQlmDEAyHBHXBFNk2y+Zt&#10;cPHnjYMg46j8MfpTZGkMbHcAJF3Jg8FfT2oEY2vQqZln3YBJRnX+H/A9OPQ1zF5b7biSJyxLKDn2&#10;z/jXY61EzW2Q5yrBwhHy4AwQa5nUIVmAZFCsFClc9vQH/PWvLqrlmz38LLmpLyK8MsiqYw2wq4dQ&#10;RwB/dPtSpMbWYbsqu75lIx3/AFFRqyqscjN5ajPUZBHQD609kXaZBMo2p8jsfXoD696xOtO2p22m&#10;6hG22PHmZHJxwo9T9a7bRrx7eSJSS3lqqKCMgc8Z+h4rx/Rb0KTtA3N82Gbpz/iK7jSdaaaZ/NnA&#10;kI2KynBOf54rkqQ1PYoVbpM9j0vUPLmaF1XfIMDB43fWnaysnlRhdo3LgMvt2A9v61x1lrRhSLyy&#10;Hk24kXGMt0Bx2Ndnp90l1axefL5rRruCgYK8dAK4XBrU9mMupm+VuCgDIKkHPc/WpbGy8nLKGuHP&#10;JP8As+n86t3IVLiPftOVI2dgR1J/T86jW7ax84TRmeMjClW4Pcg47/4VSRvzmhD5KrJIE8uJCDtz&#10;/H0x9OlXrG6dt+V2JGMbpOVLHt9a5OPxAJroPEWt7dtokaYjI9wtdRH5d1cQAXSqinJZjtVh1J2n&#10;1oa7kNmrHHI0U0kciTSB+jDGMjpTtPYW7ySSLJMVA2sy5+fr8p/z0qMatbxxy3EMb3jq21liH3h/&#10;ex3wKmt9fHmTw5hFtGBJmLIPup9+v8qhoXMypcW63UcpmtPs5YsuW6H0NZRWWxv2UHkIuyPOeo5O&#10;Pf1rXiunvjK0yt5Ucg8l5ONx7qw7cVkNq0FpeTTzn7bdyL91VBywzhfwH5VKidMZPYS81R2CHBjk&#10;Y8vjpx0H+e9Vnuri43HAMY+U8bQc9/rThrEV75bBCVbLMShwh4+X+X40k15DcSMsSbkj+YhuMsR1&#10;x6/4VSRuml0NbS7xVsTCDsPmKo2nnBH+fyq295FHeQqXAi4Ryp5brn8K5uFp1gE8ls0x5DRQSAjH&#10;QdOn1qlH4kiZWg8p2bogxgoR1GafJcyaTZ1q7pFZUZV2kfOx5IJ9fpTpt0MbIJWG0gIsnVlz+nNU&#10;LfWC1nEUI3MT99MAEdFP0qgdYuJ03w7UYN88mfm68YB696OU5HM2ZnlSGeRZFhjGJHTOQCOn41ny&#10;30c1tG8mHZlLbc8DJ/nWJqutwxxyxgqScsSHz5h/2vQYzge1ZTXpFs7BBGUGxpN33v7w+uMVSpmE&#10;po3pLpAkLzqQM8MTgqw6D+tYd9qX2gjEvmLGGyVxjOf6/wBazZrqZozJGxMkh6ynK47nHp2qhdXs&#10;ccgji2lpFDbEIAOeCAfbuPatY07HBUq8qLVvMrSSSyZSJ23bzww+lT4KyKchvLOSu4456D+tZW7b&#10;cQuyskSYRdpyT7j2H9Ku29uZ5nDlgiAHjkAZ4x6+gPvVtHFzNluYn7HuRSXPD7jgA/w/gDSW8ckN&#10;vHC481wPnYDn3OO3ept8WI8QlCxJ2M3z4HQc/wCeKihV7gFvO6Fhyu0txkcf561CLuRTSIwIAkUD&#10;5WIPHXP5U9lEhJcsiISX4wAe4/EYqJpWZcMZC7Lg/KCFwefbnmjzP3LIrAGR8gKCxXHBLHtVCL9t&#10;JKykwFXjXGGIxtHr7/5NXIGaFWV9zCT73cY61CvmxR4DKEXhSRnIxzVyzXc24spC5AVclTkcYHtW&#10;MjSKI55PJEmGJZjwynBGRx9P/rVbtm+VZRubZgYGQd3oD9P51UXTfJvGaSVWfcBjkhGxkj36/pW2&#10;weFYBgsCMj3X0Hv7msJs3iiSSL7wBbCkEoxyPqD/AJ6UpZo1I3boEGPmGTj0A96FVWjXzN00pxuV&#10;eBknAX2+tSLCzKxK4GTncfTjn61ys3iVY0LK8rFcb9oZuuD2+tJJJF+6UfJ1AGMD0yPw/nVpZAkY&#10;MjeY/wA3yKOP89efaqtxGXnjV09NhPWoNo7mddXES3AieTy2cnKk44HPH1rwb43WN14u8QWOiaeP&#10;Nub0mMjGfl4wfYY/lXr/AIq1KDTYkvlKmaIsiqBksx9F7kjjFbnwp+GrQTnXtWi8zWLgbo2YY8hM&#10;HC/UjGfcCvfynButVVTojwM5x0MJQcXuzQ+DXwvsvhv4XttNtECmNQZJNuDI56n25r1aG3xCmUAx&#10;3HoPU0+xsVUDajIVAKqKu+Sd3Hbpkda+/k0fkMpOTbZQ2ncSfmHcj5QT649ulUbqJGjZZFyuwqyk&#10;fK2eua2JFxsYgFcE5J5T2qtJDuBdgcg9CPwxj/PSs2roFLl1R84+P/B8vhXURPGrGwuMsj5xsPcD&#10;1Fco3lbl58ljxhRu+lfTHiXw3aeINMktLsERsmBjkrzxhv8APFfPWuaPLoOrXFnc/K6MSGUfeA6E&#10;e1edUhyu57uHrKordTOVipLn5d7Z35wDjjn0prMNzFW/fK6oWxwox1+tPuPL8wgDKt82Nh5x2/lS&#10;TFpMANtyQQ20Ddzzj17Vmdg9oTudcDAHIbsg/qaij/csrdWI4bv9AO9PiUp5xXduHTPLMehz/OlZ&#10;VYhF2vkAbW4x/gccUANChUAyDggKzjAPcUkeOfk37j83mds0NjywpGI+i7+uD6Ck2tIrEZY7s7we&#10;w6mmS9gkZpI2JYqF75wQfeol2iNjjgKH5GB9Prj+dSs3mLsUeY3UZOOM8c+vej52UZwWALb8Z9gc&#10;dvpU3Jsx5UJgqvln7y5bkj/PP4UxtsYA5HynJPX1xmnAJhwGfcgDMWGe3+PFNVvMUr1B52juTwQS&#10;e+aRaI1QzMr7lZCQGDZ7c8+9SSIWyBljnAK8bj1zn/PSnLubyh8px8rbenrgUhUKMojvIOn93d3B&#10;HriqGRnDbVQFmwWALcAduPXNSIzRtGscjAFfk2gZHcgk0nkjKjdtxhi4GME9CPal2sy7QFZHbLeY&#10;SOn8WfTrQIgJc+Yxzleu3rz/ABf/AFqcvzNHx5jcYKnA4/pUqsDIXL85wBjsORt+tRx7X3eUTIGG&#10;5fL6D0B96kYbAzEMx5dmHGQB6Y/OnfPJHywBzhSyjI9Qp+neo8bsxhsf7WM9fX0/+vUuAyoExIn8&#10;IBwCfTPbvQZ2YzcwUsxVkkG47RgZHTnvUjP50hYMWKgHheW9qEUhRtK5J3K3YDvn+QFRrLuVgN2N&#10;uN+MY9aCxy5jhAC7Qw2jAz36U45mYkNht24DoRj39RTRIsrIwyoHXGQMgfrQJC0SkoW2D5mPHJ/h&#10;FAxFh27tvQtn5v6U2NF8vgDDvuIOdxx/9epWc7QAoVV+7J602MHcVLM4J6YwD+PancAU+buZSSfv&#10;AEADBPJA/wA9KJEKswU5LMMdyPenMd+GG59ue3IXPXFJGCqjAMbMdzAHp6VQCRqxYiPb1Ykk5PH9&#10;aXaHU4PJwQSvU+lIzLMzJ5YbA3HjJH40sy7flCs7LtJZRknI6Y+lIBs+0Mm0FjnBZW+Ut3570Rxg&#10;BdgB2nlVPX1pFVCvyl2UZ+72x60qDcARIrAjO4DimBIytIrbY+pyqk4H1+tQurBhv+Uq2Wkx6j+d&#10;Ku6EqFdCir12kk+9PRtzEspbIBGOM/hSJ6kZZOMq4bODz0z3HrmnYKyfKNpGeCuQcikZXTzQsrYc&#10;AiRhjp3/AKU5stllJkU8/NwX9senvTKGrM3/ACyB2YyxxyB6UjOGG1WLcEkr1SlVXKqGXG7khT0P&#10;pjvTmbdJuk+RzyWPbHTOKAK0lvHdOX6Hoef8aKnYO2DllOP7oOfeildisjno3/dts2liP4h1wOo9&#10;KWEIEyp+Zl25U/Nn6f54pqqNrFgFUfO21uc/5/lQMKy4kxIMgMFxj0z+v51ZkO8obsbwONx3ng46&#10;0u1WbozGThWzwG67h701mE0eSVBZslVB57frUzMJN+H2fw4A9P8A61AxI/nw+E6ZD/xbu/Hpj170&#10;3DCNN43qPlfc/wB30XP64p3mHBLRDDNgrn5n+n6VGrDkqPNZuFYLjB9DQIdGrrkGESKNuNgw3POQ&#10;O2KAoVWySU27i348fnz+VPWNSpaNzluGYn9TSOfNViNodOGOO2eKAEXa0giaLK/3D3B6H3NOX5cL&#10;ubJOA0fAz3/wpFjDKAMqzMTgcjjnr9KRvusq71Lclf8APr/SgCRmJbKhcsNuF4Ukdvypdu3EaK21&#10;xyrHJUj9aaE3SbG+UqmQueCfRfekyzwhkPLDG/1HbntigCQbnAx0kGATwD789+tS8q8eP338TDbx&#10;n+8vv71A6B5C5w/A2nk8d847Uv8AHGWBEitxg7SM9fwpGqHbRtEhcsMnG4Zb2/z7U5FAjjLuWQ5Y&#10;sMZx/wDqpAyrJkIpDZBZegA74ppVXUhQqZOcAc49PpTE9iSFmm4fBXBDfKcY7D3pJJTHyMHaPm3D&#10;Jx249KV9823fuBbkFjk07cYWxjKIcruHQ46UiCN2QkhQpVxww5z7+2KI8qSGVlccbnYdPWnRsdgG&#10;Cq4+c9AfenZTy5M4Mq/xY6nsD60wGK22MRsQUyVwowQT1z60ghHCoNzdCxXG33pzNtbcDuEmA4XG&#10;PqKTcd+51O7+D39CKAHfOzfIduG43j72PWlVESUEKHYcHcckZ70m6SHbIQpOejcnOelIGChwmwsB&#10;tIA6k9+aCrIRVCwtuZQq5woBzjPWpQ7b8t948HaeNtJEc5j3ssZz8uM9ufwqONY2jVRlTjPy8j6+&#10;9BIeXnPzITgIvJGfpTw7fMqM6bRye4NJ83yYCHJ+Vu+T2PpTixRFUuVTnGTyPwpFph5ZLDAKQryW&#10;U/MD34qJowvyAgd9wPIPap22tyRvl27gW6Z6frTUk24wAEJLNuA+VvSmMVd3mHadzsCRkcsD1zTW&#10;Vwq+U4iBXPGMDPfFDDsNxTqOcDPtQ8e5UC9COWz/AJ4oAeqqPlYcYwvHOO5pFUjKp0A3ZcZJ9vxo&#10;wVCfdRmP3cZ2+4p27EKsvzJjbknBJB61JLYpXEcm0L5a/KeetIsasx8sjbtAWQgkj1/GlRvLKts6&#10;Y+8O57inOBCrHlRgsyoOAc/zpWEhHTy5CgI3jgHOQcd/ejG6QsQpO0Z8zjryTSlNke37qZ6Dk59j&#10;StmSNmk+aNmyxx0x6VRYg+SHcjKqg42gZyfak43lXmy+CS+M7gBwM0rhmYjbg+m7BHHUds0okEPI&#10;2bdoKEjj8qACNipUqMHA8uM/xH/ClGNxJVimcDbjknv9KWOUZXc5csRgnqc9qIIxHCSiktv3Nu6H&#10;0/KgmRH8jEAPiToVAOP84p37sF1BUBmOG/hGB+tL8saldu/IwpY7TknrTPOyFG7KglVJXqQPSgVx&#10;Np2Dc/8ADsOOTg9cfShsL5TbQysuRtyPbIPrT1xJsbCllHGzOPr7075nXLMpY/MqyHAbH0qAuRs2&#10;I1DEs+N/yjGRnp/9alVk81kL7SRjnICqfQ96RMSMAGyM8nPVj0/KncfIm5nGc7Qf1+lAEbqAMR7V&#10;PRFT0PU57dqUYkk+Zt5bqQAv0/z70knzLuGIlHO4L8w56kU7y2YMoChgwO1Rz6j86ZYzym2LtCt8&#10;wBXqp9vejbsyVCkhckYOQc/zFSFfLWTcBGpI5B4HfHr1/nSLIFOR8q/dIJxkfWmxgzNuZkHIxtz/&#10;AAH0/wA+tDyvGCy8E4XEnUr659Kb8qlFwSQTt+XH0H0pUZZCoG/O7uOg/wA/zqQFWRudsW0bdq7v&#10;Ts3196d5abnSMFfm3ct8pNNPzKCF2c/dJ5xnORSxnzPmRcL1zjkk9c/hVADNNjd5nlSr/CVGFxxg&#10;Y9qPLzMIkbKgHBPJUHnn+dK7B4xjG7HynvxSsrsWxjLnbhT8qnqfyxS0AqXEMb2c0atjdG21jnkE&#10;8ke2R+dc3MhnhG5Afl2BW42+hzXV7SyEZWReSWHHB6f1/OubmgWJplPQMx5PBA6Z9q87FLaR6+Bl&#10;vEw2+WVVVVII+76dv8/WncssqgpgfIzYzt9gPepr2NZFDr0C7c9Cx64P9KqCOcsSyqXIKnaegHTn&#10;1xXKtT0HoU42a0kilKMrZ3Pt6Ef5x+VdFpeubblFjKJIzhArcHB7j6j9axLlHuI4wjhGwM89Rnt7&#10;1QmkksZVWNfNTnbu4bg55/nVuKkXTqODPULXXJLMxkIsjqW+VpNo4757122l+IIbryHid47tcyHa&#10;xXIwOM+/XNeHWOsRXG1X/eAYYsOuPp3rftdXlTCpIXjP+qXOOR2rllTtuetTxHMe2296GVHebfIo&#10;JLOM/J/CWHfk1pWzR310ogh+yw7cyO4+VjjP+frXkFv4v3EJNJ5SzLtMiDc3p3/z1rorPxZLJbiJ&#10;bsysuCjsMEgd8d/SsHA74Veh2kMYGoFrm4hMWNyttGen+fyrQfUrlLgRvaoU+UoWTdj6e2OD71w9&#10;l4zgWd/NALMcruGF3Ac8f0qwmvQy/OR5c2OCrHGOpHuualx7mymjupPE/wBhhzBMEm3BDIqAqo9A&#10;Oxx/KmXWo2bgIjzXFzG4kdIuFOeRk/hz6YrjF14ySRoHDtIu9lTlevc1HJ4g+xyRqHWRmZsMB8oH&#10;0/Sp5UPmR3VxqQkgeaeOWIt8nkwt2x39D3zWC2qSzPKbXZFDGPlwRuJA/ibt/U1zkniJp2bDKBvA&#10;y5J3cev4d/pVX+0BcrH5cbeW+WHzYPPbHcZFHIaxqKOp2NnrKwxrAlwWjjRmdwfm45wfbk0tp4gg&#10;tYx5UfnguGeSQAD0BP4fzrg59bFqUaZVCqCrKzY/DA/zxSR6vKtu8m3HGCkY2lVIwCfUY7U/ZsHV&#10;R6BY6hJ9oMsTLb5f7g5DnrtwKo6tqHnX0kLbRK5wfLwCD1IJ/XPtXET64sExWORgPlVt3AyBwQfS&#10;qr6jNJGCZzkgh9wz1PH1q403czdZLqds/iE2l/maZvN271WAbmbHT/61V7zxIl1dIGGwkD95v6H3&#10;H8++a47+0hIxa5doxjK4TGCDgc1RnvxGxR3/AH7bj+8+4RjOeKv2RzSrRWp1moask/yRw7hI4Z5A&#10;flB7Z+n9apNrF39oWNNgcNlhIMpjsfpx+NZ8mpwxwrEv71lKkL0396of2l9olJGQ8imTAOcqTwSP&#10;6dsVqoWPPnX8zp77VXaV4BiRio37uBz0wPT+VRaeotVDxIHuMgNGG3epIPqM4rM0+No0jG47v7zc&#10;k5Oa0IJAuFCqHLEH37g/h/WoZzSk5O7NaHLSbkCmWQfIFHy1YGGuFZZFR3IEnPK4HRfr6+1YzTGG&#10;ZA4M8iDPHC56Z+hBqe3vjBGu9tzAkEbeSPSosNGrJKkKyFg0wA+WDGS5PTn6/wA6hnvm+RmXMnGN&#10;x+53wRVddS3WqBPvkFDk/dX6+tIFZskKCCQCMdM/qe1ToULas0l0QDmVXJB525PUEf56VuR23zCV&#10;eETkbuC3Pf8AlVS0QwopcIq7vun72Pb29fSr0bbY8keXuyuc5yv9KylLsaxQ+FWLvOZQS+fKUnKp&#10;7GtOFnWJfMdQyAKzgY6j+Z9KzYbhIbchQu1n2rk5x7H6f1qSGcmN4uUZycSA52rjv+tYSN0bNuAG&#10;QRSxgNwrkHI78eg9Km3f8tFO5dvzR9cgnt7ZqOzlijhA83zfl5yvT35/A1IY2EBbGWK4AxyR/wDq&#10;5rBm6RLayNqA3vEtujNtXafmAA/+tj8KusvnRRtuWASFSM/MSM/5NVraIsdm4sc4G4dh3P4/zq1M&#10;VUJJuVQx6ZyM+o9K55bmsSK4uVt1Ks205IKsAP19a57VNWt7SN7nzCsUZ+bvtA5/+vVnWNTjt7OR&#10;mZUjwwPQ7VHPPr36VZ8EeA5PGE0WsanbyJp0ZAgtCOZDnh2HQgg9PavUwOBnip26Hn47H08DT55P&#10;UzvAfgS48RasviDWLRo4kYvZ2rHAQ9N5B6kg5Fe4adp4j+XDFgrDDevXHvV2x0lI1VUXsCoPIOPS&#10;tKG1CDOMnrvH1/lX6HSpww8FTgj8ixmMqYyq6k2U1twgCgYAGAM/doMX8JJwpzt6Ef5/rV1Y90eA&#10;SeOF6d+lO8klh6ng57jutUcJmeT1VQN2d/znGfbPpUElt2BLt3z/AJ5FbEtvwDjnnKkcfhUEkOxi&#10;Thm67gpzzxj6UAYV1bgoyEnDtjB657n8P5VwnxE8Fr4g0wyxRiO/txhZR1Y9en0GK9MuITx2/wB3&#10;p6Gs+azEjFZB043MP4R3qJQUlY2pzdOVz5NljePAYGB15ZcdxUaqFXbzKGPIA4Geh/8ArCvVfit4&#10;H2n+17BAm4/vcjIOD94j/PSvLPMO0MFVBnYARyB7CuCUeV2PoKdRVI3QiK/2gRfKsrM2dvAUd2x7&#10;4/SkiIbAAVgwbHpn/PNLDFtjESKxT7qNIfmHqgPpTXjKHEcW0jIDZyQe/H5VBqOdgVYsfMZc/Lj5&#10;iMdvxqEqZcRlgzuMDA5OPp6GnruLDDZC9GXsTUbxBmkeJmjRck7eCfb8fWgliBlO0n90M5CdPqfr&#10;1p653wEx7Sefl6Y//ViheGbaWL8fMRnap7A9/T86XaGXcqlz91f7uR3/AA/rSsNDVG5vk+XcCT83&#10;HXkfjRtZsEFRETkxtyMn19qfGgXBDLJjhiV4x2/L1pDtcej52puXpjknHp0oGRFgVZnA39U2fKV9&#10;OKk2nzMuzIzDmNejenPenNukQIDw5IO4cjPv6U18llAbHlkoNp9ugH9aoQiR7WZGU7ON4U5PXg0w&#10;kLsZmCPvxt6qvOMkU9UKjIx8wxgj07/59KRdskg2nnsCPm9yKQwkLHDHDgEqu045zwB7DrTJP3jr&#10;sVncj7p+Vff609nWTACKWcY9O/PPrS+YSiBQNo+7u/L8qkAVi+6I7sYJVVGVA/rQFCiUqM7cMkS8&#10;c+vvk0q/KqoAy5+YsrcE9+aVvu8tsH3sDvQA3a67kyFYZAyuCO5pJCDhgzENk7gMfn+FPztZWA5x&#10;gEn8T/n3psnywjDBs4JB4+mPenYBY9ryBjuDsSS3tjsKXzNpQpG25ueOzYwPzpWc+YxyHZG5ZTgg&#10;/wCe9MUqflTBGeHLfLnPOKQDo9sKu25Xbduckdf8k1HtRsrs84ocFmJG4+49BSnarFCdvUHnPTtS&#10;pJsYH7xIJJzz+FOwCsHy7DrjOQcNsHXP9KjYiJiwIRcZ45JBojYrkoT0x0zg9+aNse4qGWHjHTv1&#10;BpgPyjbYnDbsENGo7ehP9aZ93fuSTEYypVuM5pzyE43Y5wu1v4wfX+lKy7ZGAfYVYYK9enH4UuoC&#10;bSu5mz1BZiQQc9sClZwswU/JuP0+X+6R2pmMMwI5/wCmYx83qKRmBjfAY5Y55+4egHvTAf8APH1y&#10;zDguemO1MbPA4ZQcncSM/jRIx3mMqBGowwBJXildgUOcMzfMMdh0x7UwBXO1tuyTspX0/GlZj+8U&#10;4SUrkN/eHfHpTlwqhWYsy8MTgDJ9KFCSA7uUBHzMfvEds1BLYnz/AHmZowEDEYxwT3A70uz92qbA&#10;wzkDdnb6A+tMEm5ldwBzkHdgn2//AF04ZWeN5Uxt5DDgjPT6mq6DGPMsTEMkbN1LSKST+tFJl0xm&#10;RkZvmb5Qcn1oqRmFtELHoOvyFeDnr170R/Ku4B13DYdpzlcZ3D0FMZVkQFnLhtxLKcgeg+vvRGAx&#10;2sgA6YU4H0z+damI6NmZQQhbcFJJAAx2/wD109mKx7mZiHBIzgNxxgep96j6RlHO4KduB1yD0z6E&#10;UrS4kGFV5AGG3ByKABfLkVj5bcf32Odw47fjUkjEthiU2j7gG047cf1pnMgYheDtTOcFh3/AetSM&#10;u6aQBlUMQ37wEjn3/CgY1kaRto+dVTJVTgN2P40vKbmDrGi/LszggH+P3NEJDbeS4JPT5d+OuPf+&#10;dLgfJGV2t0jkAwAD2A7UCHR+bGvQDcfXI9TScTMoJHzc4I4z7GlVQUCyH946kqDwcA9DTW+ViWVX&#10;JYBf7oHoKAGt8qrl8rjAO4Epzzj61IVIwVcuIx0bg89qaiiSR12ja2VHGDjtz9abGfLiCtICRwSw&#10;+/6Aen9aBomVlVlKDDK207f4Se/uKVQdqbFZirHDN246e4pkeF8vzNxAAGQeVJHJNPiRt+6T5nUF&#10;dvY9gT+nNBb2FDKY438nytyH5W+Xkdee470nAZh5hXaM/KvI9cetB5VEbe+3llxjn2oiZlYgSgH+&#10;9jjnpQSx+4NlUVmQ9OcHH+eaEbcpCyADBCZ5yPejLLIXA2tjaQV5JHHHpTWVoZAu1VTp6k+nNAgX&#10;auxUYsGATDcg+5/GnLuhJGW3KfnGcgn2pgUxoWCqoz84x1HrSqXbdg+U4JXBGeOxxQA5EXzFby4w&#10;xBCtnGB6AdqTcqrknAPHzc7fb2HvT/lXZ0wBwWHJPfI9KVZMqY/MwFB5HJwfWgpCKh77iFGN3dT2&#10;BprL8srvtGf4gOuOxokjTcXLEkjgZOfQfWnbcsdj8ZyJG+6T3BoKEbLIoYgnb86jq2B6+tOWNywK&#10;BNv3sL8pz6Y9KTcJkTLKVAJBx0P/ANajb8yDBG88v2P/ANakQySNTI23pyd24Yyf8aiUrKuVQhAO&#10;GccAjrSlUX5TllVjs4z+XrTt25mcMWBwCFHC/UUCQb2ZgEBBb7u0Aj8RQOhyQzdQpXjPbIpVRDGw&#10;8xTIfm+XgcdB+FNYFlEZ3r8ueuSR6ig1FUbwXkbLLghh/h6UmwKD82G3fLgZVs9xT9qSbG5YoANz&#10;Ht7+uKbCu6R1J7AEDtnrj07UAIpKlpAMkYLemBxn2qXa3mYY/wAOfm6GmK2+Z9wLyY2hHHOfU+oq&#10;TzHkZnQLkDhl9BxQQ9xBgllVTID0Uevrn160NhpAjKyAtjk4Ppg+1CLuj2ebuXIJJ7Y/xqTcXYCT&#10;5mU7W5ABB9/yoE1rYZuLKCRnaxBweME44FP3bpiqthhgHaP19hTEjCMDkIGJHyk9Ox+maFj2x4GG&#10;HYKcEn3pah5Dyy+WAG39cjbjp7elN3K+MKoO0sU9cdqRWbqqh1DHPY8cH8Kk2Ax5Vj8sZJYgHvzj&#10;0/8Ar07ggh3ZAAVCwwCxz83bJpmxhs2s+WzxjGDjnn8qSQho90gG3HDHgZI6H3pdobbhSQy/ezlj&#10;7YoLDjYGxncSBjj5vceopzRrsAYsc4IYDOOx+lKjLubJAIHKk5P1+vvSnDSDefLdm+6Ow9/WgLDN&#10;/lq3Tlt2OMBemBSKu7OAFkbna3Q+4pfJUxFN7EZLYUZPtg+uO3rRJjIQMo2gKquM8Ht9c0rEtDFk&#10;Hkls55wWIxgdfzp23bjO4JjjaeQfr6c06NlXBC8jKPu6A46GnfMrK23y2C4w5+7+Hr6UkESLbsY/&#10;P5gI3HZyPTBz3ol+XezbomyF5GQMDP8AgaGPKNltinOCOUHTJHf1qSGUu27cpUDaSuQp+ufwp+hR&#10;EqEK/wA2XBDbMdMDrSbk25Azuk3AuM5Xqcg9Kd5QkZQNygAk+o77R6imRrvVwcFWIf5hlVH9RSYx&#10;dyyNtB3KDnr3znFSQyGQZRWbcOSTyPr74pjB3VlKtgHaGOB/n/69IsnJ3jIU4bHA9D+FIAikeIHb&#10;94dyODk9B7YqRoykjE4TjueQT/WmRhtjBQpLliuerD0p4VhIy52HAJDDPbqfwpgRruY8KcPnHHU9&#10;j/n0p7SEKAABtyN2MjPc4pGYqN7P5OPmXHc+3tT41URsj5mjXrt6Z9Afr/KkAjeX8w3fvMgHt8pH&#10;f2FYupokepOQq75EUnBwPQj8sVuW43KM4YHOeMD3/T+VY+uhWjglhi3ZbYMnAPHeuXEK8DtwkuWq&#10;l3MPUM8sEDdM9tozj9P6Vl3S+TMdyjaSwz0U46/05rop2EkRVlVQo24Vfunr/wDr+tZVxb7rd1C4&#10;w45bsAOg9q8yDPelHsZ/+sCsUBTO4jGSeOf8+1R7YryFJP8AWBGwFx8wB6n6VIqsuWboGzu6ED6f&#10;0pI9rMuw/PgE7Rgtj+fauk5zn7yBre6SWHkddjcAAdWH+FTWerF7ZY4maN9pPsB049z6+9ad1biR&#10;SWk287doH3SeufTmue1bS/M8ySJfJb7oA46dT71okpKzEpOL0Nm38QJ5e5GLPExBXqR2JX61b0nX&#10;n3v/AKX5YX93H3Prgn9K4Sa6nsVCvGv90MjcY7VJHfJHcDyp9m3IYZ79dxp+xR0rEyjuesQ+K4lf&#10;dMXbafu54Ix/SrP/AAkxupgysvliMZbq559O1eTf2xdRKsUoUOPlZmPJA54Hc47+9TLrkygKdrPI&#10;BGD02+hPrWTw5ssYeuR+JIyB5haLacLtbBIzxx3pn/CQBpD5VyGjb70eMMvPU+nPpXkv/CQTPKI2&#10;YR4faJVUt+JJ7dqtr4kmEi7wzFGLNuGSw6Zz6E1P1dlrGI9Zt/EkFpBKiNtVUz8p9+oz39qP+Eqj&#10;i2rBcK0kiEp8oyTj7ufevLV8RQzKThN6YTdJ0Pocfzp82vRrtHkj5gcEP971H/16XsC/ri7nod1d&#10;LdN+7mUEkEBm+8O/P19Kkt9d+w26tJ5jtuwqbtq+xPf2xXm8PjEpti8tgyjquCB2A9h2qSXxAZgJ&#10;ABlQw/e5C+h6fjg/jT9iS8WraHcX2sozeaEYvNJhUC+3IC/1qpFrVys4aKTyVydyk53L/dGe9cYu&#10;rTqv7sHao65y5Y8Ak/TvUcd1uhCs21sEO7E4GDnIrT2aRzyxEpHaSa/w7ROqRsAH8wkr14C/1pJN&#10;Ul3IxTjGFyeDk+vp71x0l3JcNuRnLL0xjYPf/PrV+wt577EZkmuGCAKiL8kYPUn6/wBaViPaybsd&#10;SuoNcS+UpLwKTuPQ5A6fzrR0n96N4Xy4cbXZhzjsuaw7EqGEUYwG7seP939PxNa1peyrube6E8hR&#10;z+OPasZdg1Oit5lVc9QFKI+SNzepx2rQM6iEAP5QOFLN93kcjHrnvWFa+bGqOpwwxl2+5t+nXOfS&#10;nl7uRtyb0V+OeCefvD37D8a52jeJtQuI9wfd5a4CyZ6f5OcZqTmSMMowX4C9CF/+uKzvtEMflAI8&#10;wLYJHPAGT+R/lV2KYMrNKknHzBPXHQ/XFZmkS5DiOXONytj54xznHPHoKuQNHNJtj+VpCW+YkHGM&#10;4Pp3/Cs1WkzIz7WClQecMp7g/X2qzHII2XfMzKpyzAA8Z7+v+FZSZskaKuUKmKMO6jAjdsMc85/X&#10;IrRSaNbUu84DkeVudeMdTWbn94m5FLBzmRRyAOelTR3QS4DlljMhChgM5b0+mf51zydzeJoR7vnV&#10;FSQt865HEfp+daelx7kYSx7m+UEk4TOefrVGPaki7sxY646H6+lX7S4EaRs3mlV3JtPBGTz1/A1k&#10;2bGm+6RY5HX5o2O1cDkAf5xRPcL5yKilm3fMc525HOPUdTVWVjOGMhZnwAnl8L15I98Cre6Jm3Fm&#10;VGO6Q4HTHBH4AZ9awZoTxqsa9XYtkMrjl19QPWqWqagkER84gIoY7SRtUY4Y+3U/hUd/qhlaWQOr&#10;NGCxEnBC/wAWP89qg8F+G5PiBqzTsjNokM25ZCuPtTjBH/Aeox3rtweDniqiS2OLGYyGDpOc2aHg&#10;HwXP4svo9WvF/wCJXA26CMnAnxgh/wAQeAa91sNPito0VU2hRjaBgdOMU/StLitbVYUiWOMbVO1c&#10;ZAHH+FbVnZhFH8IBzhuq4/oa/QqNGGHp8kD8lxuNqY2o5yehXt7TysNwWzjk4wPenNCeAq8fw+tX&#10;GjEY3H7ifxY5xnpjuKb5Q+YkfLnIIOfwrS55xVaNePl2/wARYCkEOQ3B9c44q40ZXhPlGOVY/r9K&#10;HhXcwAIBbLAnAHvigZX8vaoypfcBlicg4pjLtUKhw3YYzVzyjkAngk57GjYy8kgeoIx9cfWgLmRJ&#10;Znf8w3Y6t796o3FpuJDKd4yCNvP1/wA+ldJ5OOp749fwqncWoOMbiG6cdB6ZouC3OPvrJZo5I3BK&#10;uNrKy8Ef0HX8q+ffiT4Pl8P6m8qxs9nO5ZWYfcb+7x7c4r6furNWy23pkAnkj/ZP6/nXI+KPDsGs&#10;6fJaXA2iZcgY+4RkBh64rCpG53UKzjI+X2ZXLfvMt1zu/D5f89qaseGA38gfT8/TNaOuaHJ4d1CX&#10;T7pVHkttSTqrA9G/z61nyLG0zkEKOMs3GBjn8a4z2k9BqIdvRiEbIcDAUehP1pkiiOPJYiINwyDH&#10;A7475NK0JkyBtZRx8xyAT7dwaFJfKgKrj7oY5IYDg/hQWR7SrcyBsHcSDyTjrinBTtGSUBO0rjIb&#10;jJNSMHuERt25NoVgoAYkd8/zpWZ1ZSfKDsM/exkjsPwpAMVQ2C25jjJ2jG4f5/lTY920u5WMMG+X&#10;qQMd6kOI1IdcBjjeepB6AelI3y8MecZR+h+v060AN8zzMEsu9kwmOxpq7mZZPkIHC8YI9c+/vSri&#10;VVZizDGWYEY9un+eakDSspY7VH3SuAvPoP60yJDFxuxEGYdMd1bPGT6e/wBabJvDdGYdPm5Jz3U0&#10;rL5zL8yKT8o2nAA7c9+/50wYjjVTujQfKoB6nPXH+etArjwPuMcqo5GBj6/4UmxJFchNirx9716C&#10;ljiWZc7dm44YA/dHUc+9MkdVUptUlR0/u89Pc1Fh3FEbq4zhCCBsHQ9ifalkjMLZOCu75t3/AI6f&#10;z/SlMZ8xsBjuUJukPGBzz/nqadzCS4UgHCorjgJ3z/SmhoTgKqvnzGPBHGQe49s0vlo21uNmOAT8&#10;ynufwqNZD8xLb0X+8Oc/0oMZG9kbacgAZHHvn0qihZkdV5iIlHRm6FQeR9KZIoX5uAuc4Axx6gfn&#10;UmDGgWM42/NlTuHP8Qz39frTVjCupjCjAIbn1747UgI49yqAADgngdTnsP8AGpWxtbAOzHHGDzTF&#10;jCKgHmLhsk5+79KeobzSpEYUN29+n50ACrtHzjYSnyoTnI9fagxFi4z8pwysVDfhSIQWfLbXHqvy&#10;g+h9j2qVkRlT92VI4Cr/AJ/KmBDwqbiihHw3ynIz0OfSnNn5i+GGct7Htn2pPL8tgTGUYqW3Z4x6&#10;gfWnRTLG6jIBGWYSc8kcUuohHLHcciN1OzqS3PfFCsGbkjJ4Ubeg9c+tMVDI3nEbHfgse+PSpSw6&#10;n5OQCjHG3P8AED6UxjQWPmlyxXIORxj6+/tUUkbliI1yFwSOhOanlysgAy7A42KeOnUeo96ZIDMy&#10;oN5RhnOeSe5pAMjEkauwyUQnOTkdPT1qVVLAOX3IAPkYAA571Hv3yYwq5XmPp8vr9aINrRkH7jEb&#10;E7ke9STYMMyyEowYHacHPGfve5prhHYRhQzE4KyHn607c64BfBxkKox+FNZO8uV6Abh94VSGM8lZ&#10;PmDSIvZcE/yopzRzFiY92DydrcZopjMVsnd5fDYB+UDB44zSNtCLtZlB+fGN3GOgpgkEbMAduF3b&#10;sHPB6e1KjFduGxjIKgcnPPH+eKoxH7cKFAywGFU8A5/zmk87bh4xvXjK7ucjjPtTAQ2NmUDc7Op+&#10;gPfpT43T5lO9yT/D/WgBwjldCg+bjPl5zu9iaHWNWTcCw5yd3f0pGO1lQEevX9BjvUzSnd5mcGQf&#10;K4Hyr6A0AQxtshCuwGBnk5OPU+9PyEZnBRQMEKeeo6D0pVZQpJYqW/hIznjpTGjfaFUKWU87uhoA&#10;XPlseCRnlSc8+3tTl2OcsFBAJI5CsQaJPvyY4yAmOm0/X60nzb9yHIzyFPTsc5oAVv4iDl1GVbuf&#10;X602NfLKoCHIXK8Zx7H3pyuIVViudny4J5J9fajy13FCSFDcY5wSP1NBUdxWI5/hbGWcdR6fXil2&#10;mNFB4j8sgN2waZtLcFlD9V29/wAPwpW2yRsAGZ8Dbg9PXg9aAbHDqoZc7eg3d+gJNPiO51QODzg/&#10;7IqNFBbAAC4ztzzj+99aUqWbd8o5z83GPrQSP+Zt8bE7eh2n7pHTmmwYkYnzBiRgnIxz347U7Y/m&#10;gGEscE7d+Av1NOVNzEfI/ABCjFIBoJ3ZVhIucHjPsMe9IwKnP8QHzYOef7w96Xd/o6DBAY4UAdOe&#10;DxScyEDGGGQzrjn3pjQ1ZFyXVjns3PNTNtRlcjAIzx2PvTI/3kDb5C20ZHGAx/xpzICAojIc9CTj&#10;j1oNLDjJiNQf3qr0IHI+lNEe113Mq5YMwyc/596fuXaxbP3So44b1NNEgZXDnyQyjGRncPUUDAsJ&#10;FJyzIBgEDnOfT39aVvlPIYADqDxj3p23cUOMNtK4J6fUUxfmkAXGV4UE9+31/GgljLecLG6sioDz&#10;t/qDT/LGMRIwGNqjptPvUvKRKGVT3ZT05PQU1lboUJGflHQ8daASGq8m5kbbsYYB6E+pFOjTcucM&#10;XOFDjqMdPwozuUcB3Iyyg84pzbRt2x7UYg4Xjj60FCMR9xgSVGFIwRTvmZSWZkJH3iOM9/xpqqMv&#10;tRdpPVT3P9KVVPmH5iXUlWU9OnX6UgHqQ0a8h05BIGCSB1J7Um5GbJ/gHDA4x3wR3qNWDwgu2SV+&#10;fb1xnHTuDUzKV4ZB8p2hsAOPegh7jZG8xwWO0MQdvfdjr70MqyyFduQThz7fSmhWZgSwlkXJC56H&#10;HABpXbClJAFYMCCxyV9ASPegXXQdJiMHbwrNhi3AH09DSLHiQZOzDYUHgkdvw96Gk+9vwcruyx64&#10;Pp/npTQEZW2b2VjuLBePp/n1palCqBGxBGNzbS+7qD2HtUkY2+ajAIw+bb1LZ/wqNWTaWLfdHytj&#10;oppY9sePL2uoJwD8pBPfPpSFaxI/sBtwSozknHc/X+lMZFxvBG4AZY/dP+H/ANakXbGoCsXzyXxz&#10;joOOwqQkLhlypxhVxkZ9/eqKEwyrsGBHy2GOck9x60m1VkY/d2ncB/EOOo9qFkUupJJ2gKXPHP8A&#10;n+VClkVvXdu56j/PJoGM3K2Adx3HKlflJb1qVvmVyWXBG4qU5I9c+tM2rGUR3PDEEkccjOM9hSqH&#10;QF2TaTuc7TkjtgUAN4Byo2g4Ayevofr70rblXCbGfd8u4kZA6jPenRxlbdRvSM8H5u3tmmSbhHIM&#10;lP8AYxkUhD2kTccbZSi5XP3QR1HuM9Ka0jHLByUz1PfAzSLJjCAYjkQn5U598e1LsCjALEEZA6k5&#10;6kUDGjLBvnbPDDdweD+nX9aBl4o8FdwHlhO49eakwJDCgJYcqu4dB1Oc/SmqoVQUwM56glV9vYkm&#10;kwDiFlUgSKB3bBOO/wBT0ok5Zg23IGSG6p/jxSqxLFowCynlSfu8Yx/9anRR+XgurF8bvmIye34f&#10;Q0MBigKMbsbeGA9OvX0psanZGrjDMSGTGevf6UsJ2xgHPlYKhj1Izy2B+lPVW/gkyzclegfH8vpQ&#10;AvmrCwUnJXIJYZB4ztx2pqoCJUO37u35hxk+1KI9sJVWEbKCCc5O7uKa8bNckDaCANqsc7iR6/zo&#10;AkkQoqgblZVwyq2SVAwGqjrMf2ixk2oWYc5yNvXk49f8Ku7ism1UySCRn1xzj6UyaFgmXZSWTaCR&#10;zx944+h/Ws5Lmi0aU5cklIwbeMXSKisse4YC9N31+tVvs55kBBkIxiQ9D61Ys1cb1VCz4O3d/dBP&#10;T3qRyZJCIk3lwrjjAwOoz2yf5V4L0dj6yPvK5zlxGrcmLa5OWYnJ+vuf8aqyKrMoHzsOQw6Z6kH1&#10;9a3bm1kbKRx4WQbtzdhnkZ9ay7qzG1lUlWV/m7c9/wD9dbxl0OacSky7uQM+Ydzbuh9NxNZ02Jtx&#10;ZSykHBXnaTxwfp2rQkhfaq43YZvlz7encf4VXMaqHCxuxdctGp2ruJ6Af5610xOaRj3FmgwfLEq9&#10;xjJwR/T+lYVxo8e5zyiH5m8s9+/4Hjiuruo16hd21dyMh6N6gevb8aqyW/7xJJMlzhsAcEHp+VbJ&#10;iOSFrLE3zPMVYBlJPzbs44/SnNeSrj7RGGRmxgHawPrXS/2csmWwXZgFfHOTnrn8qoT6WsHnMQSc&#10;FTnn6EfjVXJKkN5sXiIJuyp54zjn9DS+Zb7mjXIJ+Xn+dRxwyNhXUkFs7lHTHUn3NSx2M27B53En&#10;HQ57fhjH50XATzbXpzkH7qsDk/j3yKnS+WRkwFyxIc4znI4P+eKp/YhtjiKbhMQAy/w45wD/AJ9K&#10;lWCFY4dj7CzHcNpPfGPXrQUh63QiAZYXJUcHPQng5/wpV1HzIysS8SPnL8qPp+FSw26MuGQqoOeG&#10;IH09ulTtZhpMpEqgyAtzgZ74qCysizXEkW9C0hU4WPP3f4SK0Y7N2ZMlQGb5pGPt3qVYhuDJF5S7&#10;fmy2Onb8P6iraWrtcAkNH8oYlRnPso79s1nKVyoqxE0I8rYg5YEEr0yB1z+FaWjW9xDGFWQ2ruCs&#10;ixsfnU9c/lzTbWNIjw3lgjBbqMemO2eBVy0mZlxv2SP8zcfN9ff6VFzRIvRwsVONzqeR8wG33Pt0&#10;rVjkVWwjp5hGJCoOc9j7fh61kC6dUxGCowdkhxkn0A9/f0q1HdRI0bmWLbwQoUhj6+3rn2rCRqjZ&#10;t5PJ2u77Zc53N1zj0qZpdwEsjOV3ghFPfHBI/pWGdQWZnlRd525JyQo/yOasR3iMxKyCSIndvToR&#10;j7wPc9qxZskbK3kp+WMbHX7pzzg8kkehrRt5BwwcBQ21pWyTgHP8+/auZFxk4eMoHdmLHjP/AOr0&#10;9624fm2qSSQuV4yH9PpjuKwm7G0Ym2t3wka48wZJ5+bOevvn1qbT8ht6qrRofvSD7p9Ppise2umk&#10;IcNmRgwMwIP/AAHHf6Vo27SrIis3mIDtJY8L3yRXO2dMYmtFGnmCaQszIcrtHGc4x9fetCSFI7dB&#10;8jfMAoc52n19zz3rGt7i2bDSStHFCRGWXuxGc+3/ANetOBknlZ0Xz5FZc7OiYPA9zj+dYmti6sxA&#10;jjZzIihkLOOSfQ/57VqLkR7juki25XZ1z2/wqtDCVbczqEY5A7YPXcfWtGNd0e0v+7GABs+ZfoKy&#10;ZsiGO4Ro5J23HAO0DIOcenp71Ot0ZbViG8qPaPlwARjk/XHNZ95eC5lSzjO5QdwVlzz6ZrOhjufF&#10;mqxaTpfBUnzrkAlYx1AU9zkH8q6KGGniJqMVqYV8RHDwc5bIvaPpVz8Qtb/s+0UwWEb5urjbycYK&#10;qB6kZ6dM19I+F/DNtoem29pbQeVbxoEReo2jtWX4D8GW3h7S4oIIsLGBkoOSe7Z9TXoNrCI8uOOu&#10;0EdffFff4XDxwsOSO/U/KMyzGWNqPt0IrezAUAlsAZ+Xofc1dEaLjapwcHaT+f405Y9pwcKB19uK&#10;ft67sg8Dpmuhu54yIpIQuRnc3oab5QXICZweFzirca8Fjhe5yegFR+WOTzjryetSMqKhYAYVgOCP&#10;Q56VJ5ZVeeoYDbjOfWpfJywKHb6k9P8A9dKqgZJyAPyqmIi8llxn5jnnjpnmnfZTzxnjCjrzmp+e&#10;ASARyfSpPLVQA3XGevekFilJEcYPBzke/pUckILdS46jbxk96v8AljgbOR933Pp9Kb5Ibc34/wD1&#10;6BGHcW4ySe5+8B29xWLfWJaJvkJ9O5Ge34/0rrpYMYBHbJGPzrLvrUSSbgjZHoeuf8Ke5S0Z4j8U&#10;PBx1zTHuoUVbyFS4KrncoHTHr6V4SVmMYZY9hyOHXLA+/wCNfYWsWCzRkYCsTnI79ia+f/ih4POl&#10;3kmoWiYgZw0iD/lm3riuOpBrU9bDVtOVnnLLuyGO07t6pjOe2Pw5qOZVZG3MzynODtztA4zxU21m&#10;VR0WQkEZyoOfzpjLtVFb5AvdW7+/tWB6SkK8bJGFO/LfToR3H86Z+9aMBFRBty2D97B/P8KcqBf3&#10;jAPISuMsTyfX3/wowpY4QIFOd2cEdjSKI1fLh8iSNcD5eOMdPqP61Ir+Wr8NlRxxkEY7DuaPmCho&#10;xgpkqDjAB4JPtTZMeWDtZnPyhduBx1x/nmgY3aOdkewgBiQ2M+n50jKSudq7Ajfe5B/zzRHxg7Qp&#10;27lB68HGKe2GkdMOFbgjsMdBmgiQ2PMagYCbQO33c+v0prSeX0clQcnYON5HFSbRuUSBpGUYKpwD&#10;n1pFb5wMiRSAWwMfQH3oE+wSRovzBMoRl1DYGOhOPWmqSsgAAWUKCF7ben507aXwhZQWygyPxyD3&#10;pxY7U+8F5XgDII4/HPvTERrHuLdB8xBdjwFH+FK2zcEjJIKnDE/eb0Hp9fapNySM33lH8IcccDgn&#10;8aYQTHtjdWCqT1zg9cfWgpMC0q5laXednJCjBPSmsuxmG3nAwDyT9f8ACjCbeu7oDxg4HJGPShdq&#10;yMp+XefvH7vHv6/40FjmYKxydh5ZsdMY559RTDwXjYrt67AvDY7fhxQWWQ5wAwPQ/dXnJz605SFU&#10;v91/mIB6jPfFADWkDSBnDAkYC/3R1pvDs24Z2fNwOOfT8KkjXYVyNx2tubHf2+lIwCqpG5BGPvZ+&#10;9n+lIQLuX/pkB90ggjB7H/Gkx5bRqx2KxIVv58/Wnxfuh8snBOSw+UmmsHywZCuflZVbOPT/AD7U&#10;xgMlWkZiszABjIMgjp/wEU1pGRUCnbkZHvjoc/40+PhQCrs+3LhcHLDpio2bfGmxe/GRznruz3oE&#10;Cv8AK4BKvtBG7kjPanRDdFsCiTkcH+EkUeTudgTzJ/EuAPpTEI2yHy2wDjAOMN7UDHSY4DfK5BUL&#10;6j0+lN87kD5HC5G3oBTc/KTzs64GcZ/wp6qzDbtXdjaR1O31+lACp+8JVUKhfmIJ+7juKGYbDyFO&#10;M/L95h9aTduUHuqNnacE/SlY8RspIG3G4cheOopaANy/yr90gfdYZyD7UjkbXLqUkz99m5wOgFI0&#10;2I1znHRf7xz3NI0b9dhDH5SCdxOe6imANctb/Kp2qfmGT60UyRAG2i38wrwcHdg+maKAMbO75FDD&#10;IDFSecdsinhG3MWOGb5l2t98n+LPp2NRvlWVPvSY3AN1Of4SadH+5fbtyZPlIblj7Ej+GqMh64V0&#10;UDYW+VuPlI78+tKzHapj2GRRkEj07U3c20oF3luATj5h2H+fShlDLuXehf5QeME+n6UCAKysin5p&#10;F56Ybn0z3/woUr5byRneiNxuJGfYj1p0iFW2vgO2AByPofaklUvMjAbgW2liM7fUZ/z1oGOXHmfM&#10;uDnnjP4E0sSrsCEb2c5PBAwO/wBaaAF4+8B/DnCnHXPseKcituGX+cnchXJ2n+uKBCyMPILFm28o&#10;y4yWPp+FKI3OAqghvlU5yOnOfwoyyHylGcYyufTnA+vrRt2sdu8kNtZc4ODzQUlceqg7S48tRgby&#10;ckgdAB6UyTaWfjcW529gfp/hT4yUI+X7p+Vj1bPYj0pDH8pViuVIfd0oGlqDKWzjAQj+HhVI60ik&#10;lQ6nfgE4YdvSlKK0jYYbMjcF+Ytn1pygCUq/KJyWHTHofagOUbtHmTAKoLqGbb90Drtz60rx7lIe&#10;Xe4xkIOjelJsVlRgqxoG5HO0nPBxUihFwQ+csfurjHvQKwxgMR722Ng4+UlfbP0pY4WWRlYECNcO&#10;mcFSO2e9P2mSTa6EZOQucBvXPemfM3JAVg2GXPH4e9IQR4dMIyEBsg4I5PY0eUxbGI0UAoyqc7iR&#10;nH4e9N+8pIbBJwMc4+tG6Mx5fyyu3LIGIyaZexLhmZArNGwTnHG3396QoUZ1HzoBxyDketC5WMFX&#10;BOee/wAuOR70xGblVQAKMhQOgPekUPkZc7RNuON/znjHYUKyLIWYYbBOOvbpUasGXyyA+AcKuMZ+&#10;tSLkx5kIQ7skMOOetMBVTdz8pHH3uN1I2JFkGNjqyqTjB919/apFVQwXLIgBUDHA9OKjCqB5bDft&#10;Azjr7EfjSEBVGHCAQnghfXsfqKVgqAhDuix97PPPqaWbO7a4BEi8j7uMen1pcfMSMAEYVeoC+gFA&#10;hY2RmMmTsP3Sq8rjtj0pxIePd2J+YtkHHbimKxkIKhsjOCB7cin85jY/IduQSc5z0AoKAMUYkkuO&#10;hU8YGOR9KRVys0YbHQhehA9/amnk527lYjKt7dQDTvX5Af4iCeeD0zTAeI3lYsNuzcNxxzuHTFMU&#10;B9rSgrnOx/XJpY0X94VHyLzjJJHqT+NNSQszncCwOAQvABpEsd5iqGaSHL8FGWjacrgBzgj90MHJ&#10;qSOH93jbtOT86jO1e/4UqdHwFBKkYztOOxzSuQNVmjzsKO+d7jbndjsPpTFZGKsDsfdkMc8bulKG&#10;DONpwigAsOPbNOLIuQ4BUHB29uO3rTLQgbC5BR3LEMGG0g5xhvSntuhyMq5U7XXAwPX8aiOY4UZw&#10;AzHLEjK+mKX/AFO3aV4bB3D5fYH8e9ANXH4C4TJd0HBzjn0+nP6UyONggIXdndwvBBz/ACpwULIP&#10;+W2D0PBHrTmw5lGBub0PB445oEtxqnK7NyqGOdu3hee/+e9OkZWQORsZieDwPbFIr7mb7o4BZVHI&#10;yOBTY1Vt+z5htJZm6nnoPSgsk+7lQVyz/MrchsjOM0q7iqkjAbPzKew7/wCe4pqK25DjIB27yMkY&#10;9R70cSqoyrFcsBnkDPSgAkIjViduByTjJx0AFOXdHuw5BwMIHwef4qGmZcj5SOzZBHsP8+lMkVZP&#10;MzFvO7OSfunHfHboKAEZXVlRHkU84z054P41GF6sq7FUMCxb58d/5VOVWNSFzhUwe+D6D0+vpTV+&#10;YlsBiuM56Y9PfNSA1pD5OA6yEDchxn8/f/Ghl+bBYhM5Zh90Njp+tSEiNvkbpgZIx09vpTFlVQpJ&#10;2rgnH8WM8n357U2A4EsciMxtGp+V/uuuO/8AjTItscf3iUyGzjgZ9f8AGnNG7sSx2u5JYqcfl7Ur&#10;QiRiCo2lflIP3aGA84WHO5hGASNvGKjkYqrHZ5qcEgrj5scinc/uwUUqoXHdSOwxSMpEzBWDFiX3&#10;Dnn0HrSSAao8vHz5bGUYkDJ6YI7cZ/KnbX3BNpLL8xHGHx1J98U3jzCxVVUjae5x3z9R/KkIEKqG&#10;CsrMHIxxkdM9+lMBV3hcJGsaGPOWOTnPy9fzqQtDZ2kuo3syR2kY3Bejue//AAEk1Ys7FJPPuJgf&#10;ssILPuY8j0/KvN/id42igh+13YBt4322Nj2mwOC3+z1+tddOjpzTOaVRyfJAv6fqi6pfXsyhrdZm&#10;bbEw5IAGCv4jNa3lMHklUMTxjHIDY9fp/OvJPhP4muPE2papc30zNNFKssMSnG1SMbR/s8fgK9hj&#10;VprdWWQ7g/AC8DAyRnocZ4r5nEx5arsfYYRt0lcqzwxTBNkLKEbAV/m9sfSseS33zSRM24KSRuJ4&#10;H17+mPat2RmjhdlyhX5gvoD3PvUdxGWSNyFDMAcsMAe4HWuZOx0uNzAktnVHUhQu3dHxneDxnPbF&#10;ZMkbPhsuqL8oDHk+uK6drRWWaVfmVV6E42nOM1RlsxJjZyAclkUjLHoR78V0wkc84XObYOpYyLuh&#10;jfBUjBTd6+wPpUDkFWEbmQdVY5OT6/St+6sVXcZVxIcYccgE/eH/ANasuaz2KjhpHRTmRHG35eg9&#10;66oyTORxZmuCCPmTBGNoyF+ufXpVGZwZGyyPGpHyjOSOw960ZvOXcrSbowAy8Zyc9jVe4bylVSkY&#10;TcX5/vDr/n2q7isU5Y0lwdxXzONzcFeOp9+1O/dq2G3DGQWZcgY/pipXULuYDzC2W3E9cdv61Shu&#10;gzIuzfkkKc9Qecn/AD3p3AdIF2n5SsrEEFfugeo9c0W8YLTnySArAln6hscYPf6fWmfdjbcMFCWE&#10;Yzgjtj8KZG6yIEBfc3OWGAPT8qRS3LqsTG42mOTBIYjI3e3/ANeljhdmjDHKZLnHGBxz+g/OoFd+&#10;JdpfLciU5+X/ADzT45mZWVlAKqcH+E++Pp/KpZoX1mEhi5CdTtzuLk9efSrP2j5cGVgGHLY4Bx/D&#10;/L8apRqPMVWjO9sfdOMjtj3qfc0SgsWUnnjjDZrJjLiSRqqjYWMi4C5wcDjIqzDMx+YbXlJL8Z2k&#10;entWbBEN43KdxBI3NgfX8c/pU7M58tEYxkZMYHf/ABqWbIuxSTNHulRSHB+ZR3B6j36VLEGmhRGj&#10;GGAA8nhm56//AFvrVNWLKxLsEjO91z09vrV61iE0YkdirAZAXg//AK6xkaIsp8zRBH2hyQMjj06n&#10;8s9KuRwyRsm5o3bJTanSTHc9vyqGzUxkjC+WesjHPB6itGKzWOBREFAA5ZumB3+v+FYSkdEUT/N5&#10;2AcLw5THBxz1/WtC3jNxN5Zm8osDIEbjkd/pUPlhYUQHaNnK4wqfQHnmrsMc00cIUZUH5V6/r3+n&#10;aueTNoomtP3flyMIml+Y7gMA+n59fwrSkYXlwUhBSaMYZgcDpzz6U63i8leODlSsaoMEZ7+2e9ab&#10;YhjO9Yyd27hc8EHn+lc9zqSsVbO1lkjBCKPMYhD95VP94jsT61vafF9gjVpZyWCkHyhy7Y9O49fp&#10;Wba2haIYUqyjPLEYA6g+taSXA+1shDhRyzsMAccBfb/GoLRo2pW6mMiKdjD5+OMgdCfQ1HdXyhUh&#10;LDzgD8wboD/DnvmmPebVChhEqnjHTHp6n1/CuV1vWvMmi0zS0Et9dHyvmG4j0bI6CtaNJ1ZqKJnU&#10;jTi5SehpS6tdX11HoOioklzN9+5h+7CCeDnqOhr6C+Fvw5g8NaeiRx/MWBeTGCzY7n2rn/gt8JI/&#10;D9v58u24vJPmedl5bnOPw7CvfNP00W+Gzhuwz1+tfc4PCxwkP7zPzHNszli58kfhQtlY+RCoVCig&#10;YBHcd6tlf4Qm4rzt9jxipo12qoBDHqA3QVGIzsBLYbH5888+9ddz5sVIgrdSyk4DDp6kf59KFUtk&#10;gnuevp6VJtyRkcY6ChVGQM475PegBVHmfMGBXHDHp7ijy18vkc9enI+lOWBWC/7J42/z+tPx8oGN&#10;3GAMfpSGVGjypwcj+Xv/AJ9acoD4BbdyM+pqwIeFYL93ovTpUKrt3DDAg/KW/WmSPjYOc7c8nJx+&#10;R96cFXlsc9s+9JhcA9R3BOBj/GpY8r8wUq2ePp3FIbEUZwQCik4yf1xSLCV+XJJBzjttqaNc7T25&#10;+oFCR7cc49GznAoArmEPHyMD2/maoz2u852kDoq9cnv/AI1qshXGPlIB68ioJ4/mYD5Y8YGCen9K&#10;BnKX1uX38AkgIxA79q5LxDokF5bzRSr5kTDaeM5+n+e1eiXlru+YL/wLHb0rC1K2Ty5Pl2kZA29M&#10;n29ab1Vhwk1sfJHjDw1L4Z1PySxNpKD5Tlc8Hng+o71hS4OGdeeuG/j/ANnHpX1D4h8IWuvWM9lc&#10;x/KxCkLztbrke9fOGsaJcaPqE9u8Um9GOTjd0PHP0/HmuGcOV6HuUaqqRt1MpmJdSoWNfvg7cqpA&#10;xjPp0FNwsnlOBzndy2T+I/P86lkQBWXzXB3KwjkBBIPXP9PpTJAysvA3ckKhwQR1rOx2JoiXO0yK&#10;plZjyg4HufwFN3spcFlIxhMc4z/kfnUu3zFXcdwYcqTjIzxnHcHtSMp+YZRVIBxjuOnNIZCq7cuz&#10;mNjyXRsjnj5frUzRkfI+cAkDccMeP6n+VMXcuRlJZCRhj6dhTzH8zBmIdhu3deOhFAmrkcUbcqzh&#10;nbI2qf5H1p7SeZIxDCRnxjCdD6Y75xQ0aiPaipJE3RgdhwaaQu8fwhmBY7sgKOOD6/SggdubCNks&#10;SSxVf1qJkaWPazbw2MyZwMelSrHIyu7BlZX27c4OPb0xUeNxxxiTkDbhCB1P19vemN7Cl24KAx7S&#10;FYZDEAjAHpzTX8uRYxtKxN8yYJyR0xR5YYAA7XRiuw9j1/HNKN6sHG3swjVsbM+/58UFJD9sjfKq&#10;sMcMFAJHv7//AF6jaJG27RtjP3T249fXJpwTcpWMEEn73U8njFOjxI8bKAxAI6/c7dKRREsZbYH5&#10;wMrleT7+9O2bVPOWOMTZzn14psaGOMjcroCSHydx/wAMVKsbMzMOd3BXt9QKYDP+WJLYK7v4evp0&#10;/X8aSWNl8tskbs8gZUDucUNhdoIy6jIwOB7j/PeiNfL3LjKsduVOXA9CPQUhCtIWy28SrkBcD7o7&#10;4HqOtBKqzZRTheNrHdn1NJtZNxZmLd1YdfQihUYbWODg9QBkeo/OgZGF6xoV3hcHPAX0I9Kd5zPI&#10;CGUnbjdjgf7IqSQbom3qR1bcwyD6ceo96bIpVTkDzON6rx+NMnqQtCqbfl346hWyeenNEbM03zfN&#10;t9sfp6+9O8sRqzEEgDO0cAen41IWCsrg7iTlWcY7dMUFETMx424QDaORnHr70rI+AMq67d3Hy7j0&#10;A+lSugUBAFK8EtjqepwKiwGZOUVPmLcnAoATanmbpCoAGAQM9R6+lNZJDDzGQijZ5fRQPU0qo3lo&#10;cYYJnPt60SZG6VJMMqgbs5O36fWgA8xmk2MASDkoo7j0PpTWyi5YASY+9uPHPSpGA3AEllI5QEAf&#10;hUajMY3AKuen3m9s0ASKk/Plj5c/3gtFR/KOTHG7Nydykke2RRQBhZ+ZRsZ+SeTgkjr+IGacGPHl&#10;nILEZbnHHA/GiRirBTGzbTx0GOnT6/nzSmI+Y6EEYYoNvGe+PYVRkNWY7m+8H6AY2lSD0Of84pWk&#10;8xmLBkKnODxv7Ffwpq4mjJyZeAvytj2wQepqUNuYhwWIOGJAHGOPxoNLCxrvUFHw7D5VPzYx2NIg&#10;EkEn3owBgZbIz7ev+RSMFjU7P3Zfq+ecf3h+NPj2NhQGBjzgKAEOf6d80E20FLMxDlVIYjkjOAPa&#10;l4LffCoT/e5yTyKPuMo5yT3PLf3j7UpG1Q6q27qP72e2fTigkayqikg8gkEuefcAU3bzhnYIFyu1&#10;eG5/nTyqIQSMFdpHcj6+9IZE2gFzndtxgg7exJoLWw9VYqAu3f1T046j+tOVfMBCjfwMbhwcdj61&#10;AdrKN4yQCOTtAOfX1qTAlkAlZto+XYeMei4Hr60FEjFJdrJEOpxxtye+fpTGbaCGCuT/AAsOenQ1&#10;J83VmJ3HChuv/wCukjYNKWJbzOcgjPagQ2PdGysw8wbPnZP/AGXPf/ChPMVQcksV3Zzzjt9KN0aN&#10;8hIZVGCwwCT2A7U9SI1YdNuVO/j/ACKBjJJFVQ0heXIB3MPun0+nvS7W2tIFI/iOeuff6Um4+ZlQ&#10;QcH5m5Ckdj7UR5kwCCcAkZ5X3K+9BNgB3Z6MzclhyP8A9VNEjqXKAtnBIwAwPt6ink4jT5cKuGUK&#10;cc9h+NG3Dh22ngk/T0H0oGJ8oRo3VcsSw28DPfNSNmZvlbaj8AHgkgdBUQUBRuKysWxgH26+9PjP&#10;yjJyMfdHP4igCTy1UgliVyflVeACOlJ2LtkLj5l649MUcx8EsAcfOq5IPp9Kau6Nn/ebnVgxl6kf&#10;X1oAlRWXldpZQCMnkn0NC7Qob76tkAtxnP8ALFNjUs2U2uuePXOP8/nSqAZVDjEm36lfYUDGFdy4&#10;I3dFb2x2zTh+8ZVL7Y+pZRyPanLCJEB+VAp6K2AB6kf0obZggqzFcEKSCufX2oEKflABX7p4wfun&#10;3HrR6IysFC87uowep/pSsrxyNk8jjdjhsenrUkcIkMY25BXdlTn5uw56CkMbJueYEbwzADbgcgDr&#10;TWzGuGA242/N1PfA9xTuVKuHyCdpLds+ntTdwWP5DIWI+RVwSD6mmAkLDzGMW5V6qz8A+1OXY5Pz&#10;4GcEN1Un0PelbdJHuG5lUZDDnHrx9abGzTfK20lTghxkj0H+fSkZyCRjHIgdirctt65HTj0pyplF&#10;k37VHXIyAM989RTZIVOd23PcqOPTrUgjcSOAN0mOQzZb8B6UiRzrIMlvMYH5FcEbT7/jUbMFJZRx&#10;jj5chfU4/Cn7ipZnPyn5lbPGR1Cj1pfNfGVViqk7WB47HBHrTNFsQ+XvmYkBSCGBQ5H5+vt6VLtE&#10;edy4aQ7euFI9RQzZCoeZOvzEbcn6d6YW24Vz7FW5De+O3P8AKgoVfmyVCgK2d/GF7D605XZGRgoI&#10;UkMnVGFN2yQuVYxq2ORj5ce4/wA9aVcxptyFQkAu3B68AegoJtrcIQeACX+dsleSe+PoP6U4qzYI&#10;+ck4ZG+XI7U1mKiQxhE6Bueq9/qaeqJtA+ZlIDFiMk4749vSkUO5LYyEkY4IY/dHrmk2j5Rs+5+7&#10;jfnJPWkGHwCilFG9VbgbjnOT29afH5isuTtY7fdcetMCJP3mwKvA46dfXHtxzmmNnc6IwQMAFJ9O&#10;4/z7VO0YWJYz+73NyrrgcnrnsKZuCF/LztUYVRyMD+tK5NxdhkYZDb8+WWZxuHfJA/WiRB8jFSqg&#10;fKqngj1+nt7UiYZEU4xIGPBxuYHP4Cl2r53GGGN24HI59R27/nUjGtG0eVyCuMB+pJ/xx0oaFpGG&#10;7PHykDG4c5I/KnMXWNmyzqcY3AHrwMY96XjeRuBGzaWA568/hmqGQ7Wjk2ELjBOf4COuSe1CKPJc&#10;DdypwTwCPUepqRlMaPGoY4ONuM59QfbHSj5tuV/dliHGxs4I9fahgNMhMw2sSWGBj+JcY+X9Pfim&#10;n/VhS7En5SRwSfY/0+tSSN5O7dEyYGBIpB+XqSPU/SmbWbAO1A3O1jncOx/z3poARTDkbuVGQRhS&#10;R6EVYsrOXUbtbGJAS5DHjlQMbmB/X8KiWMwllcHdkn7uecev1/lXVaXatotg5VcX91g7c528YB+g&#10;HNdNGn7SV3sjkxFX2cdN2YXjC8t9P02WFG26fZbRMxb/AFp67F9/rXyX8StYutX1iW4uC2c4ijU5&#10;EaD7vA6dhX0d46uBe7dPWRpLeHJMmP8AXEHO3257n1r5m+Ji/wDE4IJHl9fMj9P8c/yNdNbTQrBp&#10;bvcd8HtV/s3xssRfy0uYmjPGSGPavpyxUx2IG0FXbjccANjHA7CvkLw1fDSNe0q/dCoW5WRincdP&#10;zr690qRJGwV5fay7W4AIzg+vWvmsdG0kz6rBS0aEks1i+ZfmVVJKu2S/bBPaq9m0VzbiNkyWBKjk&#10;scf56e1abBZFTKkb84UcDJ65P6U1oxDlcjJONi/wjHUe4715Z6RlyLKqsI1LXHBBYjGMdc+g7j3p&#10;PIkfKFUVjztU8j/I6Cr11GxjERaPCudjdmPsO1U5UkjjUf6tSQyoEB/H6k561aZFihNp/wAzMOR3&#10;B4I9xVSS1YKd4BCjYTIeC1dCyLKvRo227mZ+R7r7Y9aim07LInk71kKsFduCRzn06VopkSgjipLE&#10;xhwPmCsVHzdO/wDQ1Tk09WmYeU0RBzj9cn/PeuvurHFxvzhG68feP8I/EcfhWTNCwG/y8RZzkcKu&#10;OCMfWuiM7nNKnbY5W4s1VSoeN8Z2jO3bz6ep/Kqj2vksyIA+7gjPTv8A5+ldLfW8bSGMwZJGC+MH&#10;Hqapy2rKqq6YkA3GMDIPPXd3rVSMuUwdo8tSQWA6bsk+2KqySXEkm4F0YcMqkFn46Adh3zWzLp8r&#10;Y3JuffjzeflxznH51WktBDhtjRrnAcKSQ3XGPpVXQrMrceWCsm5iNoZjyffjvUtuHXnaCG68ZC+v&#10;04qeGxLTHdJHIw+Xd1+gxVhbN0kby4t5Zth2fdx6fn1pORYkMa3e1VZiWfCq3J46Z9ORVpY4pJyH&#10;O3nkgkj6E+v/ANarNjbtKMEkSKuxmTAA9ifSp/spiViybl2clxkKezD1/wD1Vi5I1USosMciYZsj&#10;75Vm5Hp+lSLt3yEHHz4KHvk9fpxV+G3e8UMWDL03uAAcdPzq1FAxmijGwEnO8L8y+o57GsnNGpSR&#10;hGrtIjIN2GOOG75Pt71cVRIsiMh3qN525z+B+lXxY5uiMhDt3AMpJz059sdu1WbOyVZnZnJKrwin&#10;Ix79vw96xlJGsYsgstiqhhYbVwcEZ2jvwf8AJq5bgxbchRn5mLKSSxOOB24/nU0KqxjDquxjj92P&#10;mbnIB9hVy3tzcNi3Jds7PXGOdxz361g2dEUPtV8xWyjo6jqxHHbGO4P9Kt28zStvZQrY2Oeu0eoA&#10;7ev0pr2BmjLRp58rAD5s/KM9/Xn8s1dsdMNuu1tybuR5hwBnpz6E1jI6IostILVFbzOHyFx3A6g+&#10;meuKZouqx6sygxsCrkBsELn1+n+FSXVqkUnmzs4ePBORknA6fT+lJocgkkBjPlwdHYD5W44OD0FZ&#10;o6OlzpI4YLWNyxaPpkk7sH1z7mqMl1LNfNAmIAcZ4PTqM/U+lI8I2wopZY1PyM3PX09vr0rM1nXL&#10;fQbV0jKyJIOCvzcgHg+/bAqowcnZbkOSSux+va8LXZYxpJLdTyYijiOWZj3+nFet/Bv4N/Z2XUb1&#10;TNeTDdI7HK9chV4429OOKwPgX8JJ9Yuodb1SDZczrvSORt3lIcFVGf4sZ59K+sNF0m10iO2t1RkD&#10;D5cL8q/4V9ngcGsLFSl8TPzvOM0daTo0noh+k6RHaQRIiAbQOMYrXWEDO7jHy8damUZ525B+Us3a&#10;howG27snA6dAPX+Veg3c+TIV3N0IbPRcZI98UD5YyRuyDnH9Kf5Y2nnGeeDzmmqSGB6MF+akSIkY&#10;Ktj5mPJ9qcq8KfY4HYeuaUgblH1JYnHJ9KkVSFyMfLxyOvtTAQrsUEA5bnr0/wDrU9R8vTgdgeCa&#10;F2jPykZ7sc4FBU85X/vo96RQ2RR6Z2n/ACKiZSGGBkY+97n3qwFHJyxVT1bjP4Uxl4U8njkfjQIj&#10;2MWI6gcdM1IqhsYbJPbtSL8vH8WSc9c5qSNRHuI+YdMigTIskMqZw+egH51YViueFPGTxiokUr8z&#10;D5sjlTyB6VLtIYAnZ/tDrSYwZh/CM565/rUM2FZhuGSBz2/Cpi5bJGVPQnHGPWo3O3cGO0DvigZR&#10;mReo3EegPU+tYt1D5lwrqBiJjntz/Wtu6X5fLUfvGJ9Me5qrJGsaqBjgcE8k1SEzn7q3SONpGGwL&#10;k5Y8Dv8An6V51Y6AdUvJ5nVcM5Pscn0rv/FUytHBYxAtNcHDlRyq9vp9am0/SY7O1WKOMBQORwWz&#10;3IJ7VaWl2VzaHC3XgfS5VLS6dA64xwB+XtzXFaz8E7O63Npdy9lcEHasnzIT6eor2qePy24APUFU&#10;GMnqT9aqwwqkgIOUcY6Z+lS4p7o0hUnDVM+Yta+Guv6L/rbOWbP/AC1t/m6dT7CuXaFreQo6GNuR&#10;5bKQw9M5r7XaFQqiMttK5OOQx9MVg6p4N0nXIWS70+GcngsF/XNc7op7HbDGNfEj5EkVoQyH7o6Y&#10;wRz3/CmYAZmUB1x82GPB7H/61e969+z/AKdcrI+myy2c3Qc5Xn1HpXlPijwHrXhGRBewCS3J2pPb&#10;rlcd/lHf3rCVNxO+GIhU0TOX+RRGx3FvmLcDK88DB9/50LGiN9wIo5YAcNzmpG2BoiJA6/eEbLgk&#10;dMk/zFM+zyKYwn7sFDtUjJYA+n6Vkb3QiRncNy7gWO5hzuz0yfSjnyzvwfmPOc4xz+PGPypW+4uI&#10;9+Rk/N93jk+/vQyKV/1alFXLMegA6YHpQMZtWaQsApbhlwccf5zn8KaVLnajfwn5WGcLnOAR3NSG&#10;HzAj+Ysu7142+/vSKpVvKYMoByCg5BHof6UFAqt8x2NnJ57+4PvimsxZHXcoX7pbH4g5pRKGf5na&#10;Ng3DY+br1IoUAoSyEOWO8bucg/eI+lADN6+UqSthiAojXg4z+hHf1p0wDlt2DvbnZwcdOn9acV+b&#10;avEnHDD5vXI9ajx5i5Vcll4Zeq84OT/MUAOX5tkZx93PytgA9hn0/wDrU1Y5W29I+QP7qjPUj1p2&#10;0TSOobfkZJ28NgdvSmsDtYhXBUE+ox6H9M0wBZly5yMOwJ7cYwQD/KpPLEW1wAqZw+R0HsPSm7xG&#10;2w4ZNmUUpkPxwQfrQvy4T5TIBtxg4U4zmkAnyYYK3O0ZYdWx1pXUyKVXCtjrjG7Heo/lcNhizOu1&#10;sd/pUjeY20lTvBxhh2Hc/WgBmWdnkQHCtyFP3j9KECQQzFmyD8uepz6gdhTgwZVUqxHb5un4+v8A&#10;jSs6/u9yYOcZY/pTAbw0wjYjd7fTNRu21IyZN23nIX8+KXcUfAJX5sIcZ/yO1Dfu5NwOPmxuUElT&#10;3AFADY2jXOGKuCQwYZwP/r0sW2JgzpsLA/IowBRnyy4kJ+UZ2FcE+rCnqxmVVHzHjj+Y+tAEbK8K&#10;qHRRHwQ3970phB5baXkOc9wfT8qkGJGPy7do3bmPC80m83HI3KpG0qOOaYCNKkLFWYsf73PPHXii&#10;iLy4YwkrRQsOiOTkDt+FFIDAbZ5edyg5/wBWx45GMZ79v0qQ52lcnC4bce3qPrUe0ouB+7B4yyg7&#10;R1/ClK/LJvRTjglm79uKoQ+RlWQbf3Y++fl6Ejp/X6mlRfLBcxNvyG+c4AB6c01R5ylc7yAN/Gen&#10;FDR/NnOcElg2TnA/xxSAdGuGADDccq20ZPt+HanuSrBXXy8AAL1P+TTNjeXnG2MgDPQbvT8KUbTj&#10;KLnngtnnGKYx0aZ4GMqDwAcD0oJBiJO6UnlgTjBHcU0I6sGMhV1HRjjPtmpEZ2kc/LlDggHPBHGP&#10;WkRYacsGJXcx6ccNkcnNSnCKoIJI+T5jg89qg3LtTc2SD0HQc/e+lTyMWaQPgZA+90wKYrjBx5YZ&#10;eR0ycj6Y7mlV2AMhAA5XLDrn096C3yja5SNR0x1+npSoFJkZcdlPOOvfPrQUmL5oXhgd2PmXtx2H&#10;p9am2+YpJaNiFJweCvrn3prs0fJfAC5XHcZ5z6UkkZLbiqttPyqegHf60ihhYbDtQIjYxsB5pxHy&#10;5DeY0m1fl43AetM8w4bkptb6ZyeeKeyrlmbkLzgY6ZoEHks8eD80SnK+jD/GhhtUAuY1B3YHP4H0&#10;zS+YfMBUg7gApXhs9x+VMRwpjjC4k3Fhu5bnuT60DFjjRd21csx4yc49vf2NKMNMAPlkPzfNyRj3&#10;9aai7n3EbtpAJUYwf61LhGKKH2lmYRqB+pNMBmHVWJKKN/IHof8AH2p5dTIVQBSh2gAYCim/Mvl4&#10;k3DGCTgncegHtQGVWI5A6Ad81JD3HHCsMgqu3cAOhbNK2AQr87VJKMMZ7jPrSSOJGcBxtBGVU5Ge&#10;oP0pFx8yEk/xMoPOfTNUUPC7lLleqrkdMZ60vOMqOcjLBeD2601PmO3zd20HJUEufrQN0m5TuIzw&#10;oGB07UEDDCJMktuCsQzDjcfcU8MfLKgZIO4lTwPY+vFBUDczAg4zvA68dKequsanb8+AWHT5v/1U&#10;jQTcGEeZCEUnPt9P6U9VDA5A2gEsWPOewxSKY1O8bY26neMr+lIpLs2Hy6tuB29z/Fj0zQTzDo1b&#10;74UALghmH58UyJRuAU+WuT5hTv6VM2ByTuJ4PY8ev40xmHO0/d6huB9PegoQKbiPdjqchcY5HXNK&#10;x8xWYfczkcfr9RS4iYjbhwPmXk8n0pGYZVvLKncRkHIU+nHegT2FZisZJG0Hrt6Y9hSbY327t4kk&#10;YZ4wfqD2+npTtpaNwI8K3RmbG7/69Hy/JJuPlx5VnYY2mgiwLIfK3sNgyRlfmHHcHt/WlUK54k37&#10;h94DApEkMW12bYpbG1V+8ccce4pS3nIyAhxnDf7PFBfQGClRkJkg54447ClXI81WkG0MpdVHPTig&#10;nywo3bgqnGwZG6jzGxnblJNoIfgj1z69OKBjH3eWzgxxlsEEjPfoacnzMNm9eMFX/i9KVcyMPkB4&#10;YLnrjPX6/wCFLwufnyvYYxtHr9aBCOqjLK3U5DMvyDPUUMwZ9+1l2njaeVHf/wDVTtoEjHcG7cjI&#10;A9P8+tIoXylfqygtuf1z+fGelIYu7YVBdvKzt5AOfT8qVY/3KohDHcQdxx39KD8rMxUDaPTOR7ev&#10;vShQ8YHAD56cjPXPtxQAnlqyZT7jEg/N2Hfn/PSk8wyc52hWwVXHC+vvSlfMyyKrDIyBypHpz34z&#10;inqv7x22cE4AIx9R/KkZkDSALIu0HJGNy9fbHv8AlT3GflCLnI3Kvy49frT5GkZtz/MeNq4AyAen&#10;4UxmzkKQ38IYnB9QPbmixY1iI5Cc/KzMVKjnGOg/l+NJ5y2+3G1UQAEYyFPqPan+Zu3r8q7iT7gk&#10;c/UU5osjaQAUH3nwQSOp/KqGRAPC+PulW2nPoe4p3lorAPksD95ePlHY01sneq5UMAA8h5HHpS7g&#10;zHPAwCAOAPWgBxwGXdFkMflZWwx9QPQf401lCSAANjbuHPvwv0zikeN1QllKtIdig9cjoc+hqfT7&#10;SW8voYFaTfJ/ERnOOuSOi4qoxcnZCbUVdmp4W0kySSXk0Y8iDABbJDsOc46jkdatX+rS3RvNQxv4&#10;KW2F4Xs2T7/1FXdWVIYbbR7MSRn7srrwwUHPPseaw9RWHULiOzj3mCKMYVTtGM9ux555r2qdNQie&#10;JOo6krs4rW7XydPllcuZZPmYkc+oGPcj9K+dPiZERfsV2g78EAgjd3H55/OvpjxM22JwjEFjgP1L&#10;AdePXg184/EKINdMpARn+b7pyeoX8gOa5a+rR6eEe5wJi25RSzlWDAqeWA5zX1h4K1A6r4f027X5&#10;g1uuWAG4gdh+NfKkKiTBYGPK/MoHf2r6G+CuppqHguOCfbIbeV4jn5W2jkAEf55rx8bG8Lnv4OVq&#10;h6dbt51upUblJztYYA9QfQ81Mtuu35hhojnJ+846Y+oot43jSMYQg/KVceh9PzqyzbHKu4RWBACj&#10;PI7n/wCtXzx76ZQK/LhVJCqcEAAow6Z/T86oSRNJb7nXbPg59z65q/fRMsgCkK0gG4Oc5x05qqqw&#10;rsd2BViylQDg/wCAz/KmiQ0+d3hMHlmOSMbmXaAG56Ad6swmOSaXCxiJIwvlrnHJ6D096pCL/SI9&#10;rbZM/MWY/Kv4/wAqtKBB99SvqVOc4PGPb/GgllWSFZnVZAfKXnOM89sew/pWNdaa0ayCUnfjJkQH&#10;BweDzXTfZZ4Xiwq7nVmUPgE+/t0696huleRYdzYL8qzE7cd8jt/9atIy5SXE5P7G0jGMh2bAI2jO&#10;73HpmqdzprrcNC7ZKfNGQABnrjHpiuxksUt7pjI3lsrbBIjchSOo9V/WqVxp6yR7JGiYsf4SQBz6&#10;+4zWnOZ8jOTXSS0hUiQSNwdrEA49FPb3qOTR4vIRpC2OmM8qO/1rrZdHkMrjLF1XI8w9F9fw6fjV&#10;WTSWhAyu8L1CfMMe3rVc5PsznV8PnduIWNVXCHI6ev8AhmrNtp6sqrhJFJBZQ2Fx/erYk092jZGj&#10;jQgg7Yxk4P8AU9vxpU01xMrSNsLNtPYZA6E/SlzjUDPt7FVaVyw8stknG0FsYAz3xVlbONnRFV3J&#10;UDYDsGff0FaUelo3yE7ozJ98g4YgdfrU6QxqxXGCuQWk+vBz9cfnWLlc1UTEVZFJkaPcc7NrLhSf&#10;f2Hb61faGToGSOPIztjywxySTV/yTcTErtO45y3QjoRx34p0cMqxs+Aq/MR1IA6ZHqKzZoomfcW8&#10;rMXJYHO5GkPX1A78/wA61rO1ESsJY1D4w5JwNxxxj17ip47F1DCJNjBVwznkeoq/uDI5YDf05xlh&#10;3Pv6fjms3JmsY2KAtiyPFK/ybyBn+6OnvzTopp/MaMRqqEANt6nHT/J9K1o7HEybkZgeUIGMY5HP&#10;vz9KuwWYe6E6j55Y8qWbB69D6moubpGWsmZhln+YqNy5/d8feIrVgUSqojdjJ95VJ5z0LDPX/wCt&#10;Un2do2JusGWMlwoGB6cevoDVyABJEMKyLH0JIwcEdB61JRnw2CzKUdTIUJzuP3sep7nPPFWIbEbC&#10;ojEe2PCb2C4749x9auSWkLeWJgY2zkZbG7HYe9c5rWoTxwo5bywv3VXqrE4H1z/WhK7sFyTxDqEN&#10;nY+XHNtYgb424XGOf6nNaHwS+FN98RtWtdY1GBl0qCTzLaJuPNbIxIfRewFZXw4+G938WPEYd2eP&#10;RreQJcSsv+twQRGv94dcn0r7u8D+D7Xw9YxwW9utsiAARrxgdh7ADFfVZfg1Sj7apv0Pi84zXlvh&#10;6L16kvhfwrHpNkFiRYyDzlOenUmuiSBlI5zj5gvap/LCrxxg5IY0gX5SR94+3SvWcuZ3Phra3Iyo&#10;3NwMHgN6D0+tM3buB0HGB6VIyluR1HJ2+vpTG+ZiFPPbPFILiZyowA3P+eabt69uOff60+RSwJwS&#10;M9aUD7zdRnAaqEM2fMMvu7KQOlOVgwYgbgpILZzn2FIyhuGPuevFHIG3/J57UgJGJXqykk9hQgPP&#10;y/IBwx5zzTnJ/hG5v7vY0qt8pAORjGMcfSkCGMuCpzg/3uuPam7dq+oPv+maevzblXqOM+nt707h&#10;lJOSF4PfNAyIKE4/hHAU/pTtu3ooyeM96JFC8gsGPXH86RVbkkjPX/61ADtpbk4Y/eFHC4A479c0&#10;35yvQL6N2+lIQdoG7Ix3GD+HtSGLxtwxPoRnqKjYhWLNwoPr2HrSjO4c7j/ECOCKrXTeYY4kbI/i&#10;bp0PSqAiVhIA8gUd145/Gq99ci3jkmchUXkhuSMf41edtiEBT7kYP6VyXifUBNMljGnCn94xPQZw&#10;auMXJ2E9rlPSVOralcajMpCMvfoBnj8a6Dy8q/HLDo3b2qXTbNLexREJwoHbPB7GpzHuV/l+bGTx&#10;x9K0luSn1Mqa3ZmBXPmBfv8ATJqmbUwskiKgCjAGctjv/ntXR/Z+AzNgMDwPSq7WeeAv3cgDoaRW&#10;pQt+u0/J3JHQA0t3IIoSduQRjr09KtN5cYYjlSOAB6Vh6hMLq4WMHaoHDA8Z+lLcEIJBcSNGWwnQ&#10;N0+XHIBqvqGkwzQtHJCCu35twzn04rWt7dYRuK9RwuR+VSNb/KACdyjjHHX1rNlq+54R4x+C8M2+&#10;bST9lk5JjIBVjn/PFePapot7o9xJDfQyQEN/FnDHsQf6V9nPaKXIMfbgN69z71ieIPC2n6xamG8t&#10;o5Ubpkg/5NYypqR308S4/EfH7x7SQSvm/wB09SntSN8sRyx8xicsefbBPoePyr2PxV8CWt/Nl0a5&#10;GwkEW1wDjI9COp9q8t1TRr/Q7hodQgaymYbW8xeAAf61yyi4npU6sZrRmY0ecbtgyuArdMev+fSm&#10;87W807I93zMvt0Oe+aseWs3luqrL5jY2g/e9Bz05qJIz5iu5BGcNg88c4Hp6ZqDca3mBhuZmJbIL&#10;Hlh7H0z1zSbQY95KnzF+9uPY9D/SlG/y27pvyqjovpil52BXC/d5YdB/9b/CgYqqFlZgEj2gMWz2&#10;68UxZDI3cIWD7McmlcnlVLK20ANGu7IP9acqlITJ8qYblt3THbI9vwoERs6qicszfeJXgdew7CkP&#10;GWaTB3/KyjGQfUelLJtPLYRmXcu7B3ewPpTmVt0hb5VYDeZOh46j8e1MYbC0nEm35yCoPCkDt6e9&#10;NCKq7yfvD7qk4/OljkOQ7I0Z5JPADe+KZDv3PglmUYG4YDe/5UAO3AZA+4AA3AB+i+2aazbQJFO1&#10;sfO24nn8fbpTY2DOOTgEhSOdvuPwpFUKoAB3rgoVHLj6GgBzFOMr8u4uzYzuPQ49OKbtVZGXDGPG&#10;MA9fXJNP3BGyrEHpx/n1pij5doUk7tjMx+XPbn0oAd5haRiyq+4bSGODjHH5UjFmY4bdjGAxwS3r&#10;mkWRVhGVXLDJU8Y/H0qPBmYM43DP+sxjb6Ae9AEqyKrbSHZVyW8wcn6H0o8sNHlSoXIXOefw96VT&#10;8wVmywyXTHzEj29DUatujkVl2oWGFA5HvQAqKzNu2tnqGYgk49RTXPmrvJ2AdFXqMnn60sbbcEMw&#10;4xux94d6czM6sflO0bgT147igBHgbzGVYiQp28jP5HNFNb92FxPJEGG4Lwf50U9QMFWygDDBJIDK&#10;ckjscU4tuYS/OTJzufA4P8JH15qNpGk+bo5JXIG3pzj8PXtTlaHzPmUAZyFkPU+/v/jSuJMWRtrE&#10;EsoGGLKcBgOMf59acucboww2ZIOPl/yOKbtAVIzwWOCijKg9f85pBtPO9tzfKfQepNADih3Ye4wN&#10;2DkZHPQewNO2psdAxCBsFdvf0FMVSw4RVyf3noe2P/r06NSyuDiUH5QynnI6fT/61UMcQP7xWMkL&#10;8w+9n+lDbY1BDBZFYpgH7w6BQf60m5wQSwZ2Bz3x9KUR9twZZF5VlyuevSggkHyM0e/aqnGfX1A9&#10;KRVNyxIl3R7CMr1P+0fpTVKrIGVmyT8rNyCfXFOKgLlgpOfvfdxn+lIkcMsqghQSNrHOfmHRqVWa&#10;beXO52HIx8o9waf5e7c3ypIq8H+970x1KspDmSRRlcDkg9x60FR3JI1MjDLOdwzux1Hce9R7dig4&#10;IbdtBHIX/wCvRtEO8eV845Bz0HeiIFQqrGcdck/mTQOw9V8xlXy2O3ALSdWB6HPenxsPLwfLaNfu&#10;seo7E1H1yVDBAxbHUdOoHpSo3yAsMKRyMgKw/wAakgXcJFCcElvkYcY9vrSRSF2cbcsfvKF7jvmn&#10;R4Jb5GxnjjBx2AppUSKuWZixztzgBv8A9VCNBzIY4nZtzSAYwDxmkVCQyhlw3zMe49qWPJXAYx7c&#10;4XH+e9Q7RHtUpknlgOuPX61SGSLJH5mMbpAOARhiOxPtSrmZTtVTk4yOx9qSTKo3y7345BGQvfNS&#10;GNfM2bg2OShP3R2NArCeWrbtqNj72MfKvv7CiRf3RWRSoK7xJ/EKUAMsbN6YOCQPYY96Gj3KGw2G&#10;OPl7KPY9qAHMvVi5RduBtGCPak2bwqN0xz82CPekw20vGNgJyd3I9Pxpyx4YKG3gE84z+B9jQMaz&#10;+YrMUUsRjauSpHc/jT9yKvALeWu5jjcA3qKhTOD8m3GWR89G/u49KljXdMC0hDKPu9Nnv70riHPv&#10;jyrKxJPzLHjP1/z604/ucZXO45BJ4x259u9NWNlwGZEUj739APXv+NGfNUgje27cdnbHbB60XFbU&#10;TlWG7bITy3zED3HvTWCjYB+8Kgkw9sHoP5/lUwZppCMLhicCUYXP9KRCVjVsFSq7uccEfWmMXczL&#10;uQb3AyCVwF+lLHHHCymN0yekjk4b32+tJGVVnf5kK4zIPvDPRQKczDd33f6srjo3pmkAgCttfG/G&#10;SBnAbJ5ApcnKMGZvmyVxlVHce/8ASmsuNu4KqEcMRyf8DSsq7wwV/M6nb2/xGKAHfvDON0W9/wCH&#10;5uQO2D3/APrUqKJPlkZiM/cXnfg84/HqaRgBDGmCSx3jK8hh29vpSb/MkGAuWHEYU7h6nigLD5N+&#10;QsbkSZOY153g/wAZP9KbHuhMRwpDZGQfmIPoKbuKxKuCRvyu0HLfX/PaiT5fVjjjfxj1IpjCRkAV&#10;Sm05CtGM7m9RT1lO4ysBGHYhiOcj+7jvzSPhT8iuiDjeevuKGWWFmU8gvy3TB9B/OgBFQ/JGu4k4&#10;UqpyB6A+/vUgxvDBVZMfe9eucj1zUZby2BbcoTA47+/0pWjO08gI2F2k8HHJP5/zoAkAZ9qoCEib&#10;IBOCM8ZFIjHcJGjyTg7emAvTBpkZIVvMIJGMjGTj/OMCpoyZFYlg25h8h5wQOG/+sKQCGPzmy3G4&#10;5JIxgkcED+tNMnlqC2ZpAMbM8dP596DG7MVB2u33u5A/p3/OhtyKWd2PGznBOf8AP50EWYbVjYg/&#10;cfAxg7gMZxQrq3zsVPB2hVyGx2z+lC5jBLAAdQxb7pHUf/WpuHCEDEhfLb24yO1MsVT8gSMbkUHH&#10;fb6f4fjSKojj4YMqDaR2Vj0xTg4k4xGN3BboFwPvf59KjMicqIt2MqBj5VYenr9aQCttXDhdxz8s&#10;mMFifU+uR9KVXaRmG4BUGRxx7+55p0mJUfZ86g43E8buwx9aCBJJuDMZHU4L9cj6fp9KAGogVWkz&#10;l8gtIy8DPGMf0rq/D9qnh/TZ76cSQNIuFHJCqM/kDxWX4X0c61q2+XdHZxYeUsNxOOgz9cVt6xcH&#10;WtUFopVYUxNc7shcDp+eK9HDU/tM8zE1Ob3EZzM9vZvqFzIqz3BVdzj7qnjafTPr7VTjja3sGB2o&#10;+SX3nHHY571oSSPcX6zh1aCGPagHTk4OV7is/UFCsh5EjE4fdkewx0/wr0OhyRRy/iOPeoULtfOM&#10;Y4A6jp9M/hXz98SIy3mMm7GMbR2GeQPyFe+6mgW18tWYqTn5c5xn1/z0NeO/EW0E0MpDbCSxK9xz&#10;jA/HPPvXFV7nq4XdnjkLFGUZIU9Olet/APVk+2apYS8LxMAoJK4wMV43NIyw+WsSovP8/vfWux+D&#10;WseT8SLOHdhbuMwuCevHr6+lcFePNTaPWoz5aiZ9b2qrJbLsHnlTkqR19OfpUxkDK0e9AVIIweR6&#10;49frVLQkPkxoThozn5wQWXqMfn/OtOONJo2UKseQThRhCP4jkcn/AOvXy0tHY+kWqKlz5jRZYKWP&#10;zN5a5xz0P6Z+lVVjDYXCoGztDDPBHOD6ZFainy2ZVPlyhAFA5B7HIP161TmtzHHJmT94g2/MueQe&#10;hPpjNSUVJmMauzbWkGMbhhVPbioIblEt3Db3U/wEjGCeRnsDyat/IyfxRpkl9zDEWeM5rOdPs8iw&#10;kKCrZ3A8kHuc1RLLf26JovmVn4wQy5AA+6oPuO/vSyX/AJakSsy7SCcDLKO/4dKotnyVVGKNxtb1&#10;9M+x6VLY3lvJO/mBgVyP3YBJPbPr3p2EmaMkMM2VguJJPlViZB8oQfwk9wfWnx2ksn7zfE6txwmc&#10;Drj6VQW4gaaKPMk8e7aypwr/APAj0FWv3COiCFoJWyAGzjr69x/jUmisVbhWjONnlleXUZbJ7A+3&#10;X86Ymn/vCCrSBcFtyEbQfT09qvSXV1kY2R5OQiqGI9zSfvZIZGYvCQeSSSGPTOB+gqugFR0jhjkC&#10;R7Y8445JUdB9RVdbqNlYxs0w3qGfZx+Hvii+QXXlsJGeVCCGzge4AqS28N3FxN+7mIRiAODt9xn2&#10;qQLPkvIA8LHavKMrZIX0A71LaWb3EgG7c+D94DGMf/qrRttBEcaH5ZfJO3zBkvyfb24Oa1I7eOKD&#10;93HG6rycjBfHv/kciochxj1MOPSzIrTSAlZAoaJV+7jvx64q/Ha2qyZjRpJRjBkO3yz6fStOOOe6&#10;YvEoETKDG2R+RH+etSfZ4921xu24ySfv57YPes22a2KH2UTAlEXdu2vGFx16YPrT7W3CTFWijKrj&#10;DMBjPZiOuevtWzFZzMp3MoC/Llhg4POce/FTSWTiEAhGyAA6gArg9Pf/AOtWTZrGPUzfsfkMCZFQ&#10;klgGb0OcjHbnpT2tXZWQBZN4yVUcA9j7ZrTj0+LaGbaZIwTGOuTzz+HPH41IqHy4kgTKKMGSRsgt&#10;joD9O9JGljMGnytIjSl05BJUZx9PXn+dXDE0eJ3Yo+fLEbcdemT2PvV5Y/skZVZmaQr1YZCZFY2q&#10;TTNDMjfNIBlGfhNoHBJ9e2ae4bGdqmoPaw52meM5YEr8u7vg9jj8a5TSdG1D4leKhpGnJMY5HPnT&#10;AHYijBwPQn3q+1vea/fpa2wd7uZhthGcN0646cZ59RX1p8D/AIQ2/gnR0UJm6k+Z5ZPvscnr788f&#10;lX0WXYNSftamyPm82zFYWHJB+8zqvhd8PbPwpotnbRKsYiQIvlrgH8PWvRETYpXAzjkAdfemW6oq&#10;DauRnI46+9SFuRgYB496+hlLmZ+bSk5Pme5FIx5+U49aQquS3Vjxj3ojCqT1XnB3Hk0shII53EkY&#10;44NIkblsnJy2PXHXvQVBYEnc2ecjFK2X3EqBjgYPBpDwM8NvP+c0yRny7gM/d6g9FpVQeYuAcY+8&#10;B1+tSbfMYIzckHdx1zQy/dHJI4/CkMRt4wqrkYyDRjbySOnC+3pTmA27TgBugHcdgaT3C47c0ACt&#10;5e7hsL6nGKU/dyMEHjI649aMc7h94dPQe1DKDg4wCeMDigBvljOEDDnPTGTTtwfBXhR/DTQvy9GH&#10;OM5zzTWKoGcDgHIHb6fWkUP5ZQPve/t6Ui7WmwpxjnJ6n/61NZgFIwSeMdv8/SmsP4dqg991AD2Z&#10;d3Xk5IqJyrZ4z7sev1pgYnKAfe+6SeKjZtzYIyBxt9aYglmaFS5JKqO36VAMR7yRtdhuY9R/np+d&#10;RySNJIcENFHjIU4JPrUw5Ylh8o5yPbn8qrZDM/VtWGl6bLcSsMr93n+Ijp71w1ncNfStPJueZjvX&#10;2HrUnjRIvFyPYzgrbEEqqPtPH8WR+dc34duG8KzJaag0jwxjbDfFS6lM8IwHOcDrXbSh7t+phN9D&#10;17TcRwIpkBTaNpH6kirTSj5mUeY3Ucdf/r1n6fJFNawzWu2SF1Gwg446gZ/GpWmVkJJypOSScAj3&#10;rnluXHYm87bnfkntgA/pUMl1uwzY68q3c/WoVzcncqER9mUcDFQahNHax5OSx525wTUmhX1K8baI&#10;8kP/AHByRnoPYVDYWLKpeT5X+6AADn0xTraDdO0jnJz8vPQev0rVjtx3VieckdzRYG7EMisrZMRw&#10;ME8cfjURiafByGUNnd3+n0rRWMhv3eSw/hzwRUojDEFgN/ovcevtU8ouYyG09pFCMzKec4bp7n9a&#10;mOjBm3Mfl77ufxrTFud3KgAdNxz+vpTlQ7ucMfVumPpSsO5ly6HAxBYMQp+Y+/0FZOveB9N1qFo7&#10;21jlzwMpk7e5B9a6wMqqCEwoBHBzn0qnc3W1n2sxHGcdaOW47tbHzp42/Z5ns1kuvD9x5yBSfsr/&#10;AHxnuvvXjd9Z3GlzSW11am0ukwGjkHOPcV9zuDJH84yo/vDqM9h2rivH3w60zxhat9oiVLpeRcJw&#10;y/j3rnnTXQ76OKlHSR8ihEtpGCurY+YDPzc9vcGmuwRiHLed0U7cKD6fyrqPF3gHUvCNxIl0geAH&#10;P2oAnAznJ9O1c28isP3LqiE4GATx6/jXI00evCSkrojkkK7pCoKAcqOMZ7g+opiqqu4ZQ0mRhfX6&#10;U92K7suVLcFhyNo7imrCu3bgxxgfLHzkZ5DD3NI0GnbhsIobA2nbkKPQ/rQwDeYjgq2ABuPUj3/p&#10;SecXZ2dhu+55fT9PT3pcbGZXO4feKryT65/xpgIHG04KluhRu+OaarFmRlZgy/KhYccjoB/Onqoa&#10;NMDALbvl9Ox+tK0hjXGDIedxbrjPPFADGYjcTuO3jf6+uaTIDF2LPGnyqN3zfnTvKHQYCk4B5II6&#10;kn6elJGy4JRgNowPLXp/9f2oATfIuQrNH/EPl4IHf/PpSGMN5hcq2duWCnGM8HHrTmaTjezDauSV&#10;/wA/5xTfvMzouAGywjOVzjofrQIRiQm47i+Tls5G3pT2LrGGBYMv8OM7cc5HqaaHVMK/7sY57lc/&#10;0pPMCuzSEhccBW6ZoGOVmhVguXEgBG7hs+lJyowr+WYjuMmOPofel8tmeMnashbht3qOtMVSyso3&#10;FtuCQcjOepHegBFIWRmXaVzwxJwM9x70+M/MhYowjyC2eXpm3Zx5jZxhQnAHqfrRt8qYMu0kgld/&#10;LA+vvTAT97KAY7YzoBgMev0oqby0kJaQbmP+0ePYAdBRSA5uL5cAkO+dm3+eKaw2oDhV7Yccgk8/&#10;jUixsQvbHG30PsaNu2J84Rl5UP8AdJ68GhkREV8qFDFccgdCR0PPrSp8ylTwcAFuB37/AOe1JtRU&#10;VioYg5IzjOR0x655pVxwOWGTgyDjgcDP50ixWRnLHGF27mYNjp0+lIsYUoQmI+pLdTn196eG5BJ2&#10;qg3E9Mn0I71Ghj2/OpJyByeFHXn1pgPh3Kp/ebVXJ2DgHnjnvSlnXnBEg+Ub+ue/4U1SrKiqrMed&#10;oIx8vsaI2eM8EO23c6k8sQfvYpk7oV8iZRknJyqqOPrUiKYlf5i0XPzYyfr+FIqjhlIwOd5P5Y9a&#10;btXduIYKSVG44wfegh6DgVjjU7N3ICJzjpUmA7fL8v8AD8vAzUbRuYd/zl1IAQ/dznp7/WkEjKS5&#10;chjxtC52+oNBUV1JlBwP4e3HP4+9NRvL3AIuVOCrZ5x2xTGk8tj84xwzDOflpZN6qw3rECARjkcd&#10;z6mgsm8zavIxM4GSeQPYe1KuNhbaSHOAzDofU03zCjDEqlQAEDjqvcE+tC7Thi53hcNuH3h6UCew&#10;nlncGVCcjA54B79PWnuNqvs2lRjGflz9feowwhkBUja38TZAP0qVLfzC6uucI2ODu6dR60EJXGsW&#10;ZSFdWbIyh+8PxobAVizc5zlhgEZ4xQsaqmdoOQMEDJNOjj/eZU7kBwN3GMD7p9qCkOaNtyqRgKAT&#10;g9fQf/Xo2gNyRubp/sn09/8A69EMaPGm4eYTyVB5GD2qXy/nbIJVvlC5z9SKB9bEbbXyX3MWwCq9&#10;iP8ACn8OSWbKEjG0cHHQ0vmGKRPnAbpkDqo759aZIzLwrLvYZAbjPtiluMWXDKQjpluvfGe4+tIW&#10;Vc7UYkgfeOMjpjFDuHUl1VlBCuzHAY9sY6YqRQzOMDG1slmGGxjp71Ihdq7kAGAASVAz+INC4hYE&#10;bAp6jr+RpkbFlI+ZyflR1I6d8+lK2ZN4XIVjjEfOT3/SgYu3cpztVgcsx+vWpPvM6RhAFBbjlh6m&#10;oxGMbiMBeSufTjGPWpOGkVW4ZVDA45A+v0oAazBmVdm5SN2Gx6/zpSzNIXyd2PlPbPc06MDdg7YV&#10;JPGMkjGcgntSKgBQs2CR8rHgH0+tNCG7w+0nmRv4Qfm49qRTuwoRyGblsfeJ6H/9VPBKxo6srMcg&#10;lly3/wBajzGJ2f6o/eBY8jHXp1FNsYxWO0xYLHd91VyPZc9c1JhZNwJOMenYev8AnNIuVjceaCfv&#10;+YrH8f6UokkCYSTd8vBx1Y+v0FACB9qs21GZuu1u/sfXHWg/Ky4O8lM7gcAj0zSRw7kCLFvPXdnb&#10;35/z71JkeYQPlZvkdVADADnigQzhZNwfJJ3EZ5OOOPYUscTLhQV74JOQ1LG6OrMEXe27aDyNvTOP&#10;WhQI40MeFwcAE4O0dz70DGR/dG0cDJG5unb8qf5KrtPXKb33tkfX/PpTNmzcFyWUfKGOCvrx3qXy&#10;wrDC7wvzMoOQSOw9/wDCgBnlqrliCUK7RuPT3+lNWPadwyHwMgDk+nXpT5CwhYDa6p744z6dj0pz&#10;E+YSESRVHO04+YjsPSgAjy3MeH7YxkDqc+ufehZMsWAHyrkttxknoaTacF8eewXkL8v/AAH+pp24&#10;LtQu2/GQ4HfrgH0pAJIm392RuZueDwM9TUmN7A7i2fvDABGO1R7mRCi5UqDtKjk+uf1p/lpHjAO/&#10;/b5OfcetAAUEiltqkE8sR/n8aY26NTIegGMAfxE8/hx/KnN93zYyQ5xxIOMZ9KfIEDfM5wvALdcH&#10;oAB2xmmBDKyNvSSMAAELknaeM5/L+dJx8gQs7EYV1GScDk4qfzPL2qGCMQSBtwQc9AffNNZn4Xas&#10;QKkDJ+QeuT6/4UARqGZi3Ufw5456DAHTPpT4YXmkhjtwPNY7UGerHqB6d6JlC5xgctjuVPAxnv6/&#10;jXX+B9IZmk1S4i3pH8kZXjLdCwz6f0ralT9pKxz1aqpxuXzHH4W8NxwIVeZuHweuT2PX/wDXWLJC&#10;dNsvs0p/026bL55bHZfy7+1aOoY1LUHaXaIrRd7cfK4PAHPQ9DWTDMbyY3D7pHZtsbNjyz6n68c/&#10;SvbjGyPGjq7jx+5hGBudVbJVucdM5HpxWXdMyw+Yx+UNghRuz64/HmtW4kkkydqcHB8sYwex+lZV&#10;xuWNRkBTxlj0Oep+nSkzaJzWsRlYwoKgkcLuyTz0/wA9815d44hDW8qgbQUJPGW5/wD1H869avlH&#10;l9MuGbDKv14A7eteYeMIRPBJ83JAKbvvFc9M/wCe9clbY9GhufMmtSfYdQuEY4KnHB5wT/jVTwb4&#10;kGm+PtEuGYlEuVU468nH51Z+Isb2uqSPs2RSHzOefwz3ri/CfmXXjLTgAXZZ1yD3Of0rmk04noWa&#10;kfpLp7+dCNpLFlLDPTB9jxkdK0bebdsBQ+Qy5QsCAMccj3rD0aZ2sbVVba/lhQG5C4A7/TrXSWKy&#10;KDIUJVuQVOQPb/PrXyU1qfUw+FCy2om6lQysUZAM7eM9e/8A9eoJrUrE0jffUYO7+InpgjrzVtV2&#10;xDHCYzwMZXPI+o7Z61WvLfzo3QOqMvT5iNq46E/T+dZmhnXEDOzGL5izbvu8HA7+v+TVOTJZI5V2&#10;/wAOwggY6nr1rXXecJKhy3JXjKrjsPWo76NZI/mAJc7iACGBA6CrJZgTqsy5ywOcjauWbHcVUkuF&#10;SBi0HlqV3BwPvc+3qK1pLeRZC2JM87QpGIhjhcj8KgaJlYAKVYAK0g7HuPoBjFUZlaO6S4h2NA3m&#10;OPlO7sDkAj161d/tJF3oS8asf94KMd/b296rCASXGBIjs3Dx9RjuwI6f/XqXyXWXIXeqcnysMeuM&#10;Y7//AFqRpEsQmO85jd5Zmfb82Bg9eR+tXm0uaOTD+a6L8wX7v1bJ5H0qra+ZcRApuXfwuxAOnc55&#10;/wD11rLFNd3TPNJILhwF3sOAAOcemcfpUNlkMOnxWvIO5hghid3H/wBetSGOTy8RjLE7kwvOfp27&#10;/pT4bVWVkO5mZcBeAoYcjn6fyq/a2rSqPOdZQQCT90Z6Z9/T8qykyyBFllYYiZ0X7+SAScdj9ev5&#10;UtrD5PFwRGCSoYnhc9Me3WtQWtuyoSJMSHYePmH93jpillsk3SlydqLwrruJ/wBofjUspDPssAKl&#10;JdpBPyr047j/AD3qS3aBj+/iLeYygO3PuTj+lWFkjidEghG4bVyxIGDzlj0qVrV1KRlPLSRy6yBs&#10;lT/DkDoPrWTLTIbpvLt3XEeegbPI77eOuarWP2u7aSV1EQyQM9SOwHb15rRh0WOGZt8pCv8AKT/t&#10;deD2FaiwWoiRn37FXDgjH0x/9bvWRsmjPtdHk8zfcTDyY33bQOCOMnPfNXC7QqY41Xa2WwQDhR1B&#10;H9ac80X3GKW8a9Bj73oAaqz3DQYMSI5kA3ZPJUfw7u5701qxlK+uFm81g6hidjOf4sjp/n3rnNSa&#10;a8kjdUaeSQ+XHGnV88YUHritO8dbYgzqwRXOQfUdh74r0v4S/C+e+vBqmpxRCRyDDb5IWFO2fUnv&#10;Xr4PCOvPyW55GYY6ODpOct+hq/BT4P8A9l3D6nqCLJfSFRLsB2hf4QM/rX0NY2qW8arsHBwDn0qt&#10;pemxWdsiqoXYMjaev+RWmq5b6eo9fevrklCKhHZH5bXrTxFR1JvVh9/A3Ejt2pHJJIJxkflTWJXA&#10;zx7HpQRhgM5JHK0jERflwN2TnB4zStlW45Pt3/8A1Uv3AB1I5Hpn1pwwrgkj1weT7/jQBHtCfw/h&#10;6+9OCnbyc/54pGxtGd2773p3/QUxVB6cMcjPpRuLYeG28DuD0HPtQoHQ9MY2jtTWZg2CG6DI/rT9&#10;20c9Pu4PP40DGtlWPTI7HgUA/wAJYnjvjpTZNu1cbsgZUA00sC+CN5HoefpTEP2BmDEsQPf/AD+N&#10;CsWyx4BHXPSkWQSYO7C9CwHPsBTWAxgcHHp1oAkGW3YOB0IFQSLhRuAIxgc5B57U9vm29T3+XgYo&#10;GME5wuM9eRz2oGRSMV3NuJbP5H3FRswGONwz1FPkU7hgcnq2cfSofu5ONgb+dUhjmJ+YgYHcjoRU&#10;M0m3ChvmbjgdvWnSMNrEnbwDye1RId2ZWYg4IGegH+NMkFXaFWNlbnJ7c1jeKtYFnbeQpHmPxxxn&#10;np9K2Lq6WzhaY/MFGVX+9XnVxeNfXRuJTuKuAvP3VPXFXCPM7hew44jjJBT5uC38IB61a0WFZ7wH&#10;5WC8DPQk8HP6VnySCMsrDG7/AJZsM5roPCttl93v2Gc+w/z2rovZGbNm48P28iqYme0l3ArJaMQo&#10;I/2elVZvt9q2TCt1Er4ZoeCfcr3x6D1rowvl537RgeuAPY+9ZU1w1w4S0XLg8nHHufrWHM+paRi3&#10;3jIxD7PbWlxcTn5fLaIqSahtNL1TVpFmubgWAYfciOW/EniumttNW3LSOWknY87j04/SpLhyqhV2&#10;7mAySP5UudL4UOxj2+j3FvGWS88zpkzJkP8AiK0LeZo2SG4C28hPysG+Q+4P9KuwjDH7ynH3Oy+w&#10;/wA96jmgS5UxzRechGWVhke30qOfXUdtCcR8HGCmfv8AY/Q05VVeNwG3vjGDWdHHNpuzyQ0tmGyy&#10;5LMg7jHersN1Fewh43XYy5Vt2f8AP0NWQuxIGKqUxkYx+tNeEthgC4zkrSr90nA44LD+VNkkWIEh&#10;yAOWPQfQ0mMgkkbaVYhmPHHf0rOaVfNJxubdtJHfHerEsxLMq8npx1A9aijhVUbBHuGPH4elIoev&#10;XkkYHB9aQruUBvmDZOF71HNMI2I27mxkAdOP6YpqqZecFcnK+ntUDMfXNBg1W1eKSJZY3B25+7n1&#10;rxPxd8I42ld9PY2k+M+Rn5JPp719EvGCGBJ3N0AGAPpWLrejx30LiRQx+nT8KzlFM6KdWUHoz471&#10;fQ73QZo47u1MfO0NGCwYDrtP+elZ8isxZmBUHADE456E/TpX09q2lj97a30Md5Zu23Y4yQMcdOle&#10;deIPgzDNuu9CuPKkX/lzY4Ue+T/KueVNrVHqU8UtpHkjfeVycMoAVtuT6D88/rUciuyjlgwPzA4J&#10;Bx7e3atO+0+40m6ltryBoboNhlY4B9xnt/hWe0bfdBUvuDKSOh9z/nrWOx3Jpq6I2YwshAYp0QA8&#10;NxxxSyFF3DZmTA2KPzwf8KGVWj25VWY5+YkgHPT2HvRtCrE6jGcsVUcsf/10hjSyoxCuMlumCDj0&#10;z2+lNlyqqrcLnHyr0/8Are9Tr90MEBOSBu4PvketRs21gEOZOQXPqO3pj2pgCLsYFl+U85xnb7n/&#10;AApkabpE+QHzMZIOPxxTiArGRTztyCeB7g/Wo5F+ZWY4cDcx6Hn7o+lIQPIExubEinb7E5oDIgkx&#10;hAMlio/xp7Y4IO5VX/Wbc4b0I9abtDBQu52LAfOo9OOPbrTGSNmT5FRGXGdy8n161FvL4ZkkXPGA&#10;MFifX2pORGxPy7ThwHwM/wCefxp68IF3BmBDHc2SD2x6j2oAanyvwGUqdp9PemKpbJVuYzgNjIyP&#10;T6U9lKkZBd2OdpHzYpoaZwvlMuN25M9/UY7/AP1qAHtIYThGjRW+ba3WimSNKrZKeZu+bcMD8KKA&#10;MORQyKzDeYxyAOMnp+uae8TqgZ1ZCfm2sQT9ajhz/ExADb8Y4TsfwpfL+bYpMfy/M+c7v8aozTsO&#10;jXzFWXbt6syA8qfX/PrUcbHanzEmQHt6dSPw/nSyRl1+R9rEccEcCpo223Ee0bSxBwOe3PHpikaE&#10;O1gqkOqsTlT97259qfuVVAB2bThsHI564NL8ihCihYmLLuznjrz7UK4VNoYDqcAdc9hQTLYVvmSQ&#10;EELgFcfxZ7U5f3e0LtZQPkd+SSeq5prSKrAg9cDafT1pWPynA3kMTngbc98UC6CRnoRkjJ+Vhypp&#10;GbblmOeCrHH9O9SMpVkSPI+bLe+OlMjYs7/IExjntnrn2pgloPVZEyDyAny7uuB1H1oUSvGrpg8B&#10;W28tnryPSmRncrSDeRuG3nB3U6TmRjtbO3buH9PagFox7LxmGPZ33HofUE0g3RzKQV34znZjPvj1&#10;oRSrfPna3O3Pt3HrTlZ492yMnjCHORgUFAIh+7+XYpyr7udzHvSq525VlhfdyCuAR0yaQGMbGVSQ&#10;uSM9MnrxQI2aHbtz2bnII7UhjvMdVAdwo6D/AAz2FPjYyKoKHy88fMfl+npRuUSN8gbABbHT8aao&#10;Kq2cLuOWX29aADcQ0mFw3QOTjH4U8ujqqh12LhBk8OTzzSDadpWRtnIIIGfofelUdFKZRR8wOAQx&#10;6UADTPJnI/eZ4CcDA9Kesg3HaNgJwBk8g+v49qi8tWVmJIiAI28bl+nvmps7yoKt5hwx56DpmoAT&#10;d8pJO2POdgXJPHQURqywuMhJGHDd+T0pOGUcFgp6HocelSRhQ2COg3KRzjP9aAFKs2BGWfAxubuO&#10;5qPfjcwDs8Z2iNDkMOnFS7A0YZVUNGR905zn+tMVVRghJL8s+7PH5UCH+YUi8ssrqHwVx+maI8Ko&#10;TJXafldeB749aFbzNq7tqt0EgHOOmfSmqqeWI1XnoZOjD8KAeo6RjskbcMggjcche35mnHy0cgnY&#10;y42KzcZ/u/Wk3cOHXYMgcc7fTPtUpkCsyBsHbhcDIHPU/wD16QyL5X4JG0A7pGODnqePr+lO2fvA&#10;Qu8YxuHAUeuD6U2RvM+bPyn51yuVwOp+pp8YLKWXcQcqyueQaaATLtucn5UHO05A9Hz6YoZi28gs&#10;MDg4Az+PY0reYY43ALI2TkcHHTHrikkYyBFBDYba3+17mmAFcMBvICrhlyMc9BTlRVMZBwq8bdvH&#10;HqPX3pvlmQkgKIiSM4G8D2FHKSMCpyuF9vw96EASBZDhR0+8+csB1H1JpY1QbMInz4wFOR6n8f8A&#10;GmqpwoTdwcBiB+Q96VJAoyDnOXB7JxjFMAyF2LtIIXOPukc/56UqxJMuf4D8xYHGOeuD3pWUbQ2w&#10;yAY+R85B7kUf6yYvySG2suP5mlcAx5ijLHAODuHbtS7hEw5XchyWC9D6n3pFZAruRkcjawKqCD2/&#10;OlY7TGMqF6AtnI9sf41ICsrRlZCiIF4Eh6HnqT680qsFYkEMxBPy4C+4/GotuGwApOMNuHKnHHt/&#10;+ulTy2Vfm2nHykcEfQDjP9KAJC2do25K8Btu4/T6+tInmRjCj5Rn7w4LdiF9fXtSKx38JkBcGRW6&#10;Njt7+9TQsVZRvAdgA/cHjpnrigBihOEyzNj5snBye/vUke1977huD8SYx27+vSmKqgGIKAUJUbjk&#10;hcZ496Vn3Iudp2kOcnc3Xr7GqAk8xhgtzt9skk9D6E+1MePazJuRWBwSo5PPJz7+lPVtyu/zbR8+&#10;G6delMkHmM+7ABwDt4B98envQA354ixcEO2FG4jHf7p/WnLIUVsbicZ8vjkjp9cf1pPLDMDsCBGA&#10;PB6dcY/Crmn6fcXzFIY94GXD9B9M47U4xcnZIiTSV2Q2NjJqN9b2aHazttdB05OSx7DjtXpeorBo&#10;+kxWMKnCx7Quev0/z2Aqr4G8Opp6veyoZJZMoDjhgOQPrUmoXQe7ku5GxHa/NhhkmTsPzNe1h6Xs&#10;1rueHXq+0lZbI5fWMwNb2Cyb5RLmVycZLDp74qRWVIRFC+IgSxZF+9789D1xTrSM3Uj3Eob5n3Kx&#10;XHlcd/xpfL3SEYIZuQOme2ffPb+VdDIWhF9nZ9rnGWAJwefoP/r1BcQK8ciiVWdhjbtyrAfzPvW0&#10;baNI3Rhu4HKnrnHPt/8AWqG7s2bO7JZflKAZ3KT1x3H+FPQqMtTh9WhdYyBgqzMV292A5BPuMj8a&#10;8s8XBWQggEY3HcCOOgP1yf0r2bxBbiNPLZiXc/MQOgHIYenTFeVeKoREJWKgOz7Tu7jB4P61wVtj&#10;1MNK+p8tfGq3NvJbOAxG0xj0Yg/ePvnJ/GuL+GNp5nivTmZsFpwPlPPXr9K9O+Nljt0O3mRSVV/v&#10;NxjPH+fpXB/COMHxdYZG7DHKjqQO1eZKXu6HtRV5Js+8PCrh9PhUsSjL5aL1U4z830rsbX5oVk3h&#10;nUhTu/ib0+n1rhvCbZsk2Oz7W5QH7w4/rgn6V3kGTC2xVcMQAkgGCe49z/hXzstz6GOyHRwvyjPh&#10;ORk9mz3PcCoWgVlYiRsggBAMHHof51bW2GPk3tB1BY8hh1GP8aR0cKhCZBbO5hnDGpNDOaMyHaEE&#10;oVdoOMbiOn5UydfLZBhWDDlt+Qrjrk1oSW+7DBPl3AZxxjnOP61VkjOFkwuwZUKq4PP8WPamBQmh&#10;dw4fBLctH93PoRiqk3kKwUbkLDawU4Y88Y9h/WtFo5Fwuz5T1Lcj0yPy/SpFsoJFLNukZyPmA+VS&#10;OPqPYU7kmNHaQybzCjLGxaNlZcBlHcdwAf1FSraCCM+XAwK4GFGOSOvviry2kwWMwABWJjKkfPgd&#10;/wDPrR9nMDCNyyFnKI6np3xmkNBptqFZGafyuhCsRjHc59a2bGMQw4KtvyWeVc4cf7vofbpVO1sv&#10;MRmgEckvBAPy4Gc5569MHFalqkkbTC3hPlZBHUfXHeokWiwtu7SSFwAhwSmcjbjg5/w9qsxW8Ukg&#10;8w7mIJG09eOVA/L8qi/0iTMhIkXG5egOB/Fg980xJ1kuNiIzSE8Ln5c9eD61kyjRSR0kZ13OD8gj&#10;YbiMjgH0NLHdC2byZoXMjnB245XHTP4HpVLfPMFX7QIzkEYOMMPXvjrVyxuGkYxwguwfAZiAB6j+&#10;v41IywkaNuSNcIrcLv8Al9v1/lVmG0NuPMeMr52VlCnGQOhHpg0kkkawkMgYL8uV/u5Hy/TPcUTX&#10;n+kHYrO+M4Ofw4/z0rNlotRx+QTFu+58o3kHauM8Dv8A/WqWRTcNKqhjj5ggbBPr+XB/Gq62ht8T&#10;Sxt5ucrGqk7QO/071NJMWjd0jx8uFA4OSfU1k9zRFO68x2nBRo0+6xXAY564H+etVWuIbWNmtwdy&#10;nb++XAGB0APp1p1zdLgRMu5t2Ij1wP6Gr3hXw5ceKrwu6EWELeWyBf8AXMDygz2weSPeu3D0J4ia&#10;hEwxNeGGpuc2aHw58Iz+ItUg1G4h32MZHlRuOpz97Hpg9/rX034b0OLT4I0RMRqow3+e1c94K8PN&#10;p1pGZYFj3BdiR9FXGMH6V3sOIlHIIx95f8K+2pUo4eHJA/K8bjJ4yq5y26Eq7QqljuHY/wCNKzBP&#10;f/ZIzSblkwyH3z0wKWTvuHGQcg/rTOAj/iJ7+rdqUfNjPLnn24ob5eWJPOOPWmrjoByeeOgpgOZu&#10;g6kc8DnFHzBeuB6gf56UhJCnPAxxj9KRvlZl68DPP6mgAaPoADzyVJ/OhvXoeRg9PajAG7eMKODz&#10;k/X2prY652nvt60yQAJAUkY6/wD66UMHYuTkDpjmjdhcHBXj/wCtUU6ytuWHAfqdwoAkZhkDdjsc&#10;01sbcKFBwe/INNBZJMuF298d/elHzYPUZ7DP40AKcBl55YZ3f0pqHcu4ck9FJ/GhiOVB57n0/GmM&#10;2FJx8x6lT79frTELvGMJ8mOetJuO5WKjnp7/AFpsjZByflX0HGe1N2nkZDEjcF/rTGOUjuSRz37+&#10;lIzcZ/hA6Hj8/wAaM7lU+nQCmSPsyxPY9aYyGRPMZY9vzdXOMge1OyFU4XP+z1yD2psMY8rcBgt8&#10;2R15749ar6leppljLcNwIxwfWkBzPjHVRJ/o0ThWGQuxsce3v2rFSMNhGC7doPPUD+WapM/2y/Mk&#10;x2BmZjznjoB71YaZYEJZ8p0JHOT6fh6V1qPKkjFu43zXZUA6Dj1wPrXWaXdRabaKruoIP8J6Dt/n&#10;3rhobyS5uWEa8M23DcH8vSuz0PRfOKPM+9VIZdw49+aqastQ32NGCS513AXMVqDyTyWOehPbP9K3&#10;beyjt0yi7EbkY6A9z71PDbi3twqqVX07jPSrHl9M/MFxkn+v+FcUpX2NUVpD94Nt6ZrKuNxlIVDk&#10;Nkjd0zWtdSDYwPAA5GKy0xNM3yHaDg7R1pIotQxj7oycfxip/KA4wFQDop7+vvSwRsqYzuOf4Rwf&#10;8amVct6NjB3VIEAYxZaM4P8Ae71Vu9LMLrPZfJIW8yS2HCP6nHY1bWNo2bIyRgZ9vSp0YMCSuW+n&#10;HtVJ21E1cy49XS7hI3YlPBiC4dWB7iqs1weAGZSARhh0+tWdU0+2vT5kifvunmINrenWsBtDNl5o&#10;hvbm3EnDO7+YDg9gelae6TZmopjj8vypAx6lu2T2qpfX6YJQhmyfnOMD3rGl0u9vZFV9ScWq8HCB&#10;Xb2z60R+FdLt4UWSF5CxyfNlZgKdo7tlo1LVY/vtIpGMg9j6dKsLMrKwUg5Hb39T61jxeG7LzAsM&#10;LQbR8pSQ549OcVYt9Je2IlgunlZTuKXAyD+PalaPcDYWM4HmEgDqo9aZNbjaT0Q9G7+9UV1S4tZA&#10;l1C0ceSyyg7l+ntV2KZLiNZASQ/IwTioaa3AxdT0hJkIYcIxb5ux9TiuUks5LVnCjB3Bj6gZ/WvR&#10;5oFClmVeeCfX3rLvtKjmjJUKcE8YwSKg1jI8+1zR7HxBZta6naxTr/CzLyM+9eV+KPg/eaa5m0eT&#10;7bb4DGE4DqB0A9ea9yutOdJWBPzE8bTyD6flVdY9jZ3FehZs88VEopo6IVZQ2Z8pzWctpJJDNHJE&#10;5+UJgq3XJ4PXn8KgZVVMncEAPylec19O+IvB+leKIy93bKXAyssfysB6E9xXkfir4S6xpLyTWEhv&#10;rf8A6Zr849Bt/wA9K5pU2j0qeIjLRnAFBKAS2G67sZwB/M4qCSRGX5yAuQVSMfNnPGD/ADqxKpVk&#10;VlMcwY5TH3SOoIPrTeYFUFGGOdxHT2/D+tZbHWnfUgbashPBI56YyPb3p/mIOi/LnHzjJyf8KkYM&#10;ZTukw0Y5J5BOf5VF/rJELjanJI6c46j1oGMj+VgApyrZbPTnuRSbtzP8jHccY35P5/5NODFV3YBI&#10;HzAHjPr9aUvtjLfwEjgDg+mKYDZFVlDeQpK43Opz8vYEf1obahKkoAWxuz91vw7Uxd7RsA+7cuHL&#10;DGcf0qRdzBWRcIvQLgcelACbSqkojJu6svP0x600HbtL/cA7MAR6g/Wliy0JQDczZPyn7p9iaR1O&#10;7cqht3O3HpQBLEywhk+0yQ88KE4opi4KhlTaG54OaKAML/lsw+ZucsucqBjnH+FM42oEYMMYDDjj&#10;uPaj512lVaJFHBU5PXoRTrcuyAxhVHLhv5/T6VRiLGTJtIaQuW3YYcHHHFIjFVbDqjD5wvpjt+Xa&#10;mNhfkIby8ZXjBVvQ0u8HCseAuTxyrDutBqKg8uQh8Rc52tyhH8NJGAyYjZnK5L5PK+/0pVZmByf3&#10;n3SOoA/xNL96TOSWB+UDjg+9INxyqWCx7BgjcxwCTnkGkH/PR1BXPK/3j9e1PQZl2YVS56qcH3NM&#10;f5SFAAXIVdrckA+tAuUNwjbdI6g52hcnAB7VJuH/AC329fvE5Cj04oaPbJtY+YVHzKF4OenFJHGI&#10;2foD93C8j8DTGC/MsjMzCReRkfeU+lCbUWSJdxy37tm5wf7ppyqVk5lbKfM+AGx6D6U1WYMwKbSO&#10;SgPCk98/xUASRqI/lEirI3Pz9fz70SAbXdwZAFyW7IO2KAH2bM5Oc4bAIPXr3oxtG123FeWx3z0z&#10;SAGAdg2JI1QbguM9e49RSt/qdobeMYO7g4/xpOF+8rb/AE3YJ/8ArVLtBkKlMuBnaDxTGEb7pMlB&#10;I6jIVzgHt+FEeGy7Myr91VJzt+vtQsnljDDaNpBXbgsD0ApvGMESDHG0H16Z/lQA9NvlkbipXBGO&#10;/v705VVWzuaTj52zlc+lIyhemQF4dgaWNvOwgVip4LMcKT9PX3pCHLH5TfOQwHA8scocdDSxxkYD&#10;jeiDs2G/+viiPfJluEXaVfnv2PuT2NC5Yk7gu4YK4/zzUsY50PnDadoUbuTgMPWhozExQqAWw3me&#10;/tQrFnh3sdo4OQC30PtSfu2Qu4XbkpkHBXH8P40gHfJHkFCGViSQcAH1P4UoJSEPj51P3T2OeOO9&#10;MXCsQ4ZW2jOBxj2P9Kc2Gy55ycg569sYoIdx0hRWyCWR1+d+5PXHtTvl+TYVcDBKDG7j3/nTFjYq&#10;XHDKMDcMKzdM49aR2Rtn7vcfTPp/X/61IS3HSKVOZWzxkYGPfn/D2pUDJcKjfuwAWJzyOOn4/nTU&#10;YbWOWU5G6ToQwPHWmSD5iZjhmbOF9B3Oe1BoS7RJtdFyW4A6Ajrn/ChdqtlkHyt8wJPIxwTTZCpZ&#10;wZAdxViFBIP07Af4Uo2xtuRcjqGPOeeP/wBVNALtfIGxXZn3M5PIGPy96cyMzHcrEbeMcAn1pnlt&#10;ggfvHYnEYyPc7R2ApGYLHhQNq/MwHc+v4ZqwHxRln5YJtBUd+PY09ZCVVlj8wdVUf4+vcU2OUryq&#10;+YqnhUPTHb+tOZSN7qxKk7ioXBBPQD1pMBjb4nffyFPDR859RjsRSjErbeWkzkgH7vvSurDAjy4I&#10;2kbsE/SnlfPQ+XJsXO3B7cf5/OoAYsibSSrMSSMEYBJ7e31pIyI8YRSzDJZycsw/h+lCnc2QuJCu&#10;MO3Ud8ev0p6ZkwHmYgqPlRcjHbJ7GgBVVm+Zdkg3ZZicMp9KbkfvAWyyrn72fpkdz/jTmjXggk5G&#10;114I+lLIoQpG6Ij5IG7JC55xn1oAYuJFUnhQAsm3+LPf39/pR80bEKfMA/iwOfb86I/uuFLcny+V&#10;yAe4P1pgZAzMvyDcC4HXI4yPbvQA9VMkchGxl4LEnJB67QO3ekVgrM6uoQfeZhyPbimuo8xmKqY9&#10;4UEHgHp26+1PWUBl2qcjLRsPVeoA/rQA7j5U2KwwWGecE9iaeisfMyDITgxquCVwOVNJtaSORs7C&#10;6MWKjjPXp9aQ/IT5jd9qsvbjkj8eM1ZLdheG27QVyy988nqDUqrNIwSNXZmJA+XkrnkYrQ0/w7d3&#10;q+fI/wBkz1MkWHZe5C/59a6bT9Jj09vItg+8j5pmIMhx12n+HORXXTw8pas46mKhDRasxNP8NO6p&#10;JcOqNKNyxxEmQA+oP0rp7LTdsKRxQtBE2Izk4+YdMKOlW4QbHe6puLMX3N99s46n1rqvCelyXX+n&#10;z7csTHGAOcd8j1x0r1KcIwWiPHrV5T3ZBeQx6dYpGIzhQAQp43Ed/wDPauU1yN3jtrOJWkYNvmU8&#10;bm9fpXeantW6kcspigBZVJ+6T90fTFc2dNMjszbiHPG4Z+jfStDGJz62bIsZQGB85ClhtX2xUaxq&#10;yMyohTltxOQueNo/zxWt9lMcwCxo5Q5OCSc+ufb096b9lDMdnDbiWfHP5fypl8xDBblshuGbhh79&#10;hiiWzSGNjI+5ejr6joMEfj19avQwNNhynbJ9Rz2qaa3OGIwgBBHlLwCeB7GgpSPO/EVmVjyxxg4M&#10;mOCccce4H6V5h4miKqxxyx+Un7vIBxj6YOPevbde08+R/d5K7V7Mf4sntwa8u8WWEjPI/ljeuMKe&#10;hA75/GuarG6uj1cLJX1PmL4vaYZPD16w2uynI9/Q15Z8H41bxdY5BwJPpg1718StJN1pN4ojKsAW&#10;2sMEgdvr/hXgvwvZrfxVADuU+bg/TNeJNaSPpoWfKfbHhSRI1iKsd33SxH3s8Nj9PyNehWM3ykfe&#10;iA6Hgr2D8dzzxXA+GlEsluVHyNwhxxkd8fTNd9Ysp2D7qqcny15AUfKcd6+elueyi/Gu0khWcZwM&#10;+hHGRUk0ZjVSdqIeDluw7e5ohULHGp6s25G3cp6/hj+dWoIzM254VwRkozfeHYexHT8aku9jMFjO&#10;vmJDhQrZVRzk91J7eo7VHLG6yLIuNzDcpHOf7wx2FbEkJj3q0f7lAA5UYYA9Oe59/Sq1xD5e75t5&#10;BIbBx9P8+1IpO5lHy5pGcuqiMbWDcAk8cDvx+RFNazWRix3lwMsEB+UdifX0qeS2eRAwDb1GCz9Q&#10;vc/Skjka1+ZSQueFBIwT1A9yPWmMht7O6Rj5TKXB3KG4LLjk/T3FSLbtuiMkOVfhS3UZHDc/SrPz&#10;tvdG+z3CnG1z8qk9AD6+1XI44Yd0c6M7nb/rOT9c/X+lRcCra6e+3dFcIrY+XzE5YA9D6etay6fd&#10;zIFaMq8YzvhYZGf6fyqH7Ekys6oCGfLfOc/7orQhjkjYOJDGrLnzAR0HGOehFQaRRXt9NuN27LvF&#10;nA38knGTgf1PpU8djfzRqZI/vfOvQ9+SK0I7h0AKusyN1LHkKOh/w+lWWvkuFHloFZRkRnqAP4Qf&#10;wGfrSAzm0+2lXcVV5eB5i8Bsn8wTUs1va6fJhYpk3Njy1TgZ6fT/APXSoFuFFyqtC/CGPOT+H9KN&#10;yNMcPIQdyJuOfcnP4d/epKLS+RtjCNuB+6V52x9s/jn9anm+zwujB1lJA3sg+XHTcT19qpwbVt1f&#10;ayszZUccn6ehpJlETRKpRBIzEBfvuR13egrNlEzXO5WdZnfaMMMfkOfwrOvJZLi6M5jaI7AC8Z+6&#10;O3Hepbq7SRfIQNI7HB8wgAD+6uO4pNG0PVvFepCw0uHfIWyZWPyRIMZZ/fHT1xWlKjKtJRgrsmpU&#10;jRi5zdkiroumLrl5Iju0dog826kLfwLxj/ZLA9K9a8B+P/BUd5b6Xb6vZ21xEPLS3yQExwB9TXLe&#10;PPEGmfCDwXe6RpYF94huo/Lnu2QMIyepP97HbjrXybczS3lz57/LMyku2dvUcHPof0r9Ey3LeSnr&#10;ufmua5j9Zqf3eh+ptrsa1R4mEiMBtZehGatMnz4UkYycdj/hX5+/CH9pzXvhncW+n6rLJqmgqMM4&#10;YM8Y44Unr/8AWr7X8AfFLw/8S9KN/ot/FPtG4qOGBx0I9a0rYedF67Hz8ZJnYeYOB0bj5RyP/wBX&#10;tT2LZI+97VAuAu0fJkD5m96d52wHKqqgALz+tcZqiQgbV2jOGNN3FcnduyOnrTGI2k7sgHhjTS4y&#10;hGPl/wAmgZOTuIzlh0yKaylsklwD2/8Ar1GzblBBJzjtSszHkPjB5OefrTEPbKsOANw2k56gUzJw&#10;MMTngnHUCkZl3Kcg85/OjPOQpUk+vHFAg+6QcrjBJyMDBojfpj5QOre/Y/Sk47N15xTdwKgnIH8P&#10;b8fagCVm5A4wD1x2qNjx1KNnvwCKN53EkkN6epo5HUHAwMA9qAEYFVKr/eyV6cfWo92G5OOfm96X&#10;7rDjjP3evHrQuJMHaWAOOOM+5FWIHw2cAKB8u0n+dMTBbJ4JHCg4FO/ugglvbpSNtbA3YVeTtHJH&#10;/wCugBVztBwRk4HNQvmRljAB/jPr34A+malVQuTnHJLN/h6VXj+ZTIR944J647f4UDJx82FRlJAx&#10;0xXE/EDV+YrGJ1II3N9D1H1yK668uls7GadiAIlZueOnb615Fcao2oX813Kc5OAQOwHFaUo80r9h&#10;SdkCsIsFgoUYxk/0qvdTbVfeCwI+82MAk56VP5ZuZMxlQx4DD+E0QaSLq6GZAYlYfIxwQR6fjXer&#10;IwZe8J2BvNQEjBmXkHcM8e/oOlesWdmtrDHFuGSOeOo7CsXw9DBYw7Y1Ce5I59vfmtr7QZmyMMR+&#10;f1rjqycnoXDuWt3OVAAJ5pzbVyf9Yo6c8A02NQiqeg9xnHuBVTULvyAdxwVHKj+hrlsbIpatdB2E&#10;Y+Zicbg3HPan6fHtxh8BV4A/X61lW+bq6aQqpT0xwOx/pXRWcYU5GRwMHH6CqatoUWVjA6ZHPBHQ&#10;j6etSeWGXB56/Nn/AD2p3mEbQFJ/HA/GnSbWyFOAOuP5VAivz82eCoyP8DTsHcQThR6H+f8AhTmb&#10;y4xkFjyF9KgmlVUwRtHTrQBQ1C78p9m5ieoH4YGazWjMmWZgxOASo4+lWrhSzk5LBjnrgj60qxks&#10;fu4I64xjHbNUBQuAsMJPAULnf9OxrMuLlvnYsSwJHPRs9ea09Qk/dsW4XeCCeRXOXEzlvnCjbnK9&#10;a0irjubGlus3LRYG77jdMj19q1Gi877vylc7VH9KztJjMYjU/Lu+UnOSfxrXQMq7kxvXjaTge5rK&#10;W+gEP2WWMEDPGNyn/PNZ1xp8y/PayvBIeQknMbn3H+FarPJH90FlXkj+9n19qb5jyr84+QDG0ev+&#10;eKFJoLGdHqqQ7Bc/6I/3SknQ+4Pp7VaZo5ZPvDO3PTkD0/8Ar1NNbxXCOGiSdSBlSMgr24qjcae1&#10;rEj2zYjUgmBuoHqD/Sq0YtivdwpMpJABzljg/d+lY82npGPnyCBtAzwc+n1roFuI7pWKvsKErKvO&#10;QfQ/hTXj75wcZVsZ7dQPWpaKjI5ma3eKYbgMrwGB5+lRiE8EndgYwDg1tXFmD0Ctz3ODnrzVNoG2&#10;4AGWJPPJ9qRopHEeKvh/pPibebi3WK7fkTwKFZSPXHWvIPFHwt1rw6plgX+0bTkeZCcOoPdge/0r&#10;6WaFId5Q7BwjMevuBVaayBbDRoTjlWGcCs5U+Y3p1p0+p8fKqB2CoxkCkFDwVP0/OolKZIDhWBxj&#10;knn+ua+ifFnwn0nxA7ypb/Ybz+GWHpu/2h6fSvGvE3gXWPCsjtcWr/ZVJZLiEblPsO/pXM4OJ6dP&#10;ERqepze4R73TgJnEfXH1FI0Lt8yr5q8ncuDsH/16VlMkYb5U2984GSepHfvSnOML+8h6HC7eexx6&#10;/wCFZnVcZuLL8iqyE5wMkE4+7mm5PykyqvQ9eOnX2pXkH9+Q7+Dk/dI69O1KNvnBwVZOh7/nTGAZ&#10;3RSg3A8gDkYH8vWmuoyhJbySTuVRj9O/vQq/Jhzjd82ScDjr/n2peI3TljJuBwOhz/F/n0oAZ9kN&#10;4okVkC4wOKKkHOTIoJycZcKcf1ooA52NpPMRiNoPChepwOn1pYwv7slRnsx68nt64qNm2qHI2tjp&#10;n8/rT2CsjMp2Krbtw6H1I9qoxHMxkZEKnJYjA4OevTtmgMFZiykHgMOpGeeP896bjcvzjcGO5WB5&#10;Hoc07yxCzOCYufn75Hf8c0FxJEbsRgZ+bPf0zTB864Z+uTwucqDS+WGRiTvDchh29SKIzsjQBWXI&#10;3Hcc9O59qChWXy1D5V14O36+lEYZZMlSpiIC/LnGfWlz8owp3Abcg4BPp9KkVQqiXIKL1APAPbNA&#10;xm0h3LfebI+Unr6GlHyKUG1FznKCnFtzhsFfMBY85LHHH0pMlnKxocMoIO3r65PagAEhjkbjYuTg&#10;Yxn296fv6fKzE/KdpyEz0/CkWbcewAOepyceh7UvO3c20LvBVT0+lAhdpWPDMoGCM44P1pnluY1d&#10;SE2tgZ7+59ql8wyN+7wFclvm5x68fWmj5ZFbIyh6bicjvQMVl8uMKWPyspDDn9fSkX5WfCbEYZGO&#10;u7Pr2FIszbd43AHK56j8aliZAxDu3mLzvUHBIoARtjbdoxg7txORnuAaUnbgsdr7xt3DkikWTylZ&#10;CpTHJ288E9/8ae2z/WbvKwDuyeG9s0iRrqPMyeRuwPLPOPf3p3yspDc996jHPpSDbCoOctvBLKOP&#10;/r0hKqTvKl3O7y4zyn+NMoc0itsY4D7dvy9ce4pfMG1dr7guQdgyv50MHw4xkLkHJ4IP+elCQ+XG&#10;DE23PAbbz69KQDxnajbWQ5+6BjA/nml2jcGZTGScZ29RnpjtQsa+XgNkNx83O4+opx2KuCzIzLzl&#10;iec9/QUrCG7UUOCWARvmC9Rn/wCvTlj67SyHtsOG/wDrGlZyreUzjDAAFASFPpmgvu4DEZzhmHTt&#10;wR/OkAuwBQOpyAApxg9yxpzKHxkqd3O4nh+eo9KZIw8td4UDdxtbjP8AjTtvnfIAefmKnjNMSAFC&#10;wwGZckbW68dsik3suGbBYcfMc5+p9qcuFRGZ/Lx8oOM8+/tSbnkTBPBXaGYdOe/vQUAlZFJdlzzk&#10;dmB7ihf3K8NuY/xDjHqBSsx2nKKijkEH5Sf7p9/anbSrKIz82cbfw6n9aSAjbyzkNzGeWXdzn6U7&#10;5pIwMLMwBztI6eg/z2pFxCQyybC5wSO3vnqPpQ3LEY2yMCV3ptP+9TABGVQLHGqOFyEXJ49c+tSs&#10;oZcltwzyGb73HQUyRR0ZW8sHjJw3qfz7U8RqvDN8s2SpccY/xFAhnl7R8ybo2Oc5Ix6/h7CgLvYk&#10;vv3EqDjByeOfShV/eh0ZgcBQuMg89M/rS7t6qEOwryflyOuOvr/hSsMT+La3zLtwvsvQkAdT/jTx&#10;tjUFgSe3BOQe/HtUeAcHHAYsvbIPHP8AjUnyfMwBCD5QXJ2j/D8aLAKqQrCAqcOcBsjGD0yfw6UL&#10;GZkcLtRv7mcEH2H9abEqtIxkKsGx8mAOg+8fcU+SEljuDMS2516lh2+uP6UwEaHazjBEmOmf8O/1&#10;pqrnd5ZH3flynIAPfPUfSnHMchLspDJyFBwcfyz/AEqxY6fPfhY4oDcIuN2Aflbr17c8/hTjFyeh&#10;MpKKuyrtG7jChQRsJ43Hkkn+vvSjMfyK0gcEk7R8wz0A+v64rpLPwsyx+ZcK05IyYYG2bz05z2rX&#10;tbddPWKFLRYvLYqyHh2XHBz1z+ldMMM3rI4ZYuK0jqc3Z+Hby4WN5wbeNfl3ucOB2GP8RXRaT4Zi&#10;tZN+2R2+8WkPBI6YH+NaCPFwcNtB43jBz6H3qw1wm5VDqx/vZK8ep9K7qdKMeh59TEVJ6DV/cqRH&#10;gStwkgGfc8/54qaOEKowd5Ucuw6Z9aSOPeWYv5S52txjjsPqafHHLql1HZ2MYMoO3YcqEHX8RWxy&#10;E+l6e+saoIIUMgVgH2nGQfWvU1tI7O0IZRGiLyRgnA6CvKNV+KXhP4PAjUHuL2+xl4bVQwHsx9c9&#10;q3vAPxw8P/FeO5t9KsL2BocGV7ogDB7A9z7VrZ2vbQzlfdmnqIYbFbKtM+8t7enpgf1qvJGFUqRj&#10;koXxnbn19q25rcTbnjyUTlQR9wnqB7YrOubbzFZgAQpUjaCeOlRc0WxgPa7icrhdv3hxt9vWoGh3&#10;YlJyQBzjI9OP6A1u/Yw7MME54DP39MHt/wDXqv5IjTcqtGy8lcYAP90epq7gUYbf5lwNm7nb049M&#10;elWFtSqhehU7lXtn27VPHbq2xggZsEht2Mr14/lVloxvLAbQB0B+U5749KQHLahp6s3RWk5JJGeM&#10;9D2xXnPi7R8eepVsfNkbOc98ev1969juLU7XyGYquMgbSeeuPp/KuO8S6WZo3+QhclVOfnx1A9hU&#10;STktDsoytJHy34y0rzreZUGwEE7z3B4/nXzLpFqdK8dyxCMDypiWBPQDrzX2Z4w0wQq4Uo4DnnJZ&#10;cHjA+nc/lXyd41sTp/xKuQu4LIY2G8YBB6V4dWLi9T6yhLmV0fVXhcrNpsADGNSitlRxuPYfkK9E&#10;sXR9kgXHGSQCQG6Y/wAPxrzP4c3S3uh2bKzrmMKy4wOO498foa9O0lR5bkxt5bbcP18tjzj/AD6m&#10;vnJ/E0e7F3SZsxwNGowF4GxiB0yOn0qa3JkjBYAlcBhjjpjJP4UsCpPb7kKs6n7jgg8c5Pt6Yq1D&#10;DuUgozlmz059ifQdOvpSKuIUVpm2OgZhkOTuycY/EVAbdYpImj67M5I5KjjH8/pVuNVTfuIDsoRx&#10;jAU89DSbvLzkqq78eWwwGz1/HuD3rNlIzZISyqSgUqcKGGT7D/PpUbwrG8wkj+X+993J9PzxWk/l&#10;yTFCVDMQPn55z29DULMj5Ql4WPKnqD9fep1NCnHC0kccZiwwAU8YYZ74P/6+KlS3eFtpufm5H74j&#10;7o7Z68/0p5YxxlZIx5o+8zNu6+nsB396VrE/Z2ZlDSkfL5jZY46dPT39aQxFtYldmkkfcoO8cHOe&#10;gx6c1KqwqUVyX3nZ5Z4/P2qrHaDdsUyBNxkYSD5gvQn69v1pftURvFgVjnO8bxgkgYK/gO9BrE1U&#10;khuPk3EuBtViR0z2/vdP1qzuChSyFOdvJ4PHP8qqKsW7fHJuDDAGzkKcfe+uOo9K0FjEY3SRM78A&#10;+Z0fHPHp/wDWqRldfLkUOi42/Nydo9x9RxTVuoXkDzRbVx94Hp+P07+9OVjM0kqfu5AeRkHHuB2A&#10;NV5Fl80lERpGGfL7Y9cj37d6QiXzI50Vrd1LAZbdweOBj/PpUU1uI4ZWmYoIxvOWwTnr75z/AJFT&#10;WdncX13Ha2EK3V2+FS3i6sSPX8K9E0X4f6d4RjTWfFV3DOYyTDbFsorDsSPvkDt613YbBVMQ9NEe&#10;di8wpYNau77HMeFfhxqfjCZLl3/srRxIC943DyYHSMj6HOc9a6HxF460TwTZyaN4XG3dHtkvEALE&#10;jP8AF69R7Vz/AI8+M1zJbmCziWx05kKrbqDG7gDoCOn8zmvBfEHiua4dEZ9kYQlRwA3fJA6kivus&#10;DlsKK0R+f47M6uKfvPTsWPiB4ml1a/ie6uhLsBCKX5Denv8AWvPL64+0CQyt5e3JCdFPoD68mrMl&#10;3LM7P5fmS53fKMkn2z0rL1C5EJL5X5cBARhgT3z6df1r6eEVCNjwHJyYtzNG8a+WCN/IJ7Y6nHvy&#10;Kr+Hfidqnw58RC/0PUJLa4zkJ/yzcr0BH581lZutQuGht4wrNkrKCQMcD8uavQ+GINPMkkzOZuMu&#10;+GII6jHX/IqKko2tI0hFy2Puv4D/ALY2l/EKG10/xPCNF1d1ADPxDL7g9B+NfRyzR3EayIyyxP02&#10;nKn8a/IS4vki3O0hibhRtOPmJGPwwBn616/8Ff2ytR8A6hbaRrFw1xpWdgmmJYDnjOOgr5+pSjKT&#10;5NDvdCUY8x+j/mDa/IH+0O3tSK+7cB8qrjnHWuS8D/E7QfiJpsV1pF7FOZV3GNXByO4U966dJCql&#10;n5YDB/8A1VxOLi7M5ybd5bFj8nGQe/4Uc9SeM9u9MDbhk5y54HU+2aFYBiytnPUevvSsIlOVbGcH&#10;HP4+lJs6AsCRzTNyovAwhP3fWlVtq8dcduPwpAS8swwME85pjNuUEgkN0wOMelG0sxA+nHU8f5/O&#10;gkNyCdg4C9AQfX2p2AT7uCBvGeg6/nSFQQWyQOhAHSlb5mIOTkHB/kKUZLNg/N3X/wCt60wG4yPT&#10;nPrjIpNzDHGAfT9aU4fkAt3I7GlwOmcqOCzd6AEyd4BXIYbvUDHrRJ3yG3FckZ7U8EqxPAJ4+U8V&#10;F/DjOB0we3tQAy4ciHb1DcbgfvU3hsAZDDp6emaZORNNtAwq85znk1Ny0mGAAxgADsP8aBnJfEHV&#10;Da6alrHzJMw3Y47f4V5wjGONQOnTC8EjuP8A69dD4nu/7W1pseWUT5R1IwOoA7HP41hSWqyEBFzs&#10;5PJ6dMfWu6kuWOplUkVIrlkbbnIzk7eDjpnP+fWtSzvJIWyWfJIyuM4HTP41Vt9PeSSRlXcqkA45&#10;wR7Vo2dqWkTaON2Rnuev5Ct9DI7PRZjJbq7ry2eB0IFdhZ24Cqf4iNo9q5LSccRgj+6MdD3OPc11&#10;dtcfJ6Y4b2P1rgqG0SzPNswx6dxntXLapfNcXAUYYbemcfhWhrWo+TGTyfm5wOmeM/yrnbL98xZi&#10;M7vug8+9TFdTQ2tNtyu0njP8Le3fjvzXSQqBnliB07cVl6fGIoyDtIX+6MEe1acTbsknPpnnNZSd&#10;yyw2I9qjgD+vrTNpRWxx/vdfal3Ang8MOfw9KhaQsuCOegB/zzWYhsr/ADDI3YPQ8VW3JtIyWZR9&#10;5uvFJNOZCSBuIHy81Ua4Z2JzkY5B9a0toBLNtZfvAg8/SoWbaoba20Zzx/OhAxCsef8AeqC4MjJ5&#10;adW+6e5Pr9KdgM7VJFWJlYck9scH/CsRSeHYBiSB39fb/PNW9UnZshflB+XMeOuecj0qC3jL3EY2&#10;spABUjv9ff8AwrSKsgub+mp+7Qs2cAZGMCtNIg+GI3AHJUdv/wBdQWcYSP5ly7c4Hb1q3Ht8z/YP&#10;fOD+Nc7LF8sDoQuedpHT60vzybQW3EcHbx9DTkUseiqTyNpp7MOcdByD35pAQSQhVJxt7/8A6qZt&#10;8vcOcZ71YWFpAWDMGbgk9T+H0pryDn5MlhndjNAijqGkx3L+crC3uM/fQfe56EdxWVcTNpz/AOkx&#10;tCpYgXABZce/p9K6HaNzFSQc59h2pjnbGwIyGONrclvrVKXRiaML7OPLVgc+h/vCoLi3dFY7O3Ts&#10;farlxpnlhzZOsP8Ay0MMwJUtn+E9qjE0pzHKnkz4yys2B+BPWnp0BSaKDR7GCspyAD0BBqOSNWHH&#10;3wf4hyf/AK1aLK38KuUzuBxzyOfqKhKqWJjbKdBu+nrSZqmZU1v5gGBsJzgKf61QutPEkeJFDwn7&#10;y4Bz9K3pF8xQMZ5xyf51WNt5ihimP7u0cHHf6UtGLZnknir4P6dqkrT2I/s+4YZ27soT6e3/ANev&#10;JPEnhDUvCsyLfQYRids20tGfQ5HT8a+q7i0V921VL4B244rM1DT0nhZJolnhI+ZGGSR2ArKVNM7a&#10;ddxVmfJbRBgWysbAnavJIPpSMytIuUAUn05Xjt3New+Lvgqk0klxoTyROfne1mwd59ASf1NeT39n&#10;c6bePb3NvJBOow8ZXb8vcg+1c0ouJ6VOrGpsygoMiscFz93njAHrTm+Vl2kSLzlAO2P6f1qYxtuP&#10;Qo/yqzHDH2HuP8aZLKV3kM2Rj7wx09vf1qDYj4lJYoG5wCOePyoqWKPfu2llwcH5sc49hRVajOXj&#10;wuFUEf7Q5Kj0Hrx/KpEYqi5f+E4LDrnsKay7o8rkIOueMc9PwP8AOnCMt1Rg/QhD055OKZkDEtGr&#10;rx8u05X26Y9KdHwqZGG29PXHb6+9N3NvySwJJzzwPpQrsxR3APUNuPQH+tBUSSSIfMdz+WzEuqj5&#10;k45p25vNDKwBJ2qq9hjg0xvMXLnhVIAyMEqehP8AnvUjKY1f7oJ5yB83Hqe9BYyOMNEc78dzn5v8&#10;ipflbLFeWYBmU/KTjrTN3lq2fmHTawIIPXB9qd5hkeRiuVUAHtnPp9KAFXE68jy+xKnH1NSLOJAH&#10;YlxtwNv8Sg/qagkAb5tzbeMcYDdqcFYEbc53c8elAibc+5liU9QP9/POD9KQgBjgtwT9d39KZ88s&#10;pXGHXLHjinBlczEA8qpO45oGSL8pC5LMo4baNzH1/Ck8phHnO9l5ZBwM0nmIWJY7Wc46HP4H0pzM&#10;CpDA4znIOD9KAE2hVCmNipUYbPB56fShcByccE5CbuT2xQWRVUA4I4C4yGz7dqeyjy1JUELlTH12&#10;+/5UmIFyqkxiRGx/F91QPf0pdo3MDtJKhvl52j2pvlswlVDlFwVU9CB2qWfbuZcBQy5O35ct6UiB&#10;m0L8qkqMDG3kH1IFKyFmzwxb7vqCegNLszImGAODvKkfkKVlCxgbsENy2cf5+tDHzCMnlxjcHUDt&#10;kEMD1z7UvK/Ox8t8ZXZ8w496cVGwbRtYZLJ6+n1pVkD5AfCn/npheR2xTKGiQyXDNt3SSDiMcKQf&#10;0B7087Y1ZRnYAAADkdex9KVtzK29WDBgcKcDng5P0oVRuYLtSQc/exx2OKAF/wCWjAr83Abjr9KT&#10;e+xRuZN33W47entQZPleRdoRl2j1BHPX1z/On7mU7jt3MvHGVI70DHeafMwVTYMsWIwF444NMXad&#10;uM/MMLJ/d9RTzhlwAVVjkEfN9BntSSNukYkMrbQrbeD9fxpAJuWRXHzRKgyPL6LjqefrTm3LuUbi&#10;UO7PG1m/pSsrFwBsU9QSOGz2PvTN331X5WK4LbflPf8AlQApVWk8zDJscncGwrD0A+vf0ppZTGpD&#10;jknOxec57dhikRt2S48/J/1bZ/A+3/16fCysrFSAMjLZz0/nQAGVwrEbTHwCrLk89Bn160FlRmXB&#10;KjGVYZA/3fej5Y49m3PmNkBT1Geh9KcrNIxGWAJztAzk+lADWcrMS53MhCEAdfanglHk+YDIGxWX&#10;jOf8KTdtw2GfLHBzjP09P/rUkcoVsgHKnflyf5/WgQzaQrbm/i+Vj0BzwPx6GpPu5J4LcqWP3j7f&#10;yzQw2pkZIHVQPfqfbrS7SG+Zt2Mll/u8cD6UgHMFjYyOzKinLLnHze3f3pqsZMABWOfnJ/iGMgn+&#10;VC4lbL7guByOSAO2e9P2eZI6xqWclSFEeSw/Dr6+1NeQXGrlf48HPO3Hfgkn8elP2bgiRfexs3Rk&#10;5YdmB7VrWegSPGJbltgYfKBgv9CO3HNddpegJGwMsQi29VVRuP1J7H2rsp4eUtzhq4uNPRamFofg&#10;uXVCs+oyFLWVcMIzneR0A9Oe/eu4tdNgs7ZEt4QidlQkL7g+9Tw6eVYAAoz46kqR7f4CrQiXyh0x&#10;naxUEg9674wUFZHkVK0qjvIo7Q3Kqpfhh8vC+uajkt1VdrIPLQ/KyDJPvntV91zztZGzn2PqTTdx&#10;RQzDyyCRuYHr3H+etUZGdJaxPuX5cdcL3b3/AMe9VmsbeFgxiYgHofU+vtV6W8ACl3HHPbI7dv5e&#10;9Z0im9jkZrgWtmnMlxLggf4mqQhUEuqXjW0bK0uMFiMIqjk8+p9fauN8efFZPDWmzWHh5xHMvE2o&#10;nlpvRU/XnviqPxE+JNtYaZNp1qws9OddhhUbZrls8sW/hU/rXmej+GbzxnO2p6q7WmlZCqVyoYZw&#10;No9K66dJfFPYTlbRblTSNF1T4masxaRrbTEO65v5M4J9AP7x6fjX0N8LLnTNE8SWOiafGqW6oyAN&#10;jeePmLepzXjPijxzZ+GdPjtNNi8mKJiixpjk/wB72+tcr4H+J02h/ELRdSnlxEbgRM2/KhWOCwP+&#10;elOpU5nyrYp0XJc0tz7k0+R4bieMkmXcVIzwMHpVu4hVmDheeWyOT6D9f5VI0MV5FHewMr21yqvu&#10;B+TPqD3/APr0p3W7S4zs6EMOSp9DXGUmUWtwwcDa/c4GSMd/89qgMO9R5mPLYb129B6gD9fxrQkj&#10;E0LNGCAf4QNvf196RUa3YR+WVAY8r1xjkH/GncNyl9naNhg7sjjPA47D2xSLCUYspU8ZAPAI9vT/&#10;AOtWhGgXjzMsRkhh0waDGu1sAh85DDnB/wD1UBYymtf3RDbyvXk8/n29awdcsWmLRKQkjL/rOdoX&#10;t06nj9a62WNuIostK3O3rgep7VSuLVLeKRUViuwMSPvnPBPt0ouOLcXc8M8ZeH/OkKhE2HJdMYJH&#10;XBHsM18mfGDwLNe3cutWduZPJY79oOdmfvD2r7r8aWostLlkKCSefCpj73OQWH14H41zeifCe3bQ&#10;JBdwJO9whLxsMKAeTwe+D29K5KlHmvJns0cUqdkz58+CuoJeaXGskRkXZ8oJOSR6/wAsV7Xpm23j&#10;fLF5P7zdME8/pmvNrzwLL8J/FUiRLJ/ZV6x8qVeFjP8AdPpzj8q9DsZopIWKsJGjGAOoA4yPrmvk&#10;sTDlqH2GHqKcLo6S1Z5pPKBdnRtyYI2lDyOO/Q8VaVg5I2FgGG0Z5U/h2+vTFZlvIWVnVI89ip4H&#10;qSO+K2rdgyQ4QJhtmV6Ed/8A9R6VynV1ERfObCFcr8jc4UnqSCOvA/WpOxUI3zAlo5MMMdgD7CpP&#10;LLxtk4Ifqw6c8EY/zzSSLujXDtHGWC45YDHUADnH+eaUi1uRRRLIyt5bBm+Qxdj+PrQ1qgYy7HLB&#10;ikn4cZHqTxVgxmTLDhum7OQAe3tj+tP8p3UOHIGSMkYAI6n3rNlmPujWQMIZOBsK9C4PABz/ADps&#10;dntKjbtVWJaUNxgdQBWstm0MDZ3I2TtK/MFx1we/Wq09u/mF9pZVY8g57Dk+9SUiuYVVyUleYryA&#10;3BY9do9BgmnyRJOyLKUywypUck9+e3FPkjhKyESR7xyRznjoc/WnRrIsYjYKyBdoaReBnnk+lK5q&#10;SSMsGNuXBZQrK2cHtgf560ZumkDpKQgODyPxz7/402zhaPLARx+YPMO4/gBj1p7RyQsWfLLMu0gc&#10;5B6EH/PNNK+iE5JasibeitE2wbOThOmTnn1yK09J0W51i8EFvCChJeV2bATPB5744I/Kr+keE7l4&#10;UubiNRbYGUZuo9WJ9B29TVq61zyYns9HUywqdpnxgEjoBn+EetfQ4PK5VHzVNj5bMM5hRTjS3LOp&#10;eKND+G2mskFvJPeyHY0sBwXJGSM/w+ma821zxlea47XEKrHOgCxtITttx9OhI9epqvqFu1xdfbdQ&#10;maeQ5QnsgJzjHYZrD1S8M1vIlkjzwgbnZSFTPTv29xX3NDDwpJKx8FWxEqr5m9SlqlxAZBJd3Ul5&#10;MU35bgE55auK1TYzOAVCsNvJ5HPXJ6fX2qTVJ5Y2xv8ALcqX+Qn5sfX2xWBMPMZC4aQ44ZgSce3b&#10;869GMUtjk+IivLpF3C3JYJwCp5Huv4VP/YjSGOa9dnXbvS1PPy54yf1P1p+n2iySGYLiGMlt3R8+&#10;p7VoTTquZHH7vsg+9jA59KzqVLaI6KVPm1ZSaGC1y3liJenynMZz6H8f5Vj6heIjSO4AZemQd2T0&#10;P6VPqF95f7xwW537W6rwc5B4Bz/KvP8AxB4gM0jwRyYweXxnBPQkn9PrXlSlKcrRPXp0VTXNIp+J&#10;NbbzCkZMsSlssvG4nqM/XH61x8l88mWEgI28hjxnoR9TWtKpZhkMAPvnOcMO/wBf15qpJp7My7h0&#10;b7oOOTXTTpdjGpW11Ot+G/xh8UfDLUoJNIu2a2jI3WbNti6c4xz+Ir7/APgT+2loXjeC30/UpZvt&#10;iIvmNKmGQnjcP7y571+bENiYcM+UwdnC889MVq6X5lvN50ZaC4VuNjYPuCa3lh4zjZo4JVFJn7ZW&#10;OoW+pWgubGZLmEj7yHkH6VY8xd33zuTqcV+avwZ/aj13wG8NrqEk81qSEF0rbnAz/Gp+96Z4r7W8&#10;C/HzQfGVpH5txDGzY/0iEgx/QjqprxamHnTemqDmXU9WWR9w54PHTPH+BpysXYFsDt16CqscgljM&#10;qOJEbvGcgipVf5QikIenPauUosbgSyjjpyf6UM4BYdT24yMUyEFRjdkjqf6VNuIXLZIzx/hSAbg/&#10;ODkEkfX/APXRyuDxnHbPAHbPr0oDfNxuPH8XFG3BJAGP7rGgAyeSozJ0xnj8fWnJvZFUqqjHQNkU&#10;1VAbAGB1HqMdqdu+YYOD0b2oARlDbwAp3HuetNkOxSwUlV/vcD6Uox1J4x0PUe1RSbpPLH3iTxhg&#10;flpANgh2oZNqo7kt15BqvrF59h025k+7IE2rk9SfSr6pxnHOAAe3X0rk/iBfJHHHbKSWUhjtPr0/&#10;Kmvedh36nDxgySMpJWVm3qVwPqSe5681PHCG2glge3OCvbB9aj2rMVXILZ+Vm6DHapYJFdgBu24J&#10;AY8+/wBa7zEd9nQLgbgezEZ4zz071JDtVOBnf1U9FGf85pJHZVkLfKvHzHjHpULSdHzllXHyds+l&#10;G4M6HTJykYAbOcHOMfTiujtbgR2yldwQj+Hp16fWuS0qQk4JYnqNpH5+2a3JLxVhyXO48YJwSD2x&#10;WEtykQarfGdmjicu23Bx1x1z/TFO0f8AeOWA4BwBwD0wcisiR/tM3Kth2+XAxtI966XS7f5VLD5m&#10;6k+9D0RSZvWqt8gDLxxVsY4XAI78VDCu1emO59Oae2du0ce3pXIzUV5dyBcduD0zzVWaQoeeDjOS&#10;eB7ClkYlTgkkEAE/0pkduxIHVQOh5oEV5GebdjCs2CNoz7c1NHEWYHy8DHzKfUe1XIbT5Vyp3/3v&#10;T8KmEYhU4GQgyGxj6UXAz2jZY/l3MCcgY/rWVqchMUmSemTg4PPv6Vt3TBTk9QBwB61ymsXYG4Dk&#10;+m7mriCMS6cNMrE8jBY9cD09609Lg3zBlI3MOCo4Azj+lYqqWzhsnPfoSenNdZpMPl24bOGYfxD9&#10;f6VrLRAaUOFjAI5PJ3dAas7TjfjnjJPSkjA7/N32njIPWn87l6svfA61ylCbsE4wAeRtHWjdkozA&#10;Lz2/ipD8gBLZOOM/1qD5gqZPfoASB70AS7wzMVySTk54APYVH544yp+bPuR/9ak8t+AxbHUDsfpU&#10;y2jB/myCB09f/rUDK5Zv4SoB5+X+VLHDIwKFt5H3lJ6n1NaEduFbLD8TxUy25UkDk5xnApCM1rPd&#10;vDbSCOuTgfSo7rRY7iPEy74vveWx6Hua122fdUgqD/EKikkHIOFIOc/WmBzEmkz2Lb7QvcwDl7eR&#10;ySoPdCe1Nt54rpQ5HKnbsxyMdNw9a6KSdRhoxtHbHc+tZV7psF55knzxyHG6SE7WyO59avmT3J2K&#10;UkEe3LKC+TweeaqyWnloVBYH+9jn14q0YbizYkgToeskY+ZfqP61J+5kjSRW3FuDzkZoa7FXMh4i&#10;doBBbGMdSffPeq8lrtbeB86jBCjle+T/AIVrXNsSWXbk+ucdarNCUyJBhR0bpz60hpmFNZJg5+Xj&#10;Ibvkng/SsDxN4TsfEVq9tf2qSEfKsw4ZPcH0ruJbYkKR90Dac/oapyWY6gFmxgEn86lxuaKTjsfM&#10;3jL4b3/heQzR5u7HPMy8sg7ZA71ySwiPcnms+BgsRhuOfoRX1rcWasu1lEiE/MjLkY78V5J44+E6&#10;t5l9pC+UcMXtlPD+4rnlT7HpUcQnpJnkn79OFZx3PQc0VZmmuNLfyJXSAjkJcDDgH1orA9BNHEsq&#10;iXLTKxUfeJ4Ydj+dOVmaRXZVYgbVJ6jI6H1ojQMpRhhckqcdBTmbBJiHlovDbsZx/j3qhSGtu8wP&#10;tMiZwwPG0en1p671yP8AWjIB44x7fTNNkZpOVRfnKsmDnGPWmxx5aVVjYFunrnvmkLZkwZSoOS7f&#10;xNnHU96VcpIcEEfwnjGMetNOJECybXZzzjhcj19CKb5gXcWVQAB8oGT9R6+tBV0S7W25ID9hzyT6&#10;/hQsW6OMbhtUE9OMev502Rh5gUFnkI4deevQH+dPij8zBBG9RhVXoxA6HtQC2HMzKQxDI+0v1Hze&#10;2abHKZHTbkgLhwxxj1o+ZiiYMY7ovPze+elKGkXeGjCFgeGPBb1JoGODAQoAm3Iz8pJ3L6/WnKm1&#10;yo/eFlyd3H8qYP3YyuNrELuXhB6/lTmljjwqMpRs7pEByPQ0AthzNuQgOyk8BRyB7Y60/cdxlYjC&#10;sPmUdunSo+BJteRQDgoVxkVI21mdiGjGMgDoT60hisN2/cvKZBZTj6H8aUrtkQH7646feJ9vWmrK&#10;ZSAzK4QbS46E++O1KrSbsybmG7AU/exRcA3NGVEYVxkks3PHcY7Ypyr8yjYu5RjchycHoaRXXo/y&#10;h2LtgZyPT/69Mh+7tZmjjz8jccAcj8KWpDRNt+VWZmVhwdi9B/8AXpkMi4G4blUYC4+76rQsAaRm&#10;bOG67SeM9Me1LHNI8j7AHdTu8wdBQwS1F80RQqW5UDbn6c4P1pwk87LOSTww3LnHbr6UkeItvOBy&#10;y7fmOf7woW4QOPuE8MWbO5s9gPShFD5Ji2AF3DbkjOBj1+lJ1BICshyA44A9T9PSiOdTMASoCvjK&#10;kndx3/pTYfmLh3kc4BaMEAnn5Tj1pjJfMeEKxVQxxuLDI9gPQ9Pzpfu8KdgU5AHfHY/Sjdu8wzH5&#10;SuCCejZ6mpADtjUjKsD87DrigBnmKxLcEScMPf1pfJDW+AMjoQx54Pr6ULMFU45fo205IB/rSSYk&#10;mKhOc58snGMcZyP1oAcvcAEnP8QztPYCk8xWCoBubGM9uen1NO2hcFvMwOTg4Az1IHv0ojRSpHDw&#10;99p5x2X2NADUYbvkTawQFg5OBjoAO4pvJCsq8YycdwKk3eXhWVhGfuBsnLDkfSkZzkEOozllVsHB&#10;P+TQAYG1kKj6Ec+wHYH/AApzJ5UxwskilD93o3q309vamqyx9PMbnYAxB7dh/Wl+6SF3OQSSrfdX&#10;jkZoAISDlss5XhTH3I7H/GhRuyV2bVOOScZ9Ppml3FSse9VRflHy/eHbA7c0qc4cMqztlN3ZaBXB&#10;pOjyJmT7nzHIPrwO2aUMNxb5ZJB/BySfUf8A6/StDRNHutQVRb7lixzJt2qBn+E9fxPrXa6X4dg0&#10;2OPbEomXO6THB75BPbkV1UqDm/eOGrio0vNnJaf4Yu7gRtOrW8YAJypJGegPqea6rT/DKWseyFWQ&#10;lM+YG+YnPU+mfat61tUmZGBbb98segz3+ue1WI41O6QJuO75jnkfh7da9CNGMNjy6mInU66Fax03&#10;yJAwVipJGTjD4HJz+lacMO2PCpgNyF6jOeTn0pbeHcSQcYIGc8N6kD/PWrccZ+U7VC7iMkEBcd62&#10;OS4yONI/LGCNrFpCzZ/yae6lox5h3DJwmcE89h0+lTxALuVhtXHXbk884HrxUVxKLePkAPxhR3PY&#10;n3xnGKBdSrIDGH3bjs+8uOf93B/U1l3F3iN9207ecb+fXA/+vzTtQ1NVdyxAdWwFY5bJGOD3rNvG&#10;S1ijn1AEvKf3FlF/rJW9P90d29OKSVy3sIzI0Ml9cS/Z9PU4aTHzSHPKqO+emO9ed/EHx8bPEX2U&#10;79rC205MbYcnh5Mfec/3e1XvEPiS/wBb1Y6dp0CahqkS7Q0QP2fTz0yvYn3NWfDnw7tPDbHV9Ul+&#10;3ayzZMrHckbnsvqff3rpjGNPWRne7sjgdJ+H73cw1zxbI6sxASzJO90HQOOy81jfED4hLJIbG1GE&#10;U7dq/KsfYYHpj+VafxN8fFpZLOJtqgYMityqZ5P1zxz614jq15uy3DB/lwTjAzxu9vbrQ5Squ3Q6&#10;4U4w96W5BqWpeZIJZAzbnw6Lwxx1APb1/GufurlIpCpKqV4LDjBP3R/+qm3d8JZnCcKTglDgE9Bj&#10;0FYNxcNtZA22Pd/FyF+lbxpBKp2Pv/8AY3+Lg8YeGz4c1KRvt2loFDk5LJ0V/p/D+FfSdxZmTcFz&#10;8rYYMOee34f1r8k/hb8R7r4e+NtN1m2leKONsTIpOJY/4gfX1HvX6o+A/G+m+OvD+nXtldRzxTIp&#10;jl39QRyD6MDXPWp8rucmz8i3LavHIx+YJgcdBgdT7cU2PbNy643cqWHOO3+fet+7s1knkjU/v4+i&#10;YwN3bPsRWHdIbWRjMwWMjHyHnA7e/NchsivLanBK/M+QcMP6/wCetVmke4DGMFos7WkZsZPoB+XP&#10;tU+2a8ZSzGGPdtIxhnHfH6VP9qWGNcptfGAg56+voDVFFZJIYfnz8xYZY5yWIwc/41BfPHbwie9+&#10;XY2Y4s5YH39T7VLqX2ezhW4mbzbhvlijjJHPPAH581iRyTa5JBJcL5LMwwWPc9OnHSn5jKFhpP8A&#10;wkmsJPcIyxq2drcFAemD/MV3E2io6eRLFlY9oXHAOOhzViHTBYyLJFGyIwClWIHPoP8APatWOPJd&#10;o5N3zc8dcevpxWcpX0E3c8s8f/Dm38R6Pc2dwn3l+VsYZCM4IPtn9K+f7Bbrwt4gl0DU1aO4iw9v&#10;I3ImToGX1r7Qms1njKAbRjC7T09MZryD42fCFPF2jSS2aeTrNpmS0uI22lnHOwnsDXmYrDqoj3Mv&#10;xrpzUZbHm2nzKsxUDa2/J2j7y/X0z6+ldLbktEzgqX4ymM89vw+vrXBeEdYnvmngu4/J1G3kxdW7&#10;fKyMOox79a7bTsKgYFEaQ5bIPOf4fqD+tfMSi4uzPtYyUrNGgjOrSSY25wAxPf6fng1chhEQfe25&#10;lIK7TgkepB74P6VTiXblpP3isBhCdoIz94Eevp61fMay4xHwCQCvyknGRgVlIsGRVYoifwspDemO&#10;47CmiENGsn+rTtu+6B9P4c/lWglsBuUgO7qAMcHOPvcf0ojYC427GBbGY8gO5Hf86xLTM+aHzPnQ&#10;5I+ZlIKn2+n1qDZOkjKZF2Jhl53N9D9f6VqyxOwlGzLFCRGTjc39D+hxVeSPdFkxjbgEKOgz3IpX&#10;LRmvBF5Y2qAuWMm5eCCec/hUUlssbJiTKMDjZzkDoQex/pWlLDEjPsKmPacqW5z/AIVGsaxzAqoZ&#10;e2zg4x2B65/UCmbFCONDGyySjzt29RjPTv7D2rc0ezsNJSDVNTucQgFhGcFUB6HnnORVF7ZZI9pP&#10;3Rycd857dOn6VzfjzQdR1BdOMcclxaQxBdqnG0g8MR3z/hXuZTSjVrWZ4Gc1pUcPdOx0mreOpNYu&#10;9shEWkKW2A5LTMOhwe36Vy2qeJJLiV5o/nIXaZHbywqdMf8A6qr2fgvWb9naeTyWUfL5hyD/ALvo&#10;RXXad4Itrby2uE+0zx/eEnOD1yueBmv0OnThTWh+W1K3MzmrSa8kXfKFvhtwZLiL90uemB1as/XL&#10;eW5VnndcBBujhQCPIPX1/wD1V6NcaaBmNAsYC7iOnH90e9cjrluFjQ7Q4ZSqKvHy98j0/wAa2VjJ&#10;Se55N4ghMMmM5KsS24gOT6ewrlXj8ybyldHkZh93OSvUMB6dBXceJsRgMWUBR8oVcdR3z0469zXN&#10;RMYm83a37w5Dbe3pk88n8BmtJS5InVThzOxE00dnbhQQY85Axl2J6j8/0FZWoXuza5YO+dx298Dn&#10;r0/+tVu6k2xNKdyu4wTtyF56e2eea4HxJrH2th5GcrxuDYyM9/f2rx5zdWVke7TpKmuaRS17XjeO&#10;yKDs3eYWU4PHUfrXOLaGZl5CgruDdwM8n0+vpV1bX7QdzBgzPknuw7YHTt+mauJZpGxQgFiNwGCM&#10;Y65/TiuulTsjlrVtTNhtFysgwq4DK/YHOMfXpUsduygoBkYwWVM5GffoOODV2TccAKApO7OeMjrT&#10;oLdrnGEZiBgyA4ZMdAPXpXYtDgk29yG1sEuWP7vdIRx82PqSP85rYXR22yyMFfJGQuTjHXP8/Spr&#10;G1B2h08pjxk8gHuM966exsjxlMSBcGMZP4D1rS5zppamFHZiSRQrdFz93t6CtXw/f6n4ZvhfaZdy&#10;Wc68ny1O0/XsfpXRQ6D9ow6/Iv3gzrwGHUcc1q/8I08YDNG7xkbBtkwAT90gVHLcPaHqfwp/adu9&#10;FmWy1Mf2f8wZ5txe3b0LJ1Q+pHTNfWPg74laX4njh8yRLSaRMo6vmGT12t04yOvrX57TaMsMYYbW&#10;42qFPQ4568n61oeENe8QeDWL6bOYbb/lrazZkgPsM/dOD29a5KuFjU1W4KTP0u2kc46jA54I9vep&#10;FcE5Zvk6EsfvHsPrXzF8Mf2lo5HisL1lRWHEN4+Nx6bUfpj6819D6L4o0rXUC2V3GZ8Za3c4YeoF&#10;eNUoyp7nRGSaNdZVZcs2G6nI4+gpWYAr8pJzuIH8/wAKb5Y3P1UZ44zkUbnhVcjcMckdTisCiRst&#10;ggjb7nj6UNnaBn5v7uePbBpituwQMHPK+h9akZSuDn5uxHvxmgBNpVvlKqTz8wqtCoaaSVVUFPkU&#10;g8/Wppm2xsyoxKj73XPai1j8pFUKCQMqFORj1oGSLhULqCAozXl3iDUPt19OxHAO4dyPT/PvXofi&#10;W8+waTIQ67pBs3Z68fz/AMK8oXMjFs8nlWXvknn9a1oq7uRLRAylQw25wuAhxkd92f8AJpYflU9c&#10;YwGPTb0z9aR41aFACRtbgg8fj7GmLiRiRkoc7R0IrsSMm9SaSU88qx+6Aev/ANeqjXKrx8xDHeB0&#10;Jx1Ht3oklLR5IVW+6O+PWs/cwkQ7MbW2gZz05x9Kdh3R0+myiLZlXRAueRkg+4rTvLkfNkZQEEnv&#10;6j+f61iWlwVA3AsRzt64B6VoW7G8mDozBQwX5uCT/n+dZyWo0XdNtTJOOSSuOe/5d66+xRQxcHAB&#10;CYHSsbTbcwqqqrMASQB1H4963bXczHnHOQMcY9PY/wCFc1RmkTQjXhm/A57dzQ43ZDDYx6YOf1oV&#10;WO1d3HcGpowGYAkAA8jHauY0Iktz945LYyR3HoasCFTgFRjOePXvUn3up6H9KTIXbxg5zj+poAPc&#10;ZxwFz1H+f61BJIrDC/N6Y4+uafcSFVJ6emf8Kzbyby1OQpc9STgH8PShAVNWvCqjbluMAf7WODXG&#10;apOW3DG87ec9fcA9+9a2qXA5CquM4I3Y98fhWAP3k2d3B+bHQfnW8V1BlnTbfzGSPgE/MGYe/Az/&#10;AErsbWEW4woYZO0ev0rI0W0MEYaTPzElVyDk9+f89K6KFcqpU59MdTUTlrYLD1BA25/3Tjn86d5e&#10;dwBIHA4HGTTgjcnIBzz1xUix4XYSW9s5zWI0RfZwrEZLE9OxNKsYGAuRxzU+Ad2Afm659adjvkkk&#10;/wCRQUMSPaMZUHrkD5TUiKI1yOF7jHNPj/hBzuJz0/Shm2xrzuXn/HNSIXbtzyB6ZHaopJW2gZ7Z&#10;+ntQ7FmwuSOpz1/Cmk+cAAGX1Gev+NMZXdtowC3r06VC0Zb+HaScfWrzEYJIPI6ZyT7Gm+TuXbtB&#10;PUUxWKbQF1I6EcDu30/+vUv2Vtw3HkD16/5/pVnywqsN23IwT7ev1qGRSvT7zD7vTigLFaSJVzsV&#10;WJHbjOfUVl3FmdxeJVSRuHx91vr6VteWzLxyM8s3b2xUflnd03YP3sc5/pVJ2BmRCxkkeKVfLmUD&#10;Kkggf7X0NJJat8wbDYPJ9DWreWFvcwqsuQ2NySL1FZ0bmK6EU5XOf3bL3H/1qrfYkz5rUqwKFXDA&#10;jHb6VEgWbfuU7gBkDGfoD3rYkt/mAGcMPueo/wAKpXlnhhKh5HT39qBmbNao2cAk9VPbj09KzJrP&#10;a2CuW6q/U/T/ABrcbpjZ5YUEnrxUEkC7QHUk8g4GBz2HtTGtGcRfeEdPvrhpp9OjupG6u4Gfp0or&#10;qTZsrEI2F9N2KKz900533Pgptg+dj7ZyTkd8CnTY8xyVDKpVUHdO/PrSqQUZ9zAj5tg9PYetKW8u&#10;R3zGjbfnTOTz0Oa4T6QVP3jdcNjPThiOR9KG3Yj6Mduec9++frUZHyKu3qpU57//AKqep+VVY9eC&#10;F6H2oGAVtpVDlnO7hR85HB+lSL+6H7sIg3HBJ68dOetJzB5ezlfmOzdyp/w7UvlllCqUJb+E85HU&#10;cdqCJDOoQSKCW4zjBHtUm5lDIcliwKhT938KVlPl7FYlyfvA/L05pW5VWjDIFG5ueFB/kaWgl2Fw&#10;20LvyzZZgx7d8UfIygbyg7seppy5DEZwSoGGH3V/Cje+4soO9m2jA5I9RSLGLGrqR94HqM7cjsPr&#10;SrIQx7dgAOfoRSsgbJXDAJksTjp396cqqu4BY2LAjaOo4457UAKsayTKTHh8cEjB+lKyI2G8zHON&#10;q5Jbn36c0jIGZUZ9q4wWJILYGeKXZhhtG/Gc4Iz0zz6CkMTeFUl18uIE7kX+Bs9fpTtzbMt95eu7&#10;uKTgjcCzvj+H07g/TtTo1XadqqI88MTyQfQ0ACyNuODg9gvNK7IoHyl92McZXH/1jSuxZm/dgLkf&#10;u165Hf647U5SRJgN8zZYAdCv19qdwGOhZmDSMrq2CQmdxpxVNz7XZmBGd3RR6f59aBsKrvXL5wQ2&#10;QAexPvTyGbahKvt9ePrx3pAM27s9euPl9uRj2p24txIU+ZtrMw5yRxT1TdISSrlTnI67fYeoqQZx&#10;kli2QFYnH4+9UthEe3yoVDMP97IGfSnJHtUgkIVBzt65PvRHli5QKnOd3T/Pek2pIzJGx3Mdqh88&#10;jGeKYyT5CigIqDaMqF+XIPQmmllZ1baqjPPBII9qczCJjkbZMD5V5HP/AOqjbIISXCp1YlTtBJ7D&#10;/PakA1Gf50LE8llUjHH9aczjbtJUITj7vJqVZGWNcBgSeD93BHUntTV3IwBLKMY3Y3H2IoAPusXx&#10;hgwBYDlmPv2+nvSMPMWUKideWI4yKkKjb5cbMOoOBz7nFJHHt2qcZC/Kc4Oewx6+59aBDY33bgrc&#10;8ZYnJx6D2okEY+UHdnGfMGcE/wA/elZA3K/K+4Ft3XI9T69KkXO4EqdwYMVXJX3B/wA96QFcqwyO&#10;flOW3cEfhTlQ5BcbSV+6pz+vpirENtJeMiW6q7tlgx+XAznJPrmt2w8MhQhlfcznJUL8qnHII9K6&#10;KdKU9jGdaNPdmJZaXd6gmYoiItpjDyYC9eua6fTPCKQzRSTzG4KnK4GFHsM/e/Sti102OFSo3Mq4&#10;I3chRjoPQ/4VpxwCRFcFShYnb3yB0Hoa9CGHjDVnk1cVKbstiO3ijXcF+ReTtC4Bx6jtVkMvyNu2&#10;hTjafmFN8vbu3K3PzLxyB74qVWVWBLL8pwOP85FdKPPkWbf7zLncrD7qjjPY5qdFaduduT8xJ5yw&#10;9P8AGqtvKqxtgEhew9c9B/hVxbhY8rujRmOcZ6H0/wAaYdC5FG0agTbFZgBzzx7Y7ZpfMMcgO4l1&#10;5bAyxI9B7iqEuqxW5MakygYAI4Pp+eahaQzMjAMM/ekbtjuT9PzpElyS+SIgqGaTGQm7k45P41j3&#10;l40jBU/eFxwvrzkAUu575pvK2CJV3vNK21VGeC2e5qCS6dIxHYLIkmdr3ckXzyH/AKZr2X1JppNl&#10;KyI55TpiO3lrd3uVYRSEeVBnpuP97/ZrLk0G+1iScXNxLHbyMRc3jACST/ZiH8KD1710Wl+HUt7g&#10;3M6qZCwaNJTlVyPvN6t6HtWrkSbGjChDuClRwB6kd+/NXzcuxDbZh2OkWWiWK2ljAtuqd2+9Jxzv&#10;Pc15p8SvGn9kW8sEL7ZnJAUHnOMD5vpz+Ir1TVJY7a1ecE7VBcqfvZHoOhNfKXxG1aS/1Wcbi8ak&#10;jbGeSepA9wf0FY6ykdNKNtTjNZvnuJPNfcZG535xkjt7fQ8Vx+qXhkbJfqDt29Bz1Hvnv6VpakzR&#10;tkNghiBlvl3f3T9fyrBuGk2/vOdwO0cEYz+fbH4V6NKKCpJmZdTNI25sbgM7QMAZ/pVOSMNHuG5e&#10;eH67sDkVduMtuLD5SwYZIHGP1Ht2qlcbQwUAhcgnjJJ9APWu9RORzM8TMuDkdRxn+HsPavWfgb+0&#10;Lq3wf1VY/LS80eYhZ7STJUj1B7Ec15XLGfMXB+dcqcDJB9P51AsLOThQAxI8tujdxVOmpKzMnPqj&#10;9ZPhF+0L4b+JVmktneRzyKn72zaQfaV9Pl/iWvS7/TUmjeaIG9YHdiMYK8cqB+X5V+MGj399pN4t&#10;zYXE1vOnzLJA5V1x/dr6x+Df7Z+uaXDbab4rZ5LYL5aatb/NImB/Go++P1rzKmEktYm0J3R9m/aE&#10;+dgfIfO3bICCOOnPrVVtQS3Z47GM3E7L80h+ZPof8K8xtf2mPC/jrxJZ6NLeskMiZS/RCsTvjlWz&#10;zgjsa9R07R44LfMLDydnmKBgqc+hrkcHFe8b3Kun6LJqV0GvGkZs8sxxz6L2xXSX2nRwWqRSbdi/&#10;MHVcMp9/Wn6K0bQYLO/yjG/gj/Cp7xWljMbndzkfQdeKzYC6XcK0Yt3Qb1GzJHH1H1q5HCI2aNt3&#10;l9h0GPQVkQwzyBcECaPDbc/6z/Z4rfhkWa3jYOWySGyOAe4/Cs2rDFaB1ygjLj7pOOlU7i3E0ePl&#10;cMdo3DjI6f8A6/atFHKoh3bsDk44JphRJMsoKcgnb1x2/H6UPXcnmaeh8z/Hz4czaXcf8Jho0Zie&#10;IqdQgiH30z9/PHPb8ao+HNRXVLcXEbLIXX7ufl6enY4/lX0xqmmpeW7wzxJJG6FDFgHfnrn2xXyz&#10;rPhmT4V+NmtCjf2PdN5trMx+ReSdhPXjnr6V4GNw9veifZZXjOePJPc7K0tjJGJFUZ2YAzx15yKv&#10;2sIWYOwJReRs/In6U2xkZI1CwkhxgHA2juSB3GD+tbC2zIqug3AYHHygY7e4FfOylbQ+kV2V47dI&#10;ozGAFGcgg54zgHNWFhwwcxYViUG7HDen5VZWyVMheGydhIAHrjFPwPLkcr8j8MMdMetYtmiM+4tm&#10;kUMj8dvl3Djsf8BVSW1cssZAZZPvDHzDHUH+lbNxC20pHtZyAPLQ44HTGP51DJGy2rDlnB4GOTz3&#10;/lSLRizQ7n3I/lOB0mGRj2Pp/hVCYzW9uoJKyBSxwNpAJ9f6V0McYkYZAUMCcEA/h/Oq0sKrEHkT&#10;zQzE7sHjB9KrmNIsy4yLpSy7owq7SUAGeP8AD+tdj4Y09NQ0FywVZIZTvYdDjP6VzkdidgYM0iqe&#10;FHTHp/Wuq8CsytqcMgDsxV/lOQBjGPz4r3coqKNe3dHz+eQ9phG+wy80hPssoVMIw+YKck+nPbNZ&#10;32fy0QNuAK5Cu3zZ9vSuquoW24Ckoxz8gA3f7OKx4rUrExDl3XhmIGc9h/SvvYyPy1xSMGaJXXJX&#10;zSBuBbgE9ef/AK/pXGeIJPJt5Crbz33DDE/xD6iu41hvL3uFMgUblR+rN6H9K8q8b60tnazLtPmA&#10;5Cnj5ieo9cd8V0RdldlKPN7i3PO/EU4a7WMjcqMWbjjpwCD61z94W8tmaV/MYBCF6Vqyec2+YkFd&#10;xYuemc9B6HpiuX1m+C/e/dfKSdwwAM8ceo7/AI1w1qkqjsj6LD0Y01dnPeJtadWkTLSbvkI6A44P&#10;I79K5f7MbxiWKlshgx5wM9M9Mf41cmkM0xdRu3H5W7eg49OuKhkcIwRWKjb84U4DD1HoB6e1dlKi&#10;orU5K2IcnZCNshUeWCGyBhzjJ65FQKu/eMNGgO4EfwjuBTpIt3zMrBc4Ixkn0Pt3qVbbd5rSBtgY&#10;AYHJP9/Hv6V1HCNji3ruAYknadx6n6+taljZtlEDFsY+70x/s/mBT7CxZWG4Z3ZAGeOvT2x610On&#10;6V+8QnLhWwRsz3yMf59KFcNOo3TdNdsRhMgEhVAz1/wx+tdnpem+YyhUyMh8nkAjgkfWjSdJ+5Gq&#10;oBtL7mY8DsM12mi6QwZGRGIwCAB1J7/UenSrWpyzsM03SMFWKYYnkMMD05rYbSEjhlIEZVRtYNwz&#10;nPGf8K17OzFrEsu5jg4beOV45O36fzra0zR/OxNcpvJGQoAz9R/jScuUxV2cfD4RMivLNwcbuflB&#10;z2+tRXXh9YmP7pgq/jxj/PrXo5tMcuM8YAb7vTG76AVm3FmLmQFYy23Lcrz6Ak/571h7Rs1vY8n1&#10;PRzKAGxJ8pOcgA+mR0B61a0Px94h8GLHbwvFe26f8sZGO5cdhJ96u3uNAErSMy7Q3DK/QjqM+nHO&#10;a5zUtA3Qjch8rJKs33TzjrQrS0ZrGStqet/D39qQM32a7fymjVc2moPz/wAAl7/QgV734d+KGg+I&#10;I1AuvsTtj/XH5D6gN0NfAlz4ZMzOoVpgpyTt3nA6gVveHW1XRXH2W5lgt1IcQyDeg7c56Guerg4S&#10;1WgRnZ+R+hG1Zo96urxuDhlIP0+tIsmNxCYOMjB7etfL/gz4ia5pzKBcNbpt37FUvEWPdlPIWvV9&#10;G+NMLYj12xEBOFNza5ZB9QeRXlzw84PuaqpFnorS+d8iqWG/J9quQjd34JzjPNVNLv8ATteg+06f&#10;dRzxOM/Ifw6VckUWsO9goODjdxiuSRqjhPiJqRNxFaoNwXBbA6f/AF65BY97tkYAz8pPB9c/X+lX&#10;dYvf7S1SWTll3dQ2ORxn3zVSRPKVeNq9wPWu+nHlijCb1I52EbBtrBtufz6HPeqsjncSTnePkHfp&#10;8x/GpXc/M29gB06YIz+tUp8IznJULnAZs5HU/wD1sVsTuOkmVPnBBU8be4HpVCbazK+FK54Ytnjp&#10;yKSaTanVlBxnswB6k1UWd4piy7RkAKOvtwewx1zTGdBaXLMsUQYgEHK+oHb2rrtHh2qq5C+2O3X8&#10;a5Hw7brNKGJbnpxkjHQg9+a7Sy+aRSDw2fwOP8msqmmg15GzYLuZCeB2XPAOeordtY/MbHQdTx1+&#10;tZenR7YVA5K85x6d/wDPpW7Cu3ksNxPbkCuKTN0iVUO3A5PUk9qnXCn3zz9Kj27WAIOOeO/tUjHo&#10;Qeo57YH1rEY5W6kdvfOfeg/Kgycnvjmlx0G1vfI9Kr3Dg5zyM4+Xg0hleecliMgA/KuTxWJqVwFz&#10;nB4yy9setWryYLu3AvtOcAZIauf1CY7D84Jzu4559vf1rSMQMvUJvMynQA7uBx7Z9qTTLRrycNtE&#10;qqclduBkc1XKtczLFgq5HL9AO+a6nT7cW6kIAOM5I+b2P/663fuoLXNCxtxCqD7wPzAYzjP9K0Yk&#10;+Ylgx5AJA61Xt1GRtfJ2464x61cjQquN2fUqefyrllqxkq/Lx0xySewpBxgk8jtSYPOWAUdFZck0&#10;/btYKDlh0J7Z/rUjHqCN3OM9Qf605cnlSzjPfgD1pAw3fM2wnjPrRuOAxUttHAzx9akADHrn5W4J&#10;br601S7McHj8Oacsf8WcbeP/ANdSFdvG335FMZH5YwCcnvn/AApPvPgKSucgY71IPvN0yeSR1+lI&#10;23Zjr64PNIBm0Nt42/Sk8segX6CpFjP3gCB7jqO3FRSMWBX7noPWmA2ZiykcKGOM1AyltuACMZGR&#10;z+FSMA2VOdvHA5xTl2nIz7nAxz70wGj5eSc45471EzCNgSflHTPP51JJIFUY54JGBzj0qhcS7s7G&#10;6HOV7HvmgkWV2Ck4Eje3+FZt6vmLuJBPQbvX2q20nlqcZyefx96qw5urwZGDnP0q49xBZud3lS5a&#10;cDPPQ47g1PIo3ADau45G0dauXVjFPAiMjK6fddTyvv71TtfMhZoLpjkDKy4xuFVvqIrNCM7hzj/O&#10;KgaM5Ct1bqPetJiV7AjqCOM/hUf2dZlCgYYH7o/u1IzGktyzEmDf/tbaK34rUMuduATxgUUFXPzb&#10;LbskNyzYCsMMD1/EUBTJE7lwrK2FAAwB7/4UzazsN7+bIgOGxz+H1pwzGOgQY5C8jGO9ecfUEjEq&#10;oUfPu4jB4BP09KYEcKrAGVjwApHB+vtRCy/KPlUcFF3ev8jSM0e3O/gE52k89sexpDJZMriRWUZP&#10;7x1Xg/40sbKoTCsSp/i659BTuzeWpG4BA2QQVHYimqwZTtZtnAGehPerEOCiQDcGcZww3enT/Gms&#10;rRvICdrNzlf4vTipPL/g4wTjcOox1FKu5TtjUb1BbC8lR657VLErB5cqnfgKWH8I5Prj0xUixs3K&#10;jEWPlJbp7n61EylpAdzcDG7PAPv9amj2xyK/QsOM8jOKRQnyrkMmz6n5R9R7+tL8qKvBAGGx1z/+&#10;qj5I9zKWGMfNnP4c9BQihV5Zs45FIBu4wZYpny8cHk/UD8aeFMaliiAtwNzYJ96JC0gJwqjrlem3&#10;tk0mVbPA/vbQM7T7GgBPvOoAYqvAIbAX3xT4fuhOD/e3HGfT2prKXVi7ZAIZfVz7ijcNwwNwDHcp&#10;6fhTAlVR5XQ7B8oZj91vUn096dGojZQULBv414Un+6B2+tRfwq5J3fcCjqCP0NSLtZyUXKjgsc/k&#10;fX8KQCsrKpbcS6nGw8/Qj2pRG0W0uyhmHPIYKTQEZdz7TuCn5shacibW2sqk4ypHKg49aQCJIVRW&#10;yfL6MUI/PJ7+9SsTDiQIZFPyMgPI/E9ePSoeFdWKKDtw0jdG9sU9YQrR7VJxxndnB/8A11SAcy5I&#10;yqjqQemR6fWhPm4EjMrHCqOGJ68il2ZUAp+7HQsc8nqcU8pGISCQFI2E55z16+9MBit5ce4HZ82M&#10;bTkf/Wpy5hxuUyY3YXPqOx9TS5BVMEAYIwo5IPt9aRXkk+VmTeVJO09h2+tAAzeYqnduUgL5aE9+&#10;/wDn0p3lr5yjdsbJIkhbj0249aVV27Nsgxjcp3Y3euPX6Ur7FXeEZAMBhgcEDjj/AD1oAFXyyQA2&#10;wHAQjOB9aGZd0h8zzIiMFW4wPQnv/wDXpysvlg52ovIDdPcZ7/4VbtdLnvX+SIPtbYGfgD6Huaai&#10;5OyJbUVdlZ+MAjC/whVyMnoeOT6Vr2vht3UvduqOw+6p3MB6nHQitPR9CbTmzboBOBt+0P1X1AHp&#10;/Wte104+Yd5zk4Z3xubjgY9f8K9Cnh7ayPLq4p7RK9tZxW6mOKLzScZAGNw9R/ntWpa2qja6leV3&#10;Bl4HPHT17fhUkVi0caDy2zwQFONp/rVuOHGdzeXuPORyeOTiu1I8yTvqyPyWPBJVhzu254xjip4x&#10;56t/CxAA2jH480+OFI1UMGB5ztJwT2/TFTbRtdSSxQ/fYc498ev9Ksz2ZUdm8ssyqOo+UEZx3qGT&#10;5iWDhwON205b2x/WtR4i2zAYhOMDlRx3PpTPspDFcndt6rxgj1zQhmUfNlcBNsjlfkBJHzDvn/PS&#10;nIs8+dz7EbJaMHuPQ+tbK2QWMqyMwwVAOAMn09O1NbdM4htxv2qCxUYx25J6CmSZos0jhWWbaoQ7&#10;flOSCRnb71Yuokt7dZ75JIIDxDZw8yykjp7D+Qp15fQ2Mjqjx3OoLgEkfuoiejAdyKoLpc19fS3V&#10;1KwnkTBVifmA9fb2FUlfVkN9ht80+pssYZTZxvlI0HyA46n+8e3oK07O1js4UCs+ABmSY5f86bGq&#10;R7EjARSMKqLgDHUYqwq4UeZ8pUEnjcPbIpvYXqW4T/rN25lBAG7v+PQ0yRmkIGSABu5HzDJ7Ef5F&#10;P2ttwGGFAKqflBJ6/wCfekmMcPmAg+UDuABzwR2rIo5P4gXptdGvWWU/cJz9Bnj34/HpXyXrjJJN&#10;I6svmvlznjg8lc/TH519GfGDUhb6bJGGVpmbeNvYdBkeh6V82alOWVwVWQDhg3IAPP55OPwpU9zu&#10;irQOTvoxtbMPkqsZycEMi9Qcnr6Vh3EJGQAW3Yww4J9vQV1F0v8ArQ8ilsDDbsj8fw/hrHubfzFZ&#10;hGWRshNuR0HXPavUp7nPM5qZRljIu8E4kVeQvtUEkDLuY/K7dNx5A6da3fsIfaUUAnPzKeTxjrVq&#10;y8OSXGEKMkfmYDZ4xjr75NehFo4JeZzP9nS7gFSMkfMOflHfr61dj8PvIw6fMuVCncdvf8feu+0f&#10;wXJIciFSob51AOF9OD39sV2Wm+AGZRmNFXjAQE7h7+h960vpcydloeQ2fhqVXw3yKr5Cyck9tvt9&#10;c11uj+C3M0agL8vHTkjrnA9K9ctfAkdtGRgFYwCqypkbicYb1+lbtv4ZjtywEZ2/9c+56EEduvHU&#10;YqeZMiLcjz7RfBpjwxGWxtXaDwRzwen/AOqvePAfxF1nwfbpHLtv9O2fvLSQ8YPBdB1BFYcOjhQU&#10;cBsgDYcAepz7VfW3CryqnncXXG48cfWuaooyXK0axm4yue+eG/GGk+Jrdm0+5LXCAK1s5Cyp9Qet&#10;dKpMkDBUJxwcDBbHXmvlKe3aGc3EDGGT1V8he+Se30r0Pwf8bL3Ttlrq8bX0CgATIdsmPde+Oc/S&#10;vMnQcdjrjPmVz2VsRuAq7QCMLjkZ6fStmCx+zzCSGQmBlGVJ53d2/H/CuZ0TxJpniuFZ9Ou1nUHD&#10;Lu2sPr7V2llIs0KfMp2jPTke2K5JKxd2V9oLFwNo3c8cCn/LGzEHaP8Aa56n0qe4h+0Nkfe4wev4&#10;elQyRhs54zncR/OoAh3bV2P9zbhu4BJ7+lYHifw/Y6vERqWnRanbRctayrkNn07+vT6Vv79shbgP&#10;nO72/r+NIFVuVySq8K3X8PrUzipLU0pVJU5XTG6P8E/C+p6PBLpdxeWURGVVZd4Q4z0Pp2qS5+BV&#10;ygzaatHMQPlE8WM/XH8qu+FdWOh6kLdspZ3BwoHARvT8a9LjlyoO7II/L3r5uvhoxlqj6Shjatla&#10;R423we8QQxhwbS4cEnaJMEfTPArOuPhv4jtmG/TXYg5/cSBuT6j0r3cyfNg8t+QPNL533uc8ZC/p&#10;XDLDU2ehHMKqPmu88O6hpwDNps8Jxjc0TcfTFUDZ3PlsrW8u5QSHEbAHHTt/nFfUZl3Hbuwc9PpU&#10;LfNIAVUkdAQOPesXhY9GdCzSS3ifLBtGjYnyjHHj5laM7MDkgD/GoGVUcLh0Eg5wpzu6jHHSvqh7&#10;e2k3E28LYOT8gPSqsmn2n7ySO0hVsH5vLFL6rHuaf2p/dPmNYSitsWZD94sYyS5x1AHXPTHatfwf&#10;DcLqzGe0ktkljYF2UgLjoD+ZNe/m1tY3DLFGCRwNg/OsnxfF/wASOUIFwrhhx79T7V24SkqNaMkz&#10;ixmO9vQlTcdzzC6byxJwyDt3bGeoP1/KucutQMjHeY8BiDjsfY/19609YuFWSYZLBT8wDYDetcPq&#10;esJbxzs+2MZ+8x4KnrjH8/av0GnFs/O5bmZ4o1wR28rTSCNc5JJJYjPb0HOPpXkmpLJq2opLMGjL&#10;ZZAP4UHr3GcVqX2tN4q1qeKFmaxtV3SN91WfoPpgZ9ua53xRqotY5VjWMHbsXJxx12kevf3xVTvs&#10;juw8VH3mch4w8Rx2cZjt4hjHJQ7SFzyPbv8AnXl2oX0mpXDoZCUzlWRs59Mk/wAvetLxJqst9cR7&#10;5C4UkbWOAV6fiP8ACsmGEp0RR1wdpA9sfhmtaVFR957m1WtfRbCxwtBGGSKOPcp+RTwB7+vFOhjY&#10;uoEcexl+bjrxnaPT/wCvUtvb+YqFBvQZARj8y/T19x24rZs9Ld98gjdpMjcp6sMdOOorqOPmMiOx&#10;LMqqfMVTkqykD2GP61r2eknzB+7bOM7GwMrjngfz7Yrds9GMm3MY+ZSE6qMj09P/AK1dFpvh85Xb&#10;FkqAdy9SR2//AFVKFdGFpukneCq4LqUOFJVePvEe/HPtXYaToL+XGrKr4C8dCc9yf84rc0zwp1Jj&#10;VUUlupbB/wDrZ57812+jeGQqcoA7LnGMg+vFU7HNzNtowtH8NOFVThmJyZDjaOemPT6V1dvpyxx5&#10;KgKcqfM+8M9DjtWla6akLZGS2eJAnJx1rYt9NDZ3ouBjO71I6fTpUSmkZ2bepm2Olr5m+42iTAJR&#10;/wCFR0zjvmtfy0SMBQsag8HOCnsPVasrbhYW2fKfvZ6D8T3pjMGyFUcfNyMHPTvXJKTkzZRsUmjX&#10;ngqSMnJOBk/3f88ULGJIn2n5S4KlhnkdcirTx7Y36FlyQuO/Td7VZ+ziNduSA24bj2yMZFTuBkNZ&#10;LtK/wlPUnGOePrWddaUzKCqo/wAuWEYwOf4fTpXUiMMqbAzMvy7VwO3vx+dMW2WSTYCq9VIHUDr1&#10;6e34VonYUtjkP+EYRWGU2Nu+XgqAMccD/Iq3YeEXVWWONu+SW5/Pv+VdvZ6fFICxyVPQeua0rfR/&#10;M25VhnI3E8/8BpSqsXIcto/h9oU3eWr4O3CnbhQOpz/Oult7NolUsmE2hQzDgg9eD2x3roLfRxtH&#10;mKrYOflXkgnv2zU82jiKIrCrEjJ29fzNcsp3NFHscXb2t74dv/7T0CaS3uAwJgZ/3TD09q7+P4nX&#10;Gt6R5E9j5F35eJXXJi3dTg9feufkszG2zbweSrDGPr/nHNNZTG251wCuOpz9OKiUIz1aNE+VWRYt&#10;2DSDcpw3ze2Mc4P5U7naWDMDj5ew49+9OWPyW8s4G5QWA449KZMBkAqzbQD1yPY470DWxSmC7mO0&#10;HrngHAPTH86zJpDhQVVW4LH198/h0rQmAXoMRgkFe3Tg4rHuG8yTBKvg47k9Kol7WKlxKy52kfKC&#10;WVTnP19vWqCSEYDMq+YwzkfeyabLJmMHeCuCqbeTnp174/nT9NXN4iBhs2bNrAYBHI5745/KrSH0&#10;O80G32oqsz7QpznsQQD/APq967HS4jPMvClcg7ccn/PFYGgx+TCjnlsBgx7EjHT6V2ej2qqi8Luz&#10;n5R71y1ZajgrmxYqq7QHVyBy7AcY9PWtCOM+WO/Y9iRUVvgqSNu0HsO9WI8KwHRAMgHk571ws6CT&#10;BXgHGOSAPXtSlvLUkqST2PWkAwDjnpj0FMkdWcAqRgbt1IQjMFQgc8+v9az7iYkMS2QTtzz+WfWp&#10;riZRvz0znC/xelZN3cNyQcHu39aaQ0Vr64VlI3YLHarFuBj19a528n5A5IXBwxyM+3pVu+n2qxID&#10;87QAOPXp6Cq+j2r30zySHMUbZ2Y6nt9a2UbIZd0vS/LU3Ev3nPQrksM8Y/z2q9PeLbqVBVS3Vk7j&#10;/ZP1qxcKY4zyFIxjPGPf8a5jWrzyWLAfKw3BfxpJczFc7PTbs3K7htXdhgVGTitBef4dgzyFrlfC&#10;d35kIG5m4yGA6dzXYRqVbcp5A/z9axmuVjWo1VIBIznsAc4A9fensPvknOexHNI7BcYGCOQKVRt+&#10;bJGTx71mUhqqGXLZY57djU0aEfNtxjpg9famhdzZbdjB47ipVXcoUtx+XAoFYcigZUNjtS7flXI5&#10;boB2pFyuSF69MU/7oJwRznikUM6Dng9fXNJ1f+8aXgqCQSc52jpUTSBWPzfLn5jQArkMxJbbnvz1&#10;qA4ODuAHT5qHmHQnjtxmmEhvVzjrkce9MQrcNkFj7e9MaTvkEds9fyqGScjLDc23gADr/hUW6VsK&#10;vT7w2jP+frTGE0gUAlti4y2e/tUKqZAHH3OuNvU+tXUslXJk+djzk9qWZdvf96Bt24556GqJMTVG&#10;MceRlTgL15H0HeoNHYGbfztDc85z7H3qxqlrJIrYZUUcjufqKx7SSezmZZGVExg5BPFaRWgjssBY&#10;2Kghl+8zc7aZcWaX1rEHB3p+8jZeAD6fSizYSR4Ls59/p1qfaYmxuYLj+HpSsSYsU5lkeOUiOaM8&#10;xkdD2we4pzRsrt5gz2wOBn2q3rVg0y/aLcbbuPAGf+Wi9xVe1uIbyzDhTu+4VYcq3cH3p20uFx0e&#10;UXarKQD1cnNFNlj2yEBWIH92ikO5+brxryQ29sKQG6j/ACKd91i7HhiUWPsxPY4pJG7kF1VSfl44&#10;7fX6U5f3cRfIZVO8EcMOOmPWvM9T6sT5WbIyDtByq5Ax6etOXI3qoGchTxjI96VSWjCCRRGGBVyO&#10;UB/nmnTMVUAsq5ODtGWP/wBc0gE8sM2I1Py8/wCNAjDKGAGRgBQ3Hvgd6f8AI0qBBIFJwGI6r6n8&#10;ajjkCAll25JBVR0/2gKoB6gBvldSWOXyeNv9DTshI9u44U7Bngk9sin4Z1CbATwwO4ckdTxUbfu4&#10;8szbMndx+h9aTGPWPYORufIJ8vglh6g/0pNw8z5wPdQ2Ny/40pIwdylm4ww6kY5/KkLbcxh5AxX5&#10;Q4yBz0z3z2qQJFYFm5zgZC8gFe3403uuSCzAkB2Iyc9QKfuMgLFOD8u89R+A/lSSKhctuy+PmkBz&#10;vI7A9vpQAiqI9ocHzCSRg8j0B9KduXhcZVR8xUcj/wCvRgr8yMqv0fK42j+RFOGVPB5YfIJBlD6n&#10;PagBruVJ5OW+5uGSR3ye1EapHkhmZOqrn/PFIu1iDvKOW2qF+8p/wqRmDN98bs4xjr+HamANiFpG&#10;HTHAY4BB7fhSMSzZUF33YCr8pIH+H60/ajbvn2nHDOv3aexXzmB+RWGOOCV7En2P86LAQlhwWIdg&#10;OAOD17jt9afCrSZKqQjDDKfzJpysrSICMAKSdnUfU0m0y+WjSOdq42Lgbh1wT60WAe/yhS4CL1LN&#10;yFPYgUSFodpKgAnvyAxpF2CQYGAfl24+8O5JPepIoz5fDiNmGG4/HvQgE2oRgDYehweWp8OFKZDk&#10;NkMQABx3x9KFBXO3OAQF+XDevAoiBcAIPkZss7H16gGmARRoqn5iAv3WXg/X6UL+7k2uwLqpAIXB&#10;IPt3p6skfUu3B3AjP4URzFA370KD9wYzsX0/H0oEhyxmRdkSh4l+ZSpyF9jTljkXMgCEMBtZhyo+&#10;lJHumk8vy5JAxPyjhyfTA7VvaXoMj3KNIyiTghVGcL6N2yfT2rSFOVR6GNSrGmrspaXoL3zKsu63&#10;jZfUM2M8n2+p7V2thpcOl2aqFVVjbgk56enqat2OmlIgscbfMMjGDk+p9OK0YtPKs0u1QWGCoGeR&#10;xgeo9a9anSUFoeFWxEqj12KSwliDjaGPHbn1x6VchhCqNyrtYdR83PqT6/41cS3KlQxWRgOV7j6e&#10;v4VNFaEq2QEPI2gEDP8AnHStrJHK53KKwKqryGbOCMHA9eDSrvYHy32jGVz6n+XSrrW52sEw5DYY&#10;qPyJ9h6VBcHKxKAWz1HqemPw60xrVEaoGZ+ny8EdMVYhty2UA5ByV3fd9sfypbK1eQsoEYZec7SR&#10;gda07azRsMY8gjALcMMe49fegWhEtqGxt58wYA9Mc/8A6/rVhYcIATuYY4UY6dhVhrd1kDAA9/vc&#10;/nWVrV59nseW8kAHcVPCqOqg+poEtRtw6yRtLPMtvaLnc3O+Qdgq9fxFZNxfSXrtZWai2tV+aRou&#10;pX1c/wAJOPujmuevL++167t7e2dYrqRBGxZSWgHdV/qe1dnp+nf2XZxWsPEKAud5z8/dtw+9Wrjy&#10;q7JvrYoLYxWc2dxlZxtO5ePbH+NPZtisEZj8wYg9U49farTIdpAkVsL95x8uen8vyqtJCu2SPAZ0&#10;UyFenf17ikhW7DYRwzscDIzubjJ9fc1cjj8nAIJA4wpzj8BVbdtkGRkspO3qGA549MGrMbrHnMix&#10;rt3Mo/i9/wA6Yyba2AXDcKfl3fdxyfxqpeXKxx5dxlfmG0dM/XpUzSr8+f3eF4OeNp/xrkvFGsJa&#10;W8xdmjeI/wCrfnf7se3as3oXBOTsjyb4raw11cLCgRgNxKk4znOT+n6149qCrK2Fl3B+du3Hbqf5&#10;11nijUhfahcSPLvkUklyDtPv9f8ACuTu42YBGQlmOcHgtjt9Oc06Z27Ix3QTFTy7Dk7O4/wzURth&#10;KSQrK2DvbbuG4dDjt3rTSzeRn/eEFhn92Puj3rc0vRD5qFI98i43FW3bBjqT/F3z9K7onNLTcw9P&#10;8PPNNMjIFLKu7bgnPX8q7rw/4FW72ysqrFnaw2FiO5PP1HFbvhvwi0ewGMcMSoQAAKRzn1GM+4r0&#10;vQfD6rhgnmEfJuz3A6HPfpW/PynLJps53SPBoidd8Ue9VClCCW2j/Guit/DYgVSsSjcOqtlgp/mP&#10;p0rp7WySGFfLi2kcmJj0Hf8AWrC2oZSq7nPow4Ppg9zWftWcrjqcvHpSLKrJEjA5OxmxkgYYnPfH&#10;P9aatmrZAk+XG3gYwDzjA/pXUyWrqCznc5bG8qGCk+tVprL5sltxwd2xcc9cZ9x3FUqhPLYw/spT&#10;qiqu4Dy5uT+HtjFDxCT5l2kOSo9CetXpbZY/LdIlJY5w2Sai2+cx/frnJB5HzLjkY/lWl7iMa6hD&#10;BTjcHAcMo546g/56Vhah5tvhs4T1J/lXZtbNIrKBiNuVUtzxxx3Hv61Tl04KSFDY6GMHJ9NpzSdj&#10;ojJJWOF/4STVtDu1mXcu08SKCG+mfT+dd/4L/aputNkW28Q25lgH/LZfvLzx81YVxo4VULAna/KB&#10;sfl+H4VUi8I6XrAaHIR/vYOVx/8AX9aiUIzXvI1UkfV3g/4kaL4zg87RtVgmDKD5LSfN7/8A666a&#10;S+eObbNHsXbl9vVcdDXwxefDu80OX7Tpl3Ja3CtuSe0Yoceo7fhXaeD/ANobxT4FeO18SW3/AAkG&#10;lxnia3XM8anvk9a4pYV7wZaqLax9Y70k5jcPgZ3KOVXHQ1GwVvmAG0YHT9R61yng34leGPiBFDJo&#10;2pI07L/x5zP5c6n/AGgcE/UCuiaRoZGVmBdQeQeOf8/rXI4uOjRpy9R9xGLiNkA+bGQw42HqD/8A&#10;XrvvBfiBdW0/ypmxd24VZFJ5+v49a4DzI7hmJl5A4VRyB6YrOm1ifwzqFvfI223Z1S6VOfkPAYfy&#10;rhxFPnR20JWZ7jJJIVwrLnrlu/tTXcMysArHJB9vasvTdSh1KBZY382MoG46kdsVZ8wwjk4BOBu/&#10;r714jXc9IndnbcDjg8kn+VQzXCxybQxY8d8/rULSZAILLk9x2+lMZQrFieNuTheDz2qLDJfOLSN8&#10;2O4XP86bJdYyBubB7e9RFmXLMFUbiPrUBl8sHbz1JHqx680WuO5ZaQFvn2l89v4uK5vxxqsGl+H7&#10;lpZAjTMsaJnJJ/DtU+ua3baHZSz3cmxMfu1PLSewHrXh+peKLjxT4jW5vX/dxxEwoekY7An+vvXb&#10;hcO6k0+iMq81CDbKXiHUpB5m1lyPU8kfWvFPHvi7as1pa584jMrqenYqOx/lXU+P/FqRySwWkzEM&#10;SzMUJO0dBx3zXmLWrSybn3Sb8Afw7yemT6Zr7mlG0T5i2tzQ0VU0zw7GBgvK3mOXPzHPT+VeceLt&#10;UNwxLBXVQx3dPlzjBHeu+8QXAihSCM5xhAB0YEd/oQPwNeX6vhvmYl1Tj0HHf6Z/nUxV5XOnm5VY&#10;5Ga2ZsMSqZbcrE5AHb6U+GIttaJW5/u8YX05q/NaAMzMDGpbKsgBJ4yePpV3TbHzpckNj0/DP612&#10;bHLcTR9NeVRIFV2OF3kY/LHP/wCqu50TwybghlJbLiP5VwSwH61b8JeFxdMgI2OBny/vDnuO+MdP&#10;cV69oXhhY1DrFls5LEjhOOg7Z4/OodjOUnE4jTPBsm3aZFVnGN+z5Tz0Pfius0/wqisjeVld3BZs&#10;LkcZyPzrs4dBjaQgoD8pOe/HU7en/wCqrlrpqLCCql0wPl3Z24OQ3P8AKsechNmHp+hxwxq3l7gR&#10;hnDY6deP89Oa2bezbIQIqnglmXhiTyCO38q0I7ETSO4BJMm/nI2+nHcn8qvrZNHsG3av3l5yxPqP&#10;c+lZSqGij3M63sxCyjo2Cu0HJ25yQf8AOKmWHa2Mbs44Y498e9WGO7CiTlm+XcCMf4fSg45Djbzj&#10;5T0A7/8A1qxua2RWb5WKo7KzHPzdwPTtSCFlJHlq2cEdwff8PSrBX5S3DKeiqvP1x9e1PgtyZdxO&#10;wZ3cHjJ/rUiIlt9su1huLMoZjyD6Cp2jAYkgjbndu7D+lTQxjqQCv91f72e/40+RWVSzIofJBLNk&#10;MT2ouSUZETbkp8zYHsT2zV61tQzYdSZV68jC+/tQqGWSPcOF6Mccn/61bml2JZlwD97AHqO/NDdi&#10;Wh9jZ4RF64YEEDANblnZhQflKBcruIyAOv6+1R2NmWXYAQd3zKfbn8q3rO3XahC5JOdoYnb/AJ/r&#10;XPJlxQkNj5ZwzZwBke5/r70s2n7W2t93GPm/pWnDCo2AYkVfTj86n8lnY4GUzxyCfc1hzGxyt1pa&#10;NkMi/N+HHv7f41V/skKoOeGHGMHJ9R/+qute2Mkgzj+7uxk/j7f41DJZ8/LHhiCcY4I780+fQWpx&#10;s0BjBduF6Bepz7+lZ9y21gVYs44Axj5fb/PauvurWN1yVL9hjp6ZrDvLIN8wyvBG8jnPbitFK4zl&#10;7raqkKp8sn7v+16/1rC1GR5N3l7mIHzkdSD3rqNStCgjOcgDBVRn8B/jXPX1muwyMrZXDHnGSTWi&#10;fUOpgTzGF3G9cRja3HQHngflxWt4dh+1yRfKr7lIBxyeeePbtWNcKWukwnmMOhwQcdeB3/H0rtfB&#10;unszRNht+3O+Nc9+fxIrXpciWi0O70W1MhRh90AAqe5Hb+tdnYRBMBVORzjIxWRptukMYRFyXx97&#10;1robRSEPyqhx0I/PmvNqS1NKehZjQbQqcn3POKlDLk5bn1x3pvPAK8E8EHge9Lg8jbtGOeRya5jY&#10;RpNq5PLdsdveq8jFQx5YdTuHSpGm85vlHyjp71RuJsrnnd14PXnjFWhWIbyYr8u1gTwCCAD/AJ/r&#10;WLeTlSSATzgJjJbPHH+e1WLy62q+G2knLA46jtWBf3XmLjb8vQDJGP8Aa/KtIx1GRTbrho0Aw7Sb&#10;Qd3Y/wD6q67S7FLW2xgrtH3j1/8A1Vg+GbX7Zeec/TJ7cbR3H412UaiXgj5ey+n+NEn0JMu/UbTv&#10;IHBPUZB7GuG1lg0x6bsA/NwMeuK77UpFjQ7wrcHOF6//AF/8K4DVz5kkmBkk7S4B+X0P5fzq6Ymd&#10;F4KysbMe4GG9QOua7VcqBnOcYGK5nwrbiO3Q5IVVDcdM9vp/9eurUbV+bk4+lc9V+8VEiWEr0IC9&#10;88/hR824befQYz+VSFuuOWPp3pqjacryTwB/Os7FBGvyg7h834VMo3Ku8AbjkD3pyjoc5z0z0p24&#10;DtliOh5qRoMlV5Pvz2pg5GcFcD1/lSEncFPT1zn86RpAOvHGQc5NMoGkULt/u/3e4qpI5PIHAJ60&#10;6aQtgMowBgY/Q1VaZeRu3N1HPzE4oQiR5CoPUDGevNVZGZ8AD5fY8/hSBTNtABbPO0dfxq/DZrHg&#10;9WIx1/zirQrkEdqcFpMoWI4zwKs48tWYDac5+U8VLgKroDjHUf1pWUnI3c5xgjiqRN2RNhVcL04H&#10;vTcFiDg+g/H1qXG5sjlsfxdRTGjCsc8c8v3+hpgiheQiRcA845J/XHrWHeQMrBgCD1wvJI9Paupk&#10;VTt/i29O2KyNQRFTJYJ3DZ5/D1qRkemXB8sKGCnAx7554+lbMbCTHHIPc/nXLQ6hboQpYtjnO08e&#10;1bEOpblbZHKzEDAZcDPoarYk2EYMuTkDkYrnNevLbQ/Nv2fZHtxNEFLZ/wBrA7+/WtNReXa5mkWB&#10;G4Kx8tn0zTpbARwgRqAF5C4yfxJ6000twZxZ8S6vdgS2nh+6lgYcSE43e/Wiu3W4TaPtG7eOm04G&#10;KKr2sf5SeV9z8z3b94hba+0klSc59D9aNxaXIYLgZEh+Un6e1CbQ7fMqgLhuM5pW3eY0bq21QMs2&#10;Bn2ryD68coLbDhSnVFb9Tmhcyb1TcQ3yhiufxFN2tIpX5goPzbBnn0HpTtobJLMhHyBzknrQAvIj&#10;YIxiCqAHHXg8ginMitIZIl3Fh+88w88U7hFRdpVFJUcg/L3xTAok2rkE/dyvJA9ff8aYCxl4d2wh&#10;VPC5Gecdc05XKMApztXOU7E9896YGUEAgIScIwOeh9O1StGfMUqd20EOoPC/jSAa0e07duVIzvzz&#10;n/CnMGZvLDspwcKx/rSBdrxsX9lyen1/woMoVSo+bv1x06YzSAftCkBZOCo46hfwFChQHx8m4Y3L&#10;049R/k0iYZTj5yq5bAw30/CpCdyqxIPJOf73HYD0oARd/l7Vchxj7y8fl/jTkfduZTH5Y+baxOGJ&#10;7Ef4UeWTvJbKuOSOoPWn/dj80Ky4XCtxu5449/rQAwSMwUt8zt8g4yM+vsKk+9MEEm/AxvVePYD1&#10;+tQKw2k+W6buApH3vU+1T+WZoyZBsGBuVB37A1QC3ACbNytj7oYnn/8AVTPLZY9qsrbhuKnoMdgO&#10;5x2pWUjYT8465PO32+lLuTgLuXLFtqLwT3/GmAoxleojPRQvUf0pRJ5JkyxClBv3LkkHoaGI4baw&#10;CHLEkcDHU+v405v3aozYAb59ynj6e9AC8fNtfKkBSzDIHpg9/YUjRmRhzuVcKF7H8aEDSwsoQjaQ&#10;X29OehHvjrT2ADAAZ3dJF647ZFSAbWklVSxyeFbqB7CnJkjziWBXA2r2UdeKWSERwgPuO5hsRTnL&#10;dvwp0kTKRJIqyHOOTjP0PpQIerNH8qKGO35s8lvb2xTrGzm1GTyYoy3PI2ZAyOM4/Qe9P0+yk1S4&#10;ijQKjYB3ZyEHYYrtLXSRC62drgsp5kHJPq316110aPPq9jirV/Zqy3Kmk6H5O2GNjJImMyt0TthW&#10;6muotLMWKIrhVYHjIyc9zn1ra0/SY9PsUVDuABBBXJOf6VQvMLJ95cbcgnoRXqWUVoeFKTnK7Zat&#10;FS4dQIwW59geM81pw2ojUhTsxlScZdfYGqOiqJtpzj5cfMRzk/49K2441VW25kzwNwwfy9femZPc&#10;q+TuBD7Q23OAOCP6Ef1pfLIjO1VCgYHPH19quCMts3glORtI69vzqHYM/MASDnI6EHtTAz7wGPCs&#10;c87tw468YwO1VorcvMsuCJD8pGP1+lWbhxuZA2WwAVPPHpntVu1t3+eR3wBw3v7DuD7Uxp6Eltau&#10;qYXCAAkdicdh7VbkIjg5OVyFxjk4GelPjRQrKi7l688kY6Cq8shOCSW7EE9vT/PpQSRyNudmjb5c&#10;5wxyF79f6VQ1S1j1C3AdjG68rgA7fQ4PHWruMSB3Xe2MDB/lUEit5aqVAdiQ3XAweKARS0/T4tN5&#10;iyHb787HJI7knvV2OENJnG7JxxlTnqBj+ZqS3hLMckgjnnjj04/yakEglkUlS4OT0xj1wKYyvcKd&#10;mJAq5B6Lx/nP86o3CBo1RosDAINXpF8pkwhOAVyvPWs+ZxuIG8Bk4K/Lt7fhihDkVXcFdoEZcfNs&#10;VSVYA4z659qesm2ERg8dNuOB3/z9ai+bc5xuIAQduvH61Slvhb4yVAz+H0/lWpJNqt8Le3kc4JZc&#10;7P7319K8c+I3iRjGYEkyuMfK2Qo9vVgP510vijxEsMM7ebjach2HJOPT0/pXiHiHUGvrrAb5MDKZ&#10;yAxOf88/lWL3sdtKPLqZd3dmR3kKK5xt6/8AfJqt9jdiAreacE89M/3s9s/0q5DavLJh1Jk+8oUj&#10;LemPT/61dLovht5doCkDkYP3gOvStoR7BORk6ToxmUBI9yL/ABHkjpn/AOtjrmu+0HwumwsUUBdu&#10;CV5BJ4/Xj6VsaL4VVVWQrvRlGWjXjA9OnP4ZrtNO0cQxq5hCd9xHUAcnHrj+ddekUcM5dCtp+hx2&#10;6oCjElh8vcZ5JFdDa2ghl8pRkn5hH/CFx0NOS0xtCjady5Kn7/8A9br+dW7aEMojH7uMNxjJ+oGa&#10;xbMnYZb24IGOPmwME+nP147+1WBv2MmcBflVVHAPXj3781LFD8o2Ahz7+/f09/Xin8fKBG0oXkKv&#10;BHv71JNiulrFHuK8bjyUXkn3/GmXEJdhERjOeF5BPcg+lXtpXdhuF5zjPHYfnTVjHdFjb7pRScDI&#10;zyPX2p3HymHPbDcQrr8+Pqfx7VmzRttkG1fv4VTgEN3A9sd/fFdM0J8lAdzHb8q7eMjkis6aEbnZ&#10;YxsPKCMZJ9eK6IyMXDUw5cKxHRsdGBJwOcZ/z2pVIYqo3MfvbW6e+auyWpLAMgODx1GDjuO3/wCu&#10;q0cQ35+TGM5YnByeP6V0LYkgktw7IMB93yg7ufX8f/rYrMutNO4sg2GLJVoxjBJ647H2reVVZHAI&#10;3qcFQeRk/wAJ/rT/ALLtXPO2M5Ab5Rnvn+lJj5rGVZ3hT91c7SnzKsq4BX6+neugfRbO+gCBFKcb&#10;AOCT/eOKzrjTVaFhkAFcb0fIYevTr/jVONrzQZvMg3GEcmORsgY9DWb0KupMr6l8K7GW4820ZrO6&#10;B837Tb5DZHYN2zW/4f8Aih4t8CrFa69Adf0tTgXapidF7f71aHhvxXbXkgjuCvnqTlew+nquO9dh&#10;J4bsNctf3b44wSGGQfUe1TKal7s0O81szX8O+NNI8XWr3ek3yzKPllhxiRPqvatK4uRcwm3kVSzD&#10;7vQD2/AV4l4l+Et3p9x9r0wzQ3SMGW4tmwcZ7j2q54d+J2tafcJp/im2MyxnZHqkanoDxuH9a5am&#10;F5o3pu51061n7x9EfC/VjHF/Z8wbK5WN2/uj3/KvTFtUYE7ievI7+9fPWj+MH0q5gu7d0ntz82Vc&#10;MpU969s0PxJFqmnx3ITyhJgjnd06g+9fL4qjOEr2PcpVIyWjNZrNsEIcgDq5yfqKry2Jk4O7IGOO&#10;Pwqz/aCszAbgAfTNK14q/OXwvqRXBqdBRFnLtG84wQfUVR1S5ttHtZLu7cRwKCfd8dQPesrxN8VL&#10;Dw/MsFtA+pXXTbByg5xye1eTfETxxZa3/wAhy7aCNTuWxtW5U/7XvXbQwtSq02tDKdaFPczvGHi2&#10;bxJqivcRMkW7bDbRrkgH+pHWuE8WeKGsd2nWHltdSYG9eeOrHPsMVDqvih5nkg0+3jsIM5BZyZHU&#10;9ieoz9aw109t7s8cmMf6x8buT0x719bh8LGmkfPVsS6jMhrXcQ7eY4JfdIp5J9/T0/Wqf2ZVAl5V&#10;CcH3bHBya6S6t9yhskRKPlK/w9if/wBdYeqL5KiHbs3KXX+n48fzrvexzwlzM5PxCpXjARMbQsje&#10;p/8A1VweoL5jHL7H4J2ALjnnr69s12WrSGaNwjEBccjuTzjnvzXPfZxsjCKQrNynQnnnHr+FEYms&#10;pGNHYfvFYIoUMCHccEHpx6/Sum0HSWkkLtuCgctsORzwQO4/GorXT/OmYvGGfGFQHIPOM/l/Ku+8&#10;L6Q89wojQ4/us2Nw6Zz2rRmMrxV0dR4N0GFsnYCeMSMcY9uK9QsLArAChQFjj5lAPr+PpWZ4Z0Mx&#10;xoxiV2b7rN3A6A/z9a7GKyU/INyEAfNtB3fj/XvXLUmrmUU3uZH2HMTIFEaLkr14x/k1d+wojjIy&#10;2MqQPz/CtSOx+VsLkZ9eenB96c0flHdlSc9M8Z9fp61yuZqo2M2O2MajG5ZAOpwefX8KUxjc7hW4&#10;GPl6nPpn8fyq9sWOTa4+dfvMTz+FNaIkDceex/r+IqOYsz3j+XcDuU92GSw7/kajWL+7yFHytgBv&#10;bmtJoNyht3GdvTgN70rW+WYKR77hz04J9vpRzFamcse48FgTxnr14xipbaFizM+OhBHUMQcAZ9O/&#10;FWUhPkpxs5/hOGHP65NTLASAANyk5VU4HvincRXVfLjC4AkXqv8Age//ANaomCtIikgFh8qsvy59&#10;M1YmGVDbvlPCscZHvRbwmRy2ATuysfceh579fzoETWcZba+3jPC4H45Pr/jXSWNmg2Rls8YJAIGT&#10;1/8ArVX0qxXYOY8dfMUdef0Nb1rbBsMwVNw59MVjKWoWJbG1J6qvU7DkjAx69vpW3bxbhyuOOuPa&#10;q9nb84GW4+bJ5PFaUMI6AZGOOelc8maxGIp2428dwDjI7c+tP2hU38EA4wBz/n3pzRsMjqR7/qKQ&#10;x7iQvI3cc9RUFixr8o4Cgk8Zz9Kjf5VZj9xv4cjH+fapm+VT3bGMde9Qy/6wfJnccnHQn3oApXEO&#10;5WQNgAc9+O/6VlXGnbVYoMgj5fYf571vKqtyep79elQNGGUue38RNUnYVkcheacGUpgL8u9OOvuf&#10;T6VzeraePLDJ8js/B/DkfTFeg3dopQpgBeAOeWPXP51zWpQBvkI2gKTya2jK4peRwlnobteBs5TJ&#10;OCeB379q9H8P6SlrFGAuNvTnG0/14PU1naXpvlMMgscg8Y4/Cuy023AUYG/B3DsKJzsrERV3qaNl&#10;b7GKnCjjOF4P1rZhQCMKB8uf4u5qpap1DDBVeqjI5q4qkEDOADgADiuCTudKViRdq/Pg+n0NNkZc&#10;jAJOM9Oac2AuSxHce1RM6ld2SD03HjHPepGRTsVQkclj1wOT6VlXkwUM3ZRu6cn0NXLhh8+cYHQ1&#10;gX0xCgfNknJUdCf/AK1aJAUr68RnZmfJBO5TjA49BWOzG7kKEfMcDkkn8vWpryQMxZVDFmIB6n65&#10;9qm0axW4uA+A20ggLxmt1ohNnVaFYiG1IztcjBHB49BWu33WbaV3EAc9/b/PamQoAoU4+U/dXkCk&#10;uJQsWD/Dx+P1rBu7EY2tTbYnw3AONvrk4zXITQma4SHd5nzBDz8xT3rb1m4Mkgj6qQACRzzySP0q&#10;jptsLjUgVHK4Dlfft+Nbx91XEzstDtxDZqdoIOMDHU+vvithpGQ7e/ciq1svkgEHHtg4FTFgijPL&#10;t+WK45as0E2iNiwO5j07j61NGvQ85xkL6HvUSLnknJPy5AqdeTxjGepPWl0AcvygbuuP1pOuO4z0&#10;U0ZGOASc5AzimsxHIXnr8wzSGRyPtxwATnqTUEk20DLZPTJHf1pZJlVg2R6Y7VROZG3A7uT9T9fa&#10;gYNJvYgEvz0Y0+OF5O+E64HJpYbdmVSAxCnkg8mrscI2fw4C5H1q0K4kUKxoAAoBGeevPWpJFBXa&#10;futwTnk0ZDfLnaSOe+KRVPQKVx/D/hVkAq4+UYUqeAo4/wD1U5vlyV4GMkg5pM4J5yR7/nSMpBPY&#10;f7Pp70ACuJW9McZNRTXEdmCW+UDg+/096Se8EYKRDzpc9E/hz3PpVWKErcefLJ5khPT+Fc+g9aQ0&#10;MeeWQggeSp58wj52+g96jW0gYl8Asx++/Jz/AEFLcnLbS3ViB22061LYAI79P6VPQZnzq1rcZO1w&#10;3sMY96mtWMjbC/y9Q38qv3VmLlcMv3ueB09qx4/9Fu9knAYnBHA3fWluM6S1XapyOmMA9h61LIod&#10;mzxt7kcCo4cNlf4c9hU6/e+blvU9KQik9qjOTsyTRV2OPcvA3AcZxiilcZ+X8kezAZ+F++zDgZ74&#10;9+xp0cPzISpkT5iGJyR/+qkWNApMe4A8sJCTkelOCplVzgMC/XBH41wn1RGAVxu+XPBKkgn2JpfJ&#10;DLz5gyu5vmxn/OKcuFzk+WvXaORg9jQqdd3Cq+5D+HTFACeZtBk2Aqv3QW+T/dFP3LHIAu0tgcZw&#10;xPcD2ppVYwpADop+8vY/SpMbsxjA7/KAefYmgByyZyTtZd2CyqBkDqP8+lL5bEbg+0hcBUO0jPOf&#10;ce1MXDMpbIxn7wwMeuB704ndbuwATjsM5x120AHmB1fHzSHhpCuCfpUkanG/BkgGMoR90ev4etJl&#10;8JwuXH7t8dPz5pF3LMD8xb+HrgD396QD2VpMMH4Vt29uw7ZNNWMRv5jFeW3P2Ax/FxSrtSOQkbmx&#10;83YdevvUu4xyZIDruyd6dfTHrTAZFsVsr90DJB9+rU/zXjjDZLnIUFeWAJ6j3p67mXDMvJKh8ZB9&#10;R7GmeWi+YVTaOCW3ksh6Ej2pAOcKjMoYqCSCzNxwemO1JJJ5kjZXDn5cJxu+tNVQz4P8WNzHjOOm&#10;e1ShSQqgkKnQ7cD8B/jSAYzMsZJ+dNwVVx/k5FP5VnBwQEHzY7n39aazEqZFLN8hDd269jRtPzKX&#10;Z9y7Nqj5j3zj1FWAJIVDMRlW4yhz/wDrpy5kRo4f3bZ3Ekc/Qj0pY5C6/wCsYlRtHAPHrTgoZlDn&#10;L5/gP6jFMAjkRj2Z1GVZThs+gFOTbuZdh3MMHnLg55z+tCyblKMN6FN6gAKcd8+4p6/Lzkbyu1mP&#10;GB3PuaRLEZlh3OSVGMB1Bxt75P8AhWrZaI9w+518tmUKqpy0meRj0FaPh3w+scMN/MG3McQR9Tnu&#10;2O2fTpXZx2f9mwNcynfPyAw52fSu+jQ2lI8ytire7Ay7a1i0O3EChHumwNxXOR2yfaux8OaQ9jbm&#10;aUZkJyzMeMY4AHbtWZ4Z0k3l413ON/J2L3Ax1Hrmu8jtVhEZwN5GB7jtj0r0NEjxpNyepRvlwrs+&#10;WKkDAOMn2PpXLathZicqDwCqHpjv78fyrqb5v9FYEkjcMZ9c1yuoS7WlUblLMTyOfb8/akwRr+GQ&#10;pUY+6/JDJg/X2x/M10nlFgqu3zN8vI5PuR71j+G7UR2ab+QRnbu5PQ/5+ldFtCt5m3LEFeeM/jTJ&#10;lqUWXY6kA72/ib5sdgKp3kp3AhQqj5l2jvjpx0rQmUZjzgEnA2Hjj1P+elZxXLkI2zcf9Zn0/pTE&#10;QWti67mwVQjGcAbgOT+PNascK28aAxYIA+Vzg49T/nvTobfEYZsRr/CR69xUphH3CqjjOSN2Mdvw&#10;4oFcpySiTbg/IoyM8H86pyRhh1TbzgN19eT7VoyW/mMWKnfjO5eQfaqzWZDb9xzuwO6+4/D1xWg2&#10;Mkj2gbhsj4Ax0UY/PvTGjkjyN7Y3Z3L64xUx3BymzdjjaAeR6/SnhgrfdcEEAdjx0qRIgWNNo+dX&#10;T1PGT/dwKXafLyC+4khW6jrz9KsOqqu0D5clcNwPz7UjQ+UuFxxnGCc9OSKkozbtdyZaRmGc5j4y&#10;PWqF4T9xiiHIPzZ+Xj19Pathl8zGCMgYBI5x6H8ay7xN/qVUHO4ZXGcE/WmirdTDvbgrvGSHbaTk&#10;7ST3+mRXH6/qhzLIisfmHEh2FT6Ct7WJvmOw+YzcHdnnAOD/AJ9K871+GS4zG24SYG4MMjaPQ/jW&#10;qFFHFeKNYlvpTmVmZiSsYIABzxz9CM+/FYdvosk0jLlWK8ZIxkeoz3/wrs4fC7XEpkkXbjgyKvUe&#10;nt+NdTpfhENtEgjmkY4O0cDvjNX7NXuzaVTlVkcfonhFpZNrxEuWwqmPOPYex9K73QfDsUao4Awh&#10;HfoT2JPUfT6VvWeimOMqse7AxtbI5Pv3rWjtVViMLuTgArj657ccc+9a6dDkcnJWZDZ6b9lzmLaz&#10;OuUB5bn/AD+VX1iDfKjgleFcHPOcHP8AnvSxQ7sBgQp7LxwOpBqxHGk8jqyYK/djAA6DHT6fypNd&#10;zOwRxoUBcbQ2c7F9emR+X5ipeWI3bXKkt5ec7mx0AH4daeoLMGBIXseuBjvQuPM4LEDO3bxu9fqK&#10;ixI9Y49pJAY9GYcDJ68fp+FPbdtjVict8oGM7e+M9RTLdSmAQu8DoQSOTkj0zUqxq0iBSS2cBgcF&#10;fb3+tIpMbsLKGK7iEJGDjdkj8qDGwO/GTsGQg3J16fXP41ZWPPzKMIx2lmwQKf8AZVBPyldpB2s3&#10;GT3z6/8A1qBlHydynH3mJViDxxVea1WbLOy7hzjBU+mR6fStiO3DqiNhhxkPwCfSpFs+Gcp8o5cj&#10;nHtVRlYW5yktgw8zzCwbOSrcYz0FU5LVlVSciPOMR8/5/H3rtf7JWTaNi7h/eJ7+w9fTpxUE2gmU&#10;s2zJUAFQcL6jI+tdEancxcTj2gBlQEASbgwYgb9vcg9hx0pNsce5guASGPyZ9efxrpJNFaGNpCxT&#10;nnIBODwcEd6pzaY9qpUkqW5bcPvA9M4/n3rVSTMuVmc2YyzqTnPPy8ZHU47nr+FKkaq3VVfGCH6f&#10;7pHp6VPJalDhhtbPAIzgYwMe9Nb92HGD17npz198UWHsYWr+HYbuEuB5LIfkdVIKZ9/61FpPjHVP&#10;CdxBbX8Xm20YwskS5OPVl/z3rolI+XH3w2FXnk46t7YwarXFnb3CiN0ABPJHOcfxZ/p3qHE3jPoz&#10;vdD8a2ut20DJIHcjC+S3p3J9B3B5rTu7K1voyssayI/IEeCWHfA9P1rxGTRbzQ5Hn0u4Me5mkeFl&#10;/dH1PHf2966Tw54/UyC3vImt5lwSmeR+P8x71i4taxL0aOh1TwzdaLG1xoqRsu8s1i+Nk2OeD2b0&#10;96n0H4iy6Xp3nWbz+WhKz2sgPmRtnoV9ffvmtb+2LZrESzvGkI+fcDtXGeT64rjtW8aaDp+om6to&#10;PPvpMqroufMXHBIH9a5qkfa6SVzqpSdOzR7fpHxWS7g8+SBguxSS0eAeO/pXI+NPjUrI8COoCr/q&#10;LXo31bqPwrxDWvHGo65J5cspgh/55wOQ59B6DHpz1rmW1M3W+HcscSDDP03N6D9M1lTy+nF8zN5Y&#10;mb0id/qnxH1XUEaO2MdhH93cikHJGASfpWFY6fNNIZpENxKpDO2cn659an0izRfKhCAHABblk3nq&#10;Af8APSt+FUEahfljydijBGfX8PevWjGEFaKPJlOUnqzHitfKTcuW3nIXbhh9M0Ntt7qQ7GjdPmZt&#10;2VJ+hrSnYRtIzhkYcGUDg+hGe/P61Sm2sv7t944L/Nk8epParuZFaPa8rMz5JzkLycdz7n61x/iR&#10;h9vkh3hkTA3Kfu+316flXcW8S7d7fOEUktjB5/vD2rgdRYzTSuf3nmMxGcYGRgc/560X1NaZyl9+&#10;+kGdyZ4yASc5PX/EVU+wuzDMSzNuwI0PJA5zjt7VuLatNnJxuzhuc8449u1WbLR2lUJja3T5Bnv0&#10;yORj+taamjaKek6S1xJ5abncndhMgEDoP9k57V674L8NsygsgC7uRg4bPG3HbHrWf4b8MmdoS0fA&#10;YMcHABHGf8OtetaDo6WflsWy6oO33uoArOc+VWMJXlLyLWm6StvGBtDCNc/McHJ5x9OoGelakaGO&#10;PAUlWHTgZHb8qk+RI2+V0UAeYBxu9BStGo3DI2kfKG/hPp/LNec5OW5uo2VhnllPm/1fI+bPI56f&#10;jTGX93jy0RmyflHUZ5JPY47VY8nao7564/XJP4ClMIZWPQ43Nt43f5/WoLsUxGjK5icsv97Hzfj/&#10;AIU6O3HyADOBgt1HqBV14m+TJIJH8J9emR39KkjhHGGHcbs4/E9v/wBdK41YzYrfblSzAnhu+eeT&#10;UjWb+WmfkdjgKp5ZQOhP+elaP2cMASMbgM8ZOBz0p62oZkAGw7sqyg4B75pcxRmSR92VQTyB2Y9/&#10;rTJEWNSpwqkkArwQfatLyuhWPYuMAelUbrKHAPyHqrDJPp9PrQpEszvLzIR5eSex9h1z6e1amm2j&#10;SSeZvDqwyAwx17Ef56VWtYA4DsW2E42r1K5/zxXWaNpqqqs+4HO4HA3D8f6U3KxK31LVhZyQLuCq&#10;e5bIJBA44/P861rO3VtuzhcH7y4IPf65qW3tNrA42EZ528H1q9BCPlfGEbO31BrllK5pFMit4Ruw&#10;WUADJ9MHtVkRszLng4IAx0/GnRx7QpGQn06exp7Kdqqc9Ox5H/16zuXYgVfLYjhT1z1Hv+FCqMB2&#10;/i68c4PAqTYWZQo2qp70rDcuByWHykGncOpC8Y3EA8gnj19x/Oq/3mZdrMSMtgZ7/wA6szKfm+Yp&#10;gDjsaiVVXfn+IYJ9DQDImCsQQPM7gL6+v0qObOwhgP8AayelSNhkJJwB29BUErHcwb7gGcYyKokz&#10;brZuAAwyDncuBntj8aw7rdNKqllzyduMkZ6c9xWpczeTGxAz/Dk88H2/rVGxh8xuBkdfYD14q1oB&#10;ZsrM4R1HzBeC30rfs4duGbB+Vct06GqdvHyuVUhe/qfb/Petu0h2n7uOcAnuP896ylIFuWoV8vCg&#10;fL1Gevtj2qxHtSMnGCD/AJ/WoYo1yGxxkjnqPXNTPwoJJIAx1/z7Vh1NlsDOdoJYEZGSPX2qKY/K&#10;Qvz4698j/GnMy8DocEe2O9VpWKqxBKHIxznNNCKV2xbBABB6Kf5Cub1GdVbGcs3AweRjpx2NbV/c&#10;LjgEhjg/N2+vrXM31wWY7SSjHllx8wHTA7mtYofQoT3HmM7nKp97n+L1/Ed663w3YqsMbyfxHzDg&#10;cj3x24/nXMafbveX0eCMYy2eMjqP5V6Bp8O1CQvl4P3quTsZ3ZbVdg+9kZ5/Hsay9WuGjjfA4Udc&#10;4GM9PetCVxHH833snOPT3rmNc1LMLjHGcjd1B6VnFXYSZk3E2+SRwmCOijOfatXwralne6yUbtnp&#10;n1+tYHmu42qxIZh8qnPU4HNdzoNr5Nsg5CseB2P+Fa1HyxFHVmwiqqkZLMRnGcZNOUfNuY5J520o&#10;TCtu5AAG49/8Kbks2SBke/IriNhVk37l27Cp4zzU23auBheOoNQw7txOeFPTNSSHH3Tt5zjGQabA&#10;SSRVUAHj3qtcTH7oye4Hc+2fWlnm2sQp2tnqap7Wl4yu0HG4HODSsA6VvPbar5Bx0GCDT4LfB2jg&#10;4zjPU+9Oih8tcYAHrjk++aslCvynKgcZ68/WqSFcWKPYoC7RnjaRSt91UJztP0xS9ZOeRjj8KRcA&#10;EY3AHoT1qhAuNxUjjOR704qdwwuSPRuBTWO3CsxGeD/ntSMwZSc8dCM8CmAnG7pkYx6Y/wAKq3F0&#10;ZGeKAYfPzyZ3Aeo+uKhmujdDMR2QZyXI5f3prSpEFiQKAOnPSkBPHGsa4+8T94g4Le5/z2pW/d7v&#10;lccdhTI2BYAlhjgE8VI+NwYHAJ455+lZsoqyKvmcdz97PHvmrNso8tATj2A6596qyZaTaWG48k45&#10;q3FuKkjBI4wf8aOgEqhWVsjHPQng1n6paeZblySxwS3Hf2rQ+7kBSDgZp0ih49pBB7dzRtqBQ0e7&#10;3RhS3KYXnnj/ABraVs4bPQ8VzslvLZ3PmR8Bjglew781r2d0GUc5brnHGBxQ+4y15YP3lIoo3beA&#10;Dj60UhH5f4LA5BQqOMH5s+vvStGpUKWLquDljjj0+tNSc+YpHGDktnBK/wBB/hUgQqXLDzc8mTdz&#10;t64+tcJ9WEGfL6jLZUKzYAP+zQucgqN+zIyT+PA96TO9cgbvlyM8EZ7Zp3l4aPeGLEKSpHp/nrQA&#10;QqqYGWXPzEKNzHPbNPbZGuHZQoBY852/Q0xt8a71Ybs7uP1yPWnlfLwwDBTjccdfRhQA5WDMoXC7&#10;hjC5/M+tP2mHZgY2ttC9SfUj2FRzK+5vmZj912Azk/Ue1KIzJyvzIowNo+X6getIBuBb7AWG8MVV&#10;mFSRqrMm4EF+GXd0PvSbSu8ndJHnBO3v9KQRpA2WzG59/k+hPvQBNuZnzho5E+VWVRjA7f5FDR+b&#10;DHJu+X0GAAf6/SmKi7FI3blOccgEnsO4NSHEfB2u27aq45Vj6/Ud6AGo25vlbeGzt2jA2jvT41bA&#10;+7yxUED72R696VykbBCCgHO0HAB7ik3KuyTKguMEE4GOy/8A16QA2WOwgkMMcYH3elADtgqrbSfu&#10;+/8AnvTVjRI9gGFxuUA/ez0H4Gn/ADecBI6l8Z2ngfUUANlPy7vfGU6n2pVQNGVB2NuySSccdAMd&#10;/en8Ntd/4+NikHcfT6U8TbZEUStu3FSQMFBj0qkBFsHlncxY5yTtGSBzz+NKyiJpGbJOMkKMk56g&#10;Yp33dpcjG3GVHyk9srSeYsbeW/7pVUk+Y+A3qfoaoBY8mQFU4IK7YmJyO/8A+qtLQtNOoXiRfMyR&#10;4L8fLjPI98AiqEfzeWNm0spA28jkdBXa+CdNxJzHk7cHaeUxzXRh6fNK/Y48TU9nHTc7PQ7Nd6TM&#10;Pn+5H/u+v41BeRvqmpR2qkgo3z7Typ9vUmtO8m+zWyr5W/gheMZ9Cav+F9HMKguvzt8xbdwxz0J9&#10;BXrHzrkbGj6WLONEKgqOCvfPUk/57Vpag20FlYjK7TtHzEeg96lXC/Kd29ThjjgHH61RuptqlUk5&#10;z8oHX359KRJlX+JFDMCUB24QdMdjXP3wPk/N/EcHbz3rYvmWRpGGcL91lO3BrNaPzry2QKQTIu4Y&#10;J70x3Ov0O2FvaRlQzYA4YgYI/oc1ekb5Tkr5bDljyPxH9aNPibg5yeuAOfrVw6e7HLMpx1x0+uO5&#10;pCvcx5I5J5CwBj3fKVKZP+f8ant9LMJAKkuOWZBycVs29kysV2cL8zY5PPf6mrawCNc5ZeMjHXNF&#10;xNGJDCWyxy3dW25zTfs7feXpkgnHT/PrW59mYE5Xeh69gffPrUDWY5IUZ6EjgD6jvVXJ1ML7OVVX&#10;7Y4PY1JGjKylhkqcEDqfoa1WhY5CqSR/d5x7Y9Khe1ITCDfk4DHg0XH0MtkXBJxledxOR16GoRbA&#10;87cDoQMnOPX61oXCKigDgE4L4yB74qGS3VckYV+MMx6+wNIRnmEOhxJxndvI/i6H8PaoXh8vgEoM&#10;ZcZOCO5+labbTt2uSrcKD3/wxUM2C6glskYXtx7mmUZDRODlZC+75TvfP481SvElHzMwAzswTg4x&#10;/L/CtqZcLh3YEEDcE68dP/r+1VZ1PzZBxgKF7Y9fzpg5HGahal1Kt/CnzNjkY9AOoFYzaGsspzGS&#10;cAsuAQD6n613rWZ+cAfOvRmfBOeoPtj+VVZLJNoLKQoXquCAvpn3rZSIUmjk7XRbe3lCn90duDJn&#10;kD0H8quJCkeFAIJ+6jLhvYjH8/51sralTGwDMoyRkkdeg46Ui2ZjVSAEP8LMMn34q7kuTM6NDtBR&#10;Cu45HzdPXn+lTMow+0cbt3PXHcY9ParrW6FiqhQo4ChflbHB59f8KURiOQEYaQtu5B2kkYyP8+1U&#10;miCFVKsQo54B3HJBxToYxJtQfOeWLFsBf/re9PWNsEbAzKxAONyuv+PWiOPKplMoV4CnHf36UDHb&#10;EVULfvQx4IbHOMdqkREXa8j+3zjhMdOfSnxQ5Zj9zLDBBx06cU/93GSdy71Y/LjLAdyBQK4kZkbI&#10;I/e8AHtz3P59anWP5gMqVB2bcdOOnvSbsjCgsgbknv689xVhLdpInQAO3XavH5nvSsGwkMJXOF3N&#10;jaq7cnHqfw7VIkCblRV/d43DuD9KtLDkq4TaVOWTOcEdMEVYhgEm/ILkklv89z7+1Zu41IqR2o27&#10;QykkYIPfHoat2tqCqtuAbknHXntz7VK1uvy8AdwByCQccir8WflVWBBOAO/1z6+1TcpJXIks1k4y&#10;SwG75Djgcdff0qR9KWOEboyCfmCluc4546YrRWA7SjIAA20ANk/p/Op5rb5kAjypwWwf09qnnYOO&#10;ph/2WjR5AClhkMDksB3GapyaSkasQMvJ8p28kjPOT/8AXrqfLRZAyP8AKDuAHX/9VQ3FvtJTkFv4&#10;ehPqc+hqlUYrM4i80NZLjYi7WxuKlun+eKybjw/tyBIyMoxwuSCff/61ejSQhc71HzDGOMewz61X&#10;ksvMZgw+XqCvAb1+tbxrW0MvZnmN1p8iIWAHy4QkHpjtmqcyFFOVOCCxkVcdB/n9a9IksVLBRHjd&#10;8yttx+vb8az7nS423MRww4y2M/X1q/aoXKcE3mKpGGRmwwwcdufz6dKibS7OaH7VcQrKsZDQxg4L&#10;N3yc9uf8K6u60OBY0L7ghJJ5HzcdAT0zWRqdqbw/Kh2KAPLyDtHYfhWidxfCcbr+tXN9deUjneCf&#10;LT+HaB1/AetYVwjRq+N7KwBZmB3EDt7DOPauw03w2b24nnkVfKZhsKknC5xgjqea6PwZ4F/4STxB&#10;eSylfsWmvskRm2h5Mfwjvjrj2rOpVjSi5M6YLndkee6L4T1HWIFa2s5AJBzJtG1Rnlh/9aty68C/&#10;2dY21rc2ckYlvIyJmUhdgzn2yf6V77plhY2N5Zw3l+ulrM+ba3VAZZMf3Qegrs1vdL8RXB8PS6iu&#10;oXOzedMvwgl2D+IEDg+leJPMJ82i0PRhhtNT5Zs7WTbcOB5al3Qd8YOQfbHvS/amVj5kXyFdx4xu&#10;9z7V6t43+Hg8KyGNF/cS5kidj8wOclGPqOPauAuNEaWRlEfmfwsUGNp9v617dGvGtHmieTWpunK0&#10;jKurwqrgP5coXO4rnjpz69ayFlZWwyhmHCKRgH/63pXTtodxJCrBY5FVdisuQxOeeaot4fkjb/U7&#10;UZdq4Yjv39T3roTOe5n3sht9DmYFvmULub5cZ5x7muLurUzOqurYwNoC8DPII9K9G1nRDHY2NqE8&#10;xHUzMpXCMQf8eaisvCkjxr8sjb+re/c4Pf3oTRtB2Rw9r4fe4BGN3bDHv1PH/wCqux8O+EFkmXgE&#10;dd44x7Ed8f5NdjpvhCOGGMyDa5xvwOffn/GukstJWFvmhYgL8o44I6DPb/OKl1rbEWcndmdoOirb&#10;qEzzjPTv6gf5xXT2sKqo24GR94DPFEMA2sDznBYgfe/2fpV+NA2SQCO647dx9a45TcjaKSZGY2+4&#10;AT8vG4cDJ9KYsLMo6PuOASfmatFbUsrA4z0JB4AHSnrZj5spuXH+8QOufaseZGpUjti2A2G9mPB9&#10;qkih+QLGy8c9O9W47bazsFATdn733jjn/PvU3kltuGxj7uRk568/So5g9TO8vcq/IOGx8pyCfQ5q&#10;b7PuYnbx3BwDj+lXfs5aJvl+VsEAnr7j0qXyEyEZdnv6445NLmEkU/J+9tPONx/umkZd0YxwWwoP&#10;Qj1q8IWXax4df4cfpUc8ZC+XIMc9z364BpXLM2dSrNuDKOuB6dhmsmRhJMA25uM9eV9Tn+lXr+ZZ&#10;Ziq/K4yHGcc46e+R/Ks//Wddyy9SBz196paCLel2hnvFTYAB0OOSf6cV3en2+3OwYAUA7j071zeg&#10;2wVypBVE++PXPTmu1s4tqhTjbjPHQ+xzWU5CS1HR27DADY+XJbqTxxxVhY1DKSNvAPsTUiIFwVPt&#10;/wDWp4QcknYOnzc1i2bWI9pIBK4PY9/xFJ8rZLZHPGD+lSMu45/hIz6CkYruz91BncV/nSAiB8zk&#10;MTxjb04+tJJxyo+73HHH9adGRsGcAZx0z+FRSMCgHO0e/f6UwI3ZQyZzj3HOKhkXkjcFweW7e2fw&#10;qYsVwxbZnk8/1/z1qJmxhh8+Og9/rRcT2IpBtGOjFsn3IHWq0zbY2YjAz+I9/pVllMeAxzk5yTwR&#10;14rO1CVgp6BiD09BVkmTdSGbPGVY8DHfuf5VY0+2CA44cfxZ/i9D71Vhh3yZG7Kkktnj2+tbGn22&#10;zOAFbbkEdvfNW9heZctU29BkHGOcAVqQpyWA3gYAbOOKq243YXOOMken0q4jL83GWzgKTz+Nc8jR&#10;bD0ITO0lh0NTIrc5GOwHrTY920fKAM8Y4qRs8feDHv1qChkhDoR0OCOR1qhdtnByQSOAea0JMqM/&#10;M2cHPH5j2rIvpADtA3FR/Ce9XERg6pNtZioxtGG5ya564yIyeoAyT61palJk7v4AeXBwODzn61n2&#10;0bXMy+XuUkgHuMemPSumOwtTc8N6ftDSuMyA8tjGB1ArrVAWMLlhtJ+Unqap6dZrDCi44UZ5bI/O&#10;rUsgVX/jI9Oo/wAmsZO7E7op6nceXG3IAK/xnk49K4nUbv7RMCWXLgZ46H6f1rY17UPJWQFtxbjd&#10;jJwev1rl0cySEswbbyeOAvp7HFdNONlciRqaPbpc3yAEGKI5ba2fmP8ATv8AhXolnD5anAKn9B/+&#10;uuR8I2y8ykBmwOAMYA6GuyjUrGVU9uoP+f8AIrlrS1sXDa49mKjDHPutOT5txYfKOMjjIpsbLNuZ&#10;hgZ5b6VJx2GR1+lY3NB7eitkYzj1qtczlEPy4X1PSlkfajAA4I6r1NUbiRnb5T8xGSM9P8aEA0fv&#10;pcYHPPJq7HCq4VRtH909qjtYzsUn7uc5B61dAGWwCNvf/CqERKArE7cnPp196e7AtnOF69ePzpZA&#10;GY8KBnA28U0rtbcQFyfXgfhVCDO3k4Vs4OaX7zY4Xaep70xl3EjHOPy9zS7wuSxAUcktwooAVpAI&#10;y7Hb3Kk9qzXkN2WJZo7YHkHq9Nlka/AYhltQeFz80hB7+i1XuL5VYMOOoOece1Ax+oXSRkc4weNw&#10;5zjtVEXBkkXa2D0VgPzzVOW6EjRlAX2kk89PqauwRnbyAMfdI64/u/WnYZat5BuVmJY+1aLY4YqF&#10;Ct35/CqVunl/c4PQA4FW/wCFyOg45NZyArzspYEpg/T/ADxVy3bcFxwG4GOlU5lw27AXoTz0q3DJ&#10;tY4LHPGSeCPSkBO0fy+h7c96AzbupPZWIp7fd4UH17Co1YsvUOxPPUZo6AE8YkVufmx9OKoQg28u&#10;0k4zg8c/hWkp3/JjAOCeO/YVBNaq8hbp6t3zUgWo5VCgluTz2oqmreXwxIPXkUUDufmlzN5hwAc8&#10;qxGM+1R/Jul2uYkxt244RuuSPenqqKyF1Dgjk/wj0waVmbYGUbkzz5p5Ue/+NcJ9UDKW2M3Me3gE&#10;c/59vejd5MZZX8tycbX+YD1H0pVbzVEi7vYKR/KpFwSQQpUZJbOWXjnPtQA6GUKOQEXacl+MDsc/&#10;0pwZguSJjtGTEMd+4z1qHzhJHFuwSc/MVzgDoaeGLHexYq3ARupHY+1AArSKC5YhVGSEGSPQZqZY&#10;4zuk2qMc4Y4JGPyPNRjIb5m4GcDfj8cf40Mx+ZVjXCAKRjg554pAKu7aJMsxB53dR64p8bbZGxxg&#10;4BJ3Mfqe5/wpiZE/3lU57jkn6U5Y23IdjKUJzyD9c96AANh1b+DJDbensaEPkyHc/Gd5RRtPPbPp&#10;SRNlgoZkiHGRgnI9fSpFjJz5py+3LDGD7HPegAjdguShJJw3y05GLBZG+RMbtwXv/dxTY498i7m2&#10;DOCT2/x/nSLIyzbS7BMkcDg+y0APkdipDlSznJHGAfQjqKcsbNIN4jkB4EbJjHt60zauMKBuxzkE&#10;HI7/AOTT0wqhT97G0dyR6n/OaQCRlmbA28cZ+8o9MChjOc+ap8r+LJDYYcj86euTh1CLgYXYcqxz&#10;29cUSRhXCojBgcrtOTu9D/WqQCszlgo3ecw5EnQ9zg+1BbGC+2PBydwyUB6/hmnqjMxA4IGApOWz&#10;1HP5/lSwW8k80KRBvtEj4CqNxJPX61S952Qm7asv6Lp5kuGYtiMEk84Bf19h7d69D8Fwx/ZjKEKs&#10;zbRtbj5Scf1Ncta2Isd8QxlRtJIAJP8Ae/Ou+0OzMdrEp+8eW3/d6dfr/jXsU4ckbHz+Kq88i9Ba&#10;SX1wm7Mhzltzcfr3/wAa7KwtoomjI4RRjAU/KR2HvWXpNqqSqAd2PlIC5JHU1vWq7S7LuIzkFula&#10;M4R8kght8+Xjum08c1gajOFZgWUcbQic89eO9aGpSfLndkFeWUdR3P8An1rCvLjn5QABxhQScU0O&#10;xBIXkVjgrz8wzwv0pliDdapBhQqBDzk9+DgU1wrEKuUAboozn/GtfwnB9ou7iYgnBwrdfw9hVE9D&#10;rbW3CxxqWTAGGz3xWjGiYG35kOWC9O/b0FFlb9H+6x+9nqB0AzVyOEsy7k3E8YJ7+9ZkakUEHzp9&#10;5W5+6Rge2e9StGeVRVGD8oB4z6/WrCr8xG0rtGfp2/D/AOtTFO12bkqB0I689vxoKKs0Kt8rEBSB&#10;hc8H8exqGZCOCCU7YOauMu6MM3IxuKt0XmmCJfkAZsdTgfL9KYyi/B+bBAGcKckHrzUMy4ZcHtwF&#10;P8R96vNEcKSFOe44FRtGOoG8rnaTwcetAjKEa8Ag7hgdPvZ7Y/rUU0fy7TuPzYC/3vetJofMUIEw&#10;v3PmPOfWonUDc2WB6DuPb/PvTEZrxsquwUbumFHU+tVnikZtmFyvH19SK05oOhLbWzww4Bqs0ZZQ&#10;AGbGTzyw/CmO5QaEzMSWLdsMv8I9feqzRtlvnO7kMxwfzNbDp8wICgYBxngVUaEMzMrfdBBdcEet&#10;MRnMoZs7Q7kbdrDoPr+tUHiyQAhHJwCeOe5/X8q2Gt9wAGdn8Bz/ABdMVVMZjB+Xa3Qsp4OPQ1aJ&#10;M1Y2Xc5+9j+9jHt6UCz2MxJzkbiRnPrxWgFUnzBkJnPHQHvj/PeqtxII1U4xzlVY8+4I/GquwsVm&#10;O0fIFV2+Ze+M9/bHpVRIXdlyGPHPy5LetXDGW3AMvykD/H8Kjkj83cAAccnJJBGfUdKtGL3KsjIM&#10;RgCNo+C5z9R+NWbe3BOX5Tr3598emf5VYt7VY1ckYK4xn1/x74q39llOSAwDfxOPX1+lWMzm52KA&#10;qEjCgnjr1yPap4bNyULhlGS33cH8D6dOtbNtpJ8zJTDOeSWBx7f59avRWCYDEhthO4rkE9sjPGal&#10;yRNmYsdqwUMMIT2PUVei08Nz5YIIx6dev1zWlFbiFGURqg3EFycc+oqaK12mPKsB06cnj1NLmCzM&#10;7yfMbIBiXhQ3Uk9uOwqfyViXiI7gR82cgHOMA1fjtfJ29jnOevy+p9MVHMoVcBcZ6R+nr+fv61m5&#10;XKjEqGFlkbBbfjGVIwR6Ves7UuGUjfuAKDGAcdQPrTYYDISIwW4z8y9fU1sQ2e3jCsy4YEnjHp9a&#10;zk7GqiMitwrR/L8oHPtntU7KzTM4XJHPy/px3qzHCApdyBwcAtzjPSnLD8oJIXv69fSs+YsqeUZG&#10;Ygb1XggD7x7iojBtU7fuAYVuuB1x71aViY5W5VI5Nu3POMfzqGWMqzNs3uRxuPJPagCphFQDBVun&#10;PI/LvUUqqwYt8oxknOOfXjrUrNsMaltxAycDke5qrcSfKOmDzjtj3FMRWkUM+5lbLc4zndj/ADms&#10;2bbtz8u4sG4APGcZ/wA+lT30yq0mSxVlAPsOuP8APHNZjSGacBRywAO4dAASPpWkSJaambq0vmzA&#10;hVz9zbg7doPU5798/hVP+zTcQybI1LfdiIG3JPbPp1rYjsZbu4GA394q3Py9Mfr9DV1bMW3lxSIx&#10;HmkBs42t9a7k+VWOd2YzTtCj0+0AWLynVeFHP1H51q/B3Q31DwrqU6Jvk+1yGTb1JyOR+HT6GkS4&#10;RmCnO0DA3Dk5GP8ACrXwa8YWvgPxFqOg6ofs1nfv51vcycKr85Vj2Bz+lebi4uVN2O/Ccrmk3Y61&#10;9G8Oy+KdIfVFR9ThtikKP94JnO4emKvXVn4Ii+JlleqI38Tx2reRHDnc6/3iB1x6n1q74u+HkGsa&#10;zpuvQQrNe2ORC4b5fLJzyB1/+vWBeaTDN4wGvtZsdZjhECTICAo9FBrwYzfKkz2XHkeqMv4lX82p&#10;a2jujJsQKY/RsHkfnzXI6HoaanbjIUhN3zDgfj+uK6PxVJLJNIrM9xeSnHXnJPIAHccVs6L4fXS9&#10;Jit5SPMcbnYdQT6+uK9nBp06Wp42MmqlQ5I+F0gff5TLcMvO89R7DsPpR/wjZDAbFycFsDB/+t+F&#10;d61sygs7eaVwM+oHGKZJGYVklYbgoyASBlgOPpXd7RnDZHmN7oaXWqPs4S3AjVTnaGznirq6OskZ&#10;/dlFzu+Y45/qa27Ww2oX2/M/zbvvAknkMasQ2uODlu5xwfYVTmVymRFpIjwqKzbTkMTyoPUD1P1q&#10;wtgBGVQYizgHHQjpWxFZ7fft8owDk5/nUyWTgqM9R8u7rWXP5l2Zl2tmqxqSDtx0znj1Ge1XrezK&#10;gqFDhOm/jPcVeFuqsoIw/oM8k98VN5Xlw7eCD321k5FxRm+Qy44YsfptH0qx9n2sDhtr8df5VYjh&#10;25xgDptAGM+tSRqqgEZxjkn/AAqblkC26qVw2QCAF24/KljjMhAPO7rkcDBwDVkg9dpHYYxj6ULG&#10;JFbjI+8DnjI70hFWOPI2OBjB7/dx2zUix9HyBwST39uPWpNx25AY7uSwHSnumFyQSSeBnp260hla&#10;RQNpJOOi+pz7Vm3sYj6ZGSQxJycdj7f/AF60rjCrggN5nAA4yB71lXk25gSQDyCuO3XH4Y5+tUgM&#10;m6LSNg7QWP3WHYfr6c1DGoWTAO5cHDev0p87bvvADOeD/P8Az61Z06ESTJz/AA45PqeMelWJnUaJ&#10;Z7Y1zuAbHp6etdLbxlIUHV+pBPf/AD/Ks7S7c+WFwAW+8D0/z7VswxmOAnHH+11H0rnlK5aXUfs2&#10;44y2Ocnt/SneWEX5ixHX/wCtTgOPlwSvGO1KVLE8buMkgZx9KzKI9oO5mCruPJ9PwqCQA5y2OPXi&#10;p2PUDBA98VWZ1ZsHBGcdOwGaYhm7lSmQSfvdKYwKsGYFgOMgfpStko3zZPBUemT2NMYE/dbp6jt9&#10;aAItpijBXg5z8w5x3NBJMjbjwCMAc4HY1K+OWY4BfGQegx2qJpCrfvCTkccZHHb3pgQyl40ZVxj0&#10;UfmRWJqbfvMDeOoZugAzyPf/AOvWpdTbYlJXccdM7f8A9VY826TqxLsRjb6Z7VUdyWOs081vlx8p&#10;454Bx0PvWzbqNpB644DDvWZZwnoSwJJVXx8p9sVsW8YVcA/dH0ye/wCPtSluKxehj34yCD32jnPr&#10;mrMablxtADH7oqCKMbOpPGAc8df61PHGVGegxu+b196yNUSqpBGOOnbp70nCsSF474OaXcFyck/L&#10;z/8Ar70cqpJzhR07+wqRleZgqkn5W5Az275rD1OZBHkfMMZGTjn6VsXJPzjHHAyf8/5xXM6xdDc4&#10;Qr5i5Jz7dvx6VrFaiOdvG82YMSM9SByCM+n1ArV8NWfmSNKfQkbe2eBg1jsrTTFFBD5A5IHHp+v5&#10;V22kWYt7eNAGHHVuuR6fh/OuiTsjM1reMIoGDwOemfes3VblFUkIFTH3cnPWtCTESn34CnoDXJeI&#10;r1guN2G5/i29en+fasoRuxN6aGDrV20txsALx5Pyjnr1P8qqW+W/dx8ljtDA4JH4/wCTVOSZ5JiS&#10;MxE/Xd68Vr6NEJdSUj78eATyeMd/cV2tcsTNPmO80WMQ2qbCqgZAyMnntWsjtIS23A/h+nvVHT1/&#10;coDyq4znv/hWljb8/Khecnv6fWvLludKHKwb5j6UOw53DaG9s4+tM5Y/MoHPINI0gjQEqQem7NQM&#10;hupQF2nlmyNo4IHrTLW3aTllBGcYznj60xFeaRsjemdvTj6itCOHytq9M8Y9KpIB0aDBAO00Lsbq&#10;MHHPPT3xS7hkBxnDYzQMHkgg9BirJAsMHG7PX/61Ie5z9GI6U7+LIx19P1qLICqcYHJOR6UxA4VR&#10;kttwM7j/AA//AFqzpsXrZPyWy87CceZj19vSppGa7ztIFuvB55c5/lVa6ljTJG1QDgLnv0xSKKup&#10;Xm3cvQddvt2/CsmS6MhBckbuhz1z7e1Ovt3JY/d6OWzx9apQxPK3Tf0G5s/j+NXFD6FpHLOAoxwc&#10;7sY9K17W3I+fGc4+X6dv51StLQx7dz4wflPrWzDGck4baxAzjFDYh8Kh+m32yePpU65CsPl5PH0p&#10;8cfG0Lxzxjj8aDj5vfqOv4VkxlaZAA7DAy23JHJx1p9rlm+XkdMY4FJMCNwP8JGKW3+8Byeeg7+9&#10;T0GX4xu28cY6etM6ddu056Dg05Qdp+YL3xjdtoKnJ7lhyTxTEMPzMvICdcnrSlfvHbuLe9N2gsB0&#10;4wNw4NOXDZ4+Xpnp+NSNAsYYZ2F/9rOKKWNjyPLLc+gNFMo/MVCSoOc8FSQDgeh/xpy/uioXLeWM&#10;EjkkY5px+bDpJkjgnG0YPehQPLA3EtkbUHAOOxz61wH1A4qm3cY3MWwfdwp6/wCeaVoZHwoCNHgh&#10;svk/jTTt5aQsWbKMrclfy7ClWFMbYwyumCPmORjtmkA/y1do1R8rvJCrnJPsfSkXaVDbY/3fAkY4&#10;Hvx2P0ojxtRVLOZMhcjBA/Gn7T0ACBV2jfyWPvnp7UwBSFkCuqs7DkKcZWnL5RVkzjGGZmbC89h7&#10;0i4Rn+QF2Iw2OT/WnIxkUkMw28/eBU47EUhDFUttSNJN4GAGGafJjICgjaOGx849z7UCRd0ihSGy&#10;AVYkc9jn0p65ZgOWIPOThTj3oAA21yVZQWUEZX5lXpkn1pqKdmRsK5IIY/MDnrk9KTCBXGeOQMkn&#10;r3BqUo21mIYlsRFWOQ3uPSgYMyZBYCXnO5umTxzinKQGDSN5OOSqjIwPfsaaD8zKxjABAAK5P5Cl&#10;ZQ26J1yuPubuC2euR1p2Acu4ZMjKys2VOeAO2fTPal2li29TvZsLnAOPU03cS3QupPy5G3n1Ydz7&#10;ULlcpsGWTI4zn6n0pWAPlZdpQuCSyc7VJxyCOuaVg8hlKDcwUOSePY8U5VyIwW81dvKKc5bsM9aW&#10;Phlx8pBOGYHn1G319qrYAjULkE7Nq/IHHI98dv8A69dp4L0QW0M+qXSlMKVgZh/DjJP1rm9J09tQ&#10;1K3tl/chjuYsMgqDnH1r07UYhYaTcLFGzO22NI14AB7Z7124eH2meZiq2nIjm7eEXVwg3b49+Byc&#10;5PT6ivQtDtS0KymPhTwy9Rj+I1xtrHtW3jVjuVPM3f3OeQfXPavQtIVRbr5e4nPB6c9yfWvRvZHj&#10;y1NnS41VVJBBUbhkfNn1GO9WWYNuY9/wyT/CR61DCUjUjLgZ6IfT1qK/mWNshGIY8gjjp2/z2oMi&#10;ne3HmNtUgkNkc8j6n0rKlPQvuQdN39BzzmpNzTbcKWVuu0j5vrSx2qMz7lWXjP3uR7Z9KpFEMce5&#10;SVjBGDkScHgevbFdn4RsPJsYgcJvBc5/iPXH0/xrmpIDPLDbhivmMM5GcL6/SvQ9Js9sCKOCoAGD&#10;n5fX/PrUyZDL8K/uwyruDDBA/lVjaFf5wdqj7wPcds+9LHEGGTyP7yYB/wD10rRrt2sFBz8wwQDj&#10;vUXAUsyhgOJOBgDgZ649qSQdQDnngt0PfH0qfB3D5ii4A47n1qFFEa7mLDBPuDSAhkjEpIwu0cjc&#10;3buPpRJB8rhgAgK4UjGRU8i9tqqOGO0jJP09KjYKrl2zs6E9c5pgQeUFIDsQc5wO30/rUMiBMYOS&#10;DkLjGfSrki4XBKswPIUY/wD1f/Wqu0exQGGWzyQcCmBWMAKsNrAgbzk8j2+p71C0Plj+ED73rx24&#10;q3JlY0ycDruHH1xTPLLN8pUjjKkfMfQe1AzOkQLhUGFbPzH5vy9KryRk5y5xnI2dfbNaM0e5iFVS&#10;69Pl5NQ+UeeMhgTj1z1/KqEUZl3qM8NkZ2r+dVpseWeA3zYAq/JHkr8qxjrkN3qjPguxbj5SEXPO&#10;TTEU7hVWQcYGcdM59CPSqkhWP5iS53cbemfarm8phgyll43Z9eM+/wBKpySbsgJlWP0IPr+NVHcR&#10;BMDGrL84bJz8udo/x5qlMTMHALFh1bIOD/WppZGEjIGwRkttByfbn/PFTW+ntNIoK7ivU7eRkY69&#10;CP8AGrE11KqWu5ikaM7Y4yMAe+e3/wBer9npTvgEhF6lc4246cj61sWOj7mBZcJjk9G4GOR3B9q2&#10;7TThGqnb8xUAgfz5qXPlItcwrbQ2CKWXIz99jnA68+9a8empGoPzE4G4lQa0FiEbbt2FXgL1OM9R&#10;U6xIinOWX6HP0x/nNZOo2acqM1rdY90mFwoAO4ce340zJjwR5ZLYwx6ZB5zUt1IdzBnwrDCnvx9K&#10;oLNu8tiQG6b88EUFWRcW3VW3bAfX29ql+yttYyqcEbiA3+cURkKzbiybfmKIcgirI2SKrYzuG4BQ&#10;cntii4rIqyRqqMU2liQoOcdPWq32QyswAGc7gc81ovF5+NwX92MEKOAew+lSw2/yAjaRn5s9Pw70&#10;uawrWEtbXy1VwS3OSvAYjoMVcW2EcZ3kM2cHI4Hov0qUR/vPmJ+XgY/mfSnFRzu4bHK9ePWs27lo&#10;QIPvEY/vdGyc8gD1qJkXcwIZccHv9fp/9arD43KcDPTI6/Wq7KNvznaPukDjP+P/ANekDIJpsqq5&#10;2zKM/MvJz2NVJGO0lV75GTxn0qeeQ9clHwCCxycjsapXJMcRPQscfMf51VxIrzEZO1hub5mQjGCD&#10;/PtWTd3I8x8OEkUH5mGDjr0q3cSEBguJQ38OSfoSfw/SsW6DScrtIUEDaMcddw+prRAynNc+ZISM&#10;4z8u4cr6/hU2mwNIvnSMVG8ocHjiqbRF2Rs5I+UZH5gV1Wn6T5dpCmzDN8+GG5cnqPpXRC25jPaw&#10;yxsfLZT5bPJggbTkFv8A9VWBZLMxjkWRNq7SW4Un/Ee1aVrbxxx7VRiuMjdwT659BViO3MiqI3M8&#10;WMbhyOOw9MetVKWpklZHIRaLJJcsVkOX6qpwMev1qXXvBkurWplUK0qoM+ceWweBnsa7u30n726L&#10;bwCFPp2rRtYZI1HHIHGRyc/zrOVTQuN90cZoniLxZ4bsbaHTtQsZItn/AB4XitJsbn7rA7gPbmug&#10;tda8f6xbn7YdL01JON1ojFwP95u/4VsrZ24wfIjYs33sDjHpU3m5VRkD1GSSOa4nSp3vY7/rNXl5&#10;ebQydJ8L29jIZpT9puxkmV8/eP8Ad960Z1GBJtXJzkN1HarH8IJ/hBJx0/EVWnYBwu1WVTt3KeQP&#10;QZrW7OR9yIlU5yDgEbsZFc94k1ANcWmlxHE90d8vqqDr+f8ASukU72x0wvBXqPevONJum1bxdreo&#10;SYdY3EEW48oBx+uP1ropq92+hFjo2mVuExt4KrjGM8dPWljKrtj+ZgeFk6Z9foarwTCSTcTtQjaP&#10;Y9sn61NDu85yQWYkA54HvWbNC6u1vlJ5xnrjPfJP+etSxDaw3jG4cFRghvf2qNc+YFI3Ln+IVZjU&#10;tGpxlOCV/wAPesxoeoDMq4ZWycnOOaRhkk52kcfKelOXeUwfmLAgsfY8U1du1toyx+8o5z70ihqx&#10;hWVcAHO7PYZ6n8e1S+SVXkqOMsM5py/MrbhubjnHI9MHvTo8kq55DdM9/XmkBFIuMglT34+7z7Uj&#10;RnAJVueWHQ+w9qn2u2ApVjt5GOo96QKAu4PjHQ+ntTArqGbJyORnI4x+dEmMYBVRnOATjP8AjmnM&#10;37zI5PX5j0z7/wCelQ3DEMS2CF53LyaQFK5uhHISyhG6bn6A/wD16y7x/nOT93kJgn8M/wBav3jH&#10;gBRuXjaehz3rJvJg3muRuBbG3PIx0FXEDPkJ+VkJ8tjg9yB6f59a29DiJdCRvYndjGNwx1NZH7xW&#10;G4Z7gtxj8v8APNdTosB8vaowzfMRnp7fy4qnsJnT6XCFUfeK45zxWoqjaTtwM87TVO1QkbicjoB0&#10;x64q9Gf3Z4HJ6gf0rjlvc0jsLt3A9euR2P0pc7Vy3pjgY2+9Em1nIPBxnpyKRifTj0H+NBRBIzMO&#10;VBI/hXrj1+ntVSaQrJjk8Y5HT2q3I3yl854+hqjuPXcoA6MepoJFz65LHjrxnuBTdwXnkY746e9D&#10;OC4IHJOeDz+FQLKzbi2Pv5UewqgJ/wCJcfNnOQB6+tVZpAynkbcjnPA/D1qRiNocEAtxjHH1FUZ5&#10;BtGQrHAbbjP5imBFch5C3zEsxyxbg49vb3qJ490h2L3wGzwT3H9c08KGDMSCDu4Ix+HualjjwMiP&#10;Po27p+FMQ61TGNpICn8OlalvCflJ5Pbngt61XtoiDkMpLHjvnHU//WrSgjKLjBKfqD61DZY9Pl5A&#10;B/T8KmXBYEAkDn1yPWoViHDAjK8//rqZV8tcL8mecHgCoGJv8yTChsfdzjg/4U2SRl+6Nje3P/66&#10;kVtqEYJbHpzUTttOcBSvRj/WgDM1GQ7WbPG0qOOgPUj8a4zVJWkkKlzlTgAdNo6/X/Gup1a4ZQCG&#10;VsEgh/U9v/r1xl5MJZB5Z4xkDOQD7V0U9jJlnQ7U+eJmBYKfXnn+n+FdzaqEUhZScD747/hWNoWn&#10;i1jTuwGM44z71u7x5PJwSeOw+tKTuxbFTVJjEjqu5j068+vPoa878RXzzySNvUhiepxxiun8RXgS&#10;GTJz/GW/un6/56151qF0bi4z8pUknGeRz0+ucZ+ldVGHUio+hPb4kkVuU5DYb7zYHIFdT4ciO1WY&#10;nzCcksMr+nt/KuTtI2YxoEwxwDgdeeo/z2rvdFtRGqhSQ4ILL0p1nZCidTYP8pXP3fUcY/rV4Ats&#10;bIx2B6D61QgzuDb95Bzn8KtRkyMRnLY59PzrzJbnSTeYpViPlbg/NzUCqXYk546EnH61I3y4LAZz&#10;/nNOjwODt5GT70khjo1WNQo/d7fm6Yz7ilXftfLYwc4HX8c01mG/y2QlSMnuBj+VKzbmClio3Zz3&#10;Hsa0JHH5ujY5wCB0zQ2dhDdM9uce9Iuduc4LHnJ6fSggbcckMOvpTEOL7QRjcnAGOlUppmupTDE4&#10;2xn942eM/wB2kubqVm8iIqSfvsBkKv09TTYwsKqiAMEz96kUObaq8RhY1/Hn1rKvrjy1AZ+Qf4QM&#10;n2P+e9XJrgJuUYBHGT0rntWumSRcZBBK4wM+4x/WktWMqtNuc5Q8nIQnNWrPDbWC7mGB1Jz3x+VZ&#10;sK+ZuXO75vmCH8vxrc023LMvVVbsB1/+vWz0JZo2kLITjCjnKtz17E1orGI1I5IHJ4/T6VFbwlWT&#10;G0HGCG+n6VaVSy4DMMfjmsmA4MGUjOCecHqaUqy4CjB6/X3psecg8Yz93+tP24V9w7YJz1FQyilO&#10;qqPUdNw7+op0K5AI4Vc428Y9aGVdx7YPA6GlWRI/lK5bHQHil0H0LsTbckHKjn5j1P8ASl2nOMNu&#10;4P8A9emWpLIu45PUsBzUm35umQD+NMQ053ZYjHX+lN9CWJJ4xjj8qJFG4c4I9e1HCk5Axnlv6ikw&#10;EkzE2AIzxn5lyaKUSMvCoze+aKkdj8yGBbAYl+Dyx46+gp4ZlUEseBt3HoT25pAW+ZhsjfG4sO/t&#10;7GmFW+TkqFbIL8Fvc+npXEfVEy5b5MDZnPXjPc//AFqBI3ytkHJJwT9+ldtysduVP3wcce5P+FLG&#10;UG8oSFU4O4YB+nfFAD2O6Q4ZTs45HOP50jMJl+beqZ+6vPTuaZB33KzqP+Warxx6Gn8MAA58psjK&#10;9/T8RSAdvZpByrliTjHJ9j6UKwkZ0TaE287V5J7gj+tAxGi7sAj/AFjk4BHajbHuYtgSE9uDn6dK&#10;AG+Yu4r8zRrxu42n0HualWN15GWIwcsPmFMj3bSV2q/3tqr8w9+f6VZAKsV43L/EOq/j3oAZHIEj&#10;cnAJHykkkDPalRRHEuWx1Ukt0OOD60saF3wiAuD80gPPuB70kMe1/k2uvzbCvU565B7+1IB3O2P9&#10;3tBOcvyre4pRGWXOOG6F+CB64pkfE2GLrt4O84x7ZqVlEgiQYLZyQBgFM9x9e/WgCPO1cEHaxV93&#10;LMMU8b9wOGwx+gxn9PpTvLKyOufN67pCcKPTj26Uitu/1UpZycFGOR+Z60ADw7iBjDuDu5GT/wAC&#10;/pT0/eJvcg+YNpyAc+gxTvLDZRXAAwFO0A7vUelEiozMsu1ZVAUL3Bz93jvVoT0Ou+Henq+pPcMv&#10;yRL0J6H3rsPEDu3kBzgKS2W9MdRVDwDYNb28ysoXcAfpjnJP1Iq/4i+9bqDHsOc5GeM8/rXrwjyp&#10;I+bqy5ptlC3jaNo2ZM4IBGcEA85Fd7Y/6lNxzxgnBBz14P5VxkMaxeYHUsAmBt5465J967WwlElt&#10;HzztB3HkfWtuhgzUDOFYEqCfvY5z/wDX/SsrVpPMYJ823o3OW+nt9KvTXAVdoXAbu2Qcn+E57Vky&#10;RmWRnwrPwAd+Pl+h7U7ED4lO3ouGHAX09OPSpI5FKnGSnYnp04H5+tSFhGx2uR8oYq3GT3INQeYI&#10;1kcYwoyFbgeuKYjS0G1N1qE8rHAij27l6HPX8RXoNjCY1iAAP90YxjiuQ8I2ojs413E+ZyT3bJz/&#10;AJ+ldvCqrGGCAHuBkmspbi6ky/6td207uRxwMU5YwF5wRt3Bu2M+tEYIl5JTBHPse1LjbyVJViVL&#10;dAR2ApIBBGZAAQCrHjPGPUg0bXVtwKPjILdx2pRJwXRcbc/eGTgcHHpSDMmeBu+8McA8Uxirjdtw&#10;ozx+nFJtO0ggtn5tvXHt+FSeYQSWGPrwRUbbIVK7XAA4H90e9IQxlLdQDuH3e/8A9eoirfeYNu5A&#10;XoQaseaQpbB4AO5jzz/Wq8mcFS2R1ODjjrg+9K4ivIu47sqDjBUHnNRMwIIyzNj5Tjb+X+e1XGyO&#10;GIJB4B4JHtVR5gSCGx1yzDGPrTTYFZtnmHlizKTuQ8+nWoJZPungrgEkLkfX/wCvTmfLOc5fGB2x&#10;n/P61RuJPIIPl7CvXaxz7Ee1WMjurgpnJBUnJk4Ofes6SR5JDgqrAjPHTPtTrmVV3jCg5w2Djnr/&#10;AJ+lRbdyttVkAAZQeDzVgRSYUkkZweWB6fh2+tVZG3M4Vjt2gDbwQfarDQmRiiFs8A5yDnrx61qW&#10;GjyOwaUbehAHG7n/ACfxprQkzrPSdvzhScclGPc8Y9j+ldDpujrGuNuVbqe444BHSr9rp4WFI1UA&#10;56dP1q95KlSxDtn5eTgk/X0rOUx2bK8dqFjXEYOP4s8gelTYj2r821c9en4D1qdVwqlgAGOCq8c+&#10;uf8APSjdsI4GfQjgjPX+X5VkVYrxR5GMAqXODjHQUkkhRePlBJ5xztPb/PtT+Qqs2DknO3JBOeo9&#10;KguHK8/NsPVs9KYWsZl47RxucBcjkE8f/WqimVjTKgFuqkfe/HvU92AwVlGxmkwozw3/ANbvUEak&#10;tgOQrcnA5x6itegzTtl3YfaVyOrDB961bfG5juCDb/F/Qen+NUbOLy4VP3pV6M3BI9/5Vrrb+XGV&#10;HyqB94HtiobEMWNfvNEB2H09D61YtoT5ZPygA8cdB2HvQYDJ0wAeR3JHrj0qZQvlrtPDEg454+lZ&#10;tlWIpIyygfwkjhjxT1U9CCR/Fz/KlbHljpGDgNj1/wA/zpOFVixAAJU8dPrQKwxpNzMeORgEd/aq&#10;kgChuoYkEYPH4VKZPl3nA+pwuR6VBIxKqu9DhvmVuCc9s+lMZV3L8xXy/myCOSOOxH86psGkZd2O&#10;ByfY+9TyKHbLbjGeR8wx9KLeJiSZFwzLwmcj2bNMWxQuLPcsYCbSOoX7vv09qytRtljhKsN5wMA9&#10;AxP3jjtXTmEbGYtlQo+YDJH+f61zXiq8FtneQrqfTOR0x7461cdXYT7mKmby+gtlGHd8Hae4PP8A&#10;n3r0uGzV8BcbVwP0615f4Ef+1PFUalQi2+XOT/F0B/8Are1ewrEBuZmyVHG7nNdE1yaHNzcz0IY7&#10;F2C7CPMPzfO3Dc9/Wr9taBsMVEY7KowAfbFRPGm7aYC65H3T079e2P61ZScfLuAAz0HH0HtWF2UW&#10;PJALlm+bbgA9D70BQc4xIq/hjHWlMxK5xxx1xgf/AF6CoY4yACcdOvpg/wCetSUQudqFhzxnce3t&#10;UXmFGOeeh4/nUzSDdx6/Me/SmSW6sEUPwO54/MUgHxyIyjPCZ7+tQzSbnZS6tswDtGAR0pIkcTbR&#10;8rDLKW5GPQiqyzFWbey56Nx+gxTAfeXQs9LvLhhhUjbG71A6GuE8G6c0WhTTyZSW4k3ZzyRjua6P&#10;xpffY/Cd0+OZm8vg/wB7jP8ALimW9ullocFuRxDCAU659xW8XaL8xW1RiQ3RkuFAK55Ltnp6H3Na&#10;1gzSNlSf3eD9OwH/ANaufaZVvAHXLfeCjnPv/L8q3rHKxqWUMxJKMDjPr9KUizR3Nu3soC7e/Hzf&#10;4VZ4WMuq8nAGeeDVKHB3gLnd2LEcE8VcDc7dpkIOT5Z4z0x7Vkxk21Yh1yg7evtRIvlyAMBlSAAx&#10;56cfWkUK23exIUEfJz36VN95iCpYhc4PXPoKi4xY/kZVyMc8DuT1qbdtZAQxbPDA/N/9akRdq9gC&#10;OoH6UfwuACoA45wB9TUN3KtoM4G4Enax49f8/wCFIy4WQdVI5Ynkn1p8i/L1x33Kc8/5/nUEmTjJ&#10;2gjj2xV3J2IixVyxGCeFz3+vvUFxjylAOxu/OKn3HcC3Bbn8PpVG6kKhj/rChyf93tii5SKNxuCA&#10;M2SoznH+ecf/AK6ybiYzSn5SxUghSoBHuTWncMEfKnY2N24dvz/yaxZM7Q4wfMPO48E9sfh1rVAS&#10;2qiSYqAoLMAP549q7XSIcRqueW43dz9PrmuW0mHdMgKFWBwA2Cp/H1ziu20tRsLfdVs7WIzxnGMV&#10;MiTXhjUMkf3vUZ5H5VdXK55wRkA/0qtD8sZYHC8Dp+lTbgWPzKD6ZrlZoOYdcnPQdahfCsSPlY9c&#10;GpWUtkAc+mM4H+NQyttJAHBPAHU+5oAhuJB824YH3sf/AF6qP324wRxU1xJgjOWYn7uOf84qpNMQ&#10;GY4GOce34UwBpNzAjG/HpTWYoMnGR0H9KZGCSw4bnOCcE+9NbcOPvsOR2zTuIZcSlQCfpVU752Kj&#10;aCOmenNRyyht20bR6HJDenFT2u3azBWx0QYzj3x3xVdAJLeLfsBKgscgdT/+uraQrI3QEdAqjofW&#10;iNG2k5zk8ZIxk1Z8sJkYyM4B9j/OpuxkkMahAAF3dNuOgHapwAIxjknv2FIEJY4GCOOamC7uDgr1&#10;GD1xUjBcBfT6djT/AEOM5GQrUqr8mOBtGOP8aJAU5CgA/e7/AJUhCSN5asTkADuf84qndyeWuDgn&#10;OT6/jU7/ADZ2jJY+v3hWPql0EiK7tu7HzN1H0FNIZgazelsggbif4T1H9KzNMh+3XiFRsBxjOMjv&#10;+VN1C43zKqZBZidqjnnjP0rc8O2ZCo2PnwRhhnOODzXT8KI2N3T4Ps8ajJRgMAdQPai8kCxkk4Pb&#10;Hf2FWNojUIQRwACBnmsrVLgRxyp93IPH0GSazSuw8jjfFV4fJbLFj3yPl/KuLWZpbo7SGBPHPIHT&#10;A9xWl4mvt0igDcMZ2H27/Qdaw7ItM4IdpB0TPBOSBXqQjaJyy3On0CEeZuOWGMYyfz+lei6Xb/IJ&#10;HGcr0AxjJ6VynhexWQfNlV4IOeD2wPxBruIoSqjjAHGAc9K4K0rs2iiZVaSNcHJz/CMke9WY2+Vc&#10;lSed3Y/SoYumWXDKc8HAqRnZWGQoC84NcpuSpnzGOB83AyOPf8KmjIUfMNwORyOSfSoAycA5D/e6&#10;nGM1MPmZ8bgM4+Y8j6VVhDtu3Cg546Nnn/61J5J8wFTxtwO596RWyQu36hmxTs4X5lz6duKBAwJw&#10;c9/mWqt3eGMx7UDyuMAbscetTzP5fzP82Bk46mqqRs255cEsdp28gelF7AJbwi3VgW3MT80h6k+1&#10;RrIvAX3wOw96nbb8mTwAevWqk8gXO4nbt6Afhisr3LRQvrxVVjwR0xnHHrmubvJTNJx6YLY+8Oxr&#10;V1SY/vFGAhON2Ov4VkwoizMQcrjBOR+JFdFOPUh7lm1jVpCFXLZzgc7B/nNdTp9usZZlOHbuDgY9&#10;Kx9NtRleqs3Hrz/Tj8K6S1i27cgJnG3/AD/SiQyZV8vJIXOM7T1NO/hUD5l+90xTvLKsCcKM4Dd/&#10;qPSmMibufvk4P+IrEZIoBbI5GPvdc+9JuaTBL7eMcDp+NLtAZcjkno39aRmK7uQvUA0mMgwzFsZP&#10;OPcDtikGVzjqPl3H+dDY+YY3ADue/apYyG2kNzkDbjp9D6UhkkK9ABtFT7vmIA/Ef4VHGcKoIwT1&#10;47/WlRgvOfb1xQhCkcZHAHGD/PH+etI7ZXj07Uu0EDnJ6cdOPSmtyOW4zxz2oYEcn3vmZlOP4QaK&#10;efcqPZ+oopDsfmWv7tWwmOBn+Mt6CnqSsaxswiEn93nml2lU5BQKNwZsY596GO6TC43BcjHPHv8A&#10;/WrgPqiNmEaxBVBKEqeMgep+lSqxK7AVJXlXYYB9cH+lIrE/N36BscL7A07DLyGAhbpuJpgKu5Iy&#10;ysflIJEnoeefQUjMzTZG3zOvy8AD1/8Ar02U+Y2Bksq+WCqkFfYk9Qfen8yYDhSV4OSRj2wOtIBZ&#10;EUZL/wAXzNgc/QD1qVPLnQIvyoBnC8tj8aiJY4dUDFDkorY+boCaVVbZldrDqcc89znvQArsJPMd&#10;1JRf4m5/IetPTeqhcIVY4bqTnsc+1MZgznYwVSwxtHGD/KnrBliWJZs52HgH0/H2oAfgGR1IPy85&#10;QcBR2+vrTlxcM8gVgMlt2cDPqRTFdmXGCPTjgHPP1pUZDCAX8pQTjaCRj3pAOD/uwBK2Wb5tyg//&#10;AKqdCvZX8wFiWWTH86bI3lqSGG1eN6rggjsB3pfu4jOIuc7iOQfT/wCtQAn3GJBZItpO1Of51OqM&#10;qgk8HHCrUMikFcSMgBwVI71IrDduXCMxJ3A8DtigBVzHJIXDHJO7KjkDuO1aGg2YvtUto3LFQpmJ&#10;b5SVHQZPT2qiI1KoCVZR0duArfQ11fgm28mzu55cszsWWRslgoHIz9a6KMeaRy4ifJBneeGY1gsG&#10;dmzuYtyMA89PeqmsN590qtzs25ZTxycfl2rY0eNl0mAn/nmMBup65z+FZdwv+kbzxkcAryPpXrI+&#10;fGLDsutoGUX5QoPy89h611WmybowPuq3ynkdB2H+e1crGiySJgEbec99w7H/ABro9PmUQonALDPy&#10;8k//AFqroRI0pd0gjDZC7eB1HB4J9+tVl7uSy7gUJZQWHuB2qeTG0NnjOORg4+tVpZNzAo5Yjqdv&#10;f3oRA9mHmIOVAHG4cDjv6/4mqdyv2iZYQw3O4AwvT1I/rU0bbGON0jMPvZAHuP8APSnaeY59UwzH&#10;y0AAyMc//qqgPQNFtTFBHG0jF1XDKvfHdf8A61dDGoVV+bpycL0rF0uQbFbOVA+XPv0NbK/vcDLN&#10;zn5RylYsEThQYzjsM4Vv607oNoLFwOc849KWRV8znce3PH/6qauBuyeQOcjk0xBhl7sMcEf4f0p2&#10;wtgsVYgYORjdS7R5gAUgnqpGe3angOCqsAe233pAQ7naTIXABwPx9absCsDjaVyM9c565FStuk+f&#10;cjdlzkA0xC3OTyTxzyPapuAkijggZ4PU5qCWQLHgE4xwoUYAHJIHrmpJGEjnIyc/eYYBGeh/Wqsk&#10;gUEnlh8vTkfT1oC2pHNNuC/dCtzzyfx9Kp3Mm53xuCDH3ByCe9Ld3ahm6BgM8DI/Csq4vhsISTDZ&#10;OJOeDVJASXcxXYHOcE8Y7/8A6u9YtxeeY7qrYZj1Q9c+oondrjAVSVB4ZWxn1/z7VYitcNg8luAe&#10;NxXvWq0AgS32fM/7pwMZI5zj/P1qRbaafCIpRCQdpPp3/CrsFi0rA7drZCADkAe//wBeta301IwA&#10;r/Oxzk+v+FLmQWKdlo6xrINrBWxk5zg9eB/X3rXhtFWIfLtOfmK9ielTRwiOHoylem2plXbtBX5T&#10;nHP5HNZtl2GR+WxwCqgj5gODz608qFLbgTtGAAc/jjvSqxVwSQeeC/c/Wl+V0yCSRx8oH5D2NSJD&#10;G2+WQW7/AHl6gf4c9PemOxi4y3TaPcdqmfKwnJ2gjgcA59j7VXnwsYCjaAMsqnk9jigZHkquBuOf&#10;m46N9c+lUrwmPcWyAOducnPb9KmkmCx4HTB4z0bPQ1k39xsbAwQSDlTjNUtQv3K8zL5hXcC2cEKO&#10;fTHtVnToWuFLqAy7segOO/txVSGFJvKOCW39R1OOMf59a6Kxs1j4AU8YDJmqlohFmCEcARHjA+Xk&#10;59atMqq4C8Ko3FuTnnGPwp0CnGAenX+lTBi0vPzYzz0x9MelY3BCOoGBuxzuA6HIPSneWWZdpwB7&#10;YHPPI70hO1kBJ3d268Y6/X60odAzEHGQPy9cVIxuAxG0cDqAeQPWo3YheO/A/wBo9uaVmG04Urk5&#10;K4zk9hUU0h4LLu2j6ggnuaYyGYnjO3gjlj972/z2rPuJDkqxAIJIPUYP+fwxU802d+7gFsZxkH6e&#10;1MRSWwFIk4I4/pVITsEUHmTR9ADyN3qOlWFhRUxt74542k9fw/xqQIAyscYB6dsnqPpTpG6DcQQD&#10;g5/n70wK9zIUDbPlPrkHHfH515N8QtVCOwEjRorFgAMHoOc/oa9E1i9jht3YFVRQQeMYOOvr14r5&#10;/wDG2qm81aRdxG47ck598g+ldmGp88jOUlFHpXwLjN5Jq9+y8AiNFXkjIz1r2CH5cAHec85HfHAz&#10;XnHwG0v7L4DjuJV/f3cjSBiRkKDivTEjPUH1AUD/ABqsQ17RpHNDVXIPLV38tnlEhUsuD8rj3PbF&#10;O8plYuclj83B7VcVSyqiNGY85CelSqu5sg9OTxzXJc1sQQqRyuV3DhsYOKtrna20eYSBls+nbFMj&#10;XA++Qy8qGH40sjEj5R1BIHr7UhjG+VkK52+wyQewpQVOVDZHr0Pvmofcj7w+X/P1pyOZOGPCjG7F&#10;Ax8qqd4aISd8A42gD734VnSW3lmN1G0Z+72Hqfx/rV99rRlishBOBtGVPHOaj5ZsgMWPfGMf/XoQ&#10;7HHfEIu2laVaIeLq8UdOoByT/npWjdSbYSMnCr/D2HQVneMt974q0CyUZEUck7euTx+dWLx1ztHy&#10;lcDPbGOPp/8AWrfaKI6nPszrNu2qu4kgjpjufp/jW1Z7ljJX5VZR0OAvp1rIjzkfLheOOladmu1U&#10;wuSxwdx64pNlmpbkmL7205BBzkk9B/n3NW4ySUymQTlucZPv+FUo2VYedoB5Pv7VbjUeVH2OMKN3&#10;I9vrWTLLUKqy7WbdyT1PI9/5fhVsIG3D7x68dfzqvDkzHgbsbT7VaRW2kfXnGPxz/nrWTHYXjYSh&#10;287cjoPahYfLweBn+8OAP/rH+lOVcBQOFU8LjjNDZDcZAJ+h9/rSGV2I6ctuIyelRyYabAG0AZC/&#10;1qSTbHGfn3DPYZ61AVUtzxjncDg0yGQN3Ck8sfmzjGeq5qjdMI/nJARRlD3Xtg+tXpsbWHOd3OCD&#10;n+mazb+Q+W+0b9xHyleeB/n9apAZd6zBjuGCw5kK9R7VRkbzGUAcbjknkZPp69uasTSDhwd+BgEc&#10;5z2xVOHO5QRv2DHAJB56VsX0N/Q4WaYAdM4Gf4W7jH4129mp2pty+eD2xx0rl/D9uuyM55HO4rgV&#10;11qqqFOABnA9MdjWM3qTa5fXKouRlu4PalC45BPT0yMen86jIDqDxx0Pc/WpsbT0AHbb1NYljGYK&#10;A+Tjrhhz9TVaZgvOdpHHynnHrVl2K5I4PovX6VnTTfNz90nIwOaEBDPJuTJA5+cjPGD7/wBKplmw&#10;CAoYA45qaRhJHyR8p4x0GaqBinUY2jIBPX1FMCZSsKgE7RngtyT9PrVS4uOB90M/Xr19B9KZLdBe&#10;Ru2kBcd91LZwEsWPUE/Lzwaq3cQR27qqhSdxOCrfoausfLk2gsfLHAB+bnqTTFYxjcoAKnAJGTUK&#10;zHc43dWGOcj/APXRuBoW+PLUrtwct1wPrVxMbOOg4x04/pVS3Ow4yu4c9MD34/z0q7Gm1ASxBP45&#10;qQJ1VVbaTufp7+1TL8iodxB/iB/lTEU53AYOc8mplK/wlSB09vapKIvm+6QNp4HHNPbAUlgcE/Nj&#10;v6U87djAk46knrVZi27qVDc5FAEExwpbcv55x/jXMazd+XG7iTOAR05H1/HrW5qVxtjZs7V29cDA&#10;/wDr1xurTAso2Nn8/wBPy/KtIq7EU7RHurrc+4sR8u3np0OT1Fdtp0YjjyDvXuxGD/8AqrH0WxEb&#10;CV8KzcdM8Y5Iro44yiDIPXAA4GO1aSfQi2o15GGOxAP4+1cx4gulVVGMeXkgk5Y56/jXR3D7UP8A&#10;tde5+tcB4uvhGk0o5G0kevJwcVdKN2RPscBq1wJrjY/zMPmzk4Bzzj14q34btWvLtEyHfJG4dM5y&#10;D7Vz9zdKzMd4YrjG3oG9vbvn2r0Xwbb2+mWK3U+FkblVbv8AX/PevRn7sDCOrsdrpditrD5YDDHv&#10;tANbKuibtzcr3PGTXLx+JrWJQIyN7DCqR/ETWlb6kZI1wSz9csvQf415UovqdK0NtpFXgKSoIIA4&#10;BpVz9eueOp9DWZBdhlbnbnqFOcD1zV2OYxxhRgnvjpU8o+YtrIGZTvGCoJyM+2M1IsgXDFeAPvZz&#10;x6/4VVDeWpGOSO3b8anVh94N1HH4dDVWAmUDyt2MgncT/T61JuznB5PRu2D0qJWLYzw4Gef1BqvN&#10;ILhlt0ypYbpOxC/0qBK4LIZrjcCqxKSFJGNx7n2pZAeMg57qDQoC7dp4U8KTxSsTglvqdp6VnI1I&#10;ZM7V7fhk1SvJhEu7JA4BX09/8+tW5ZDImPm5OSvA/GsXUpAsbvtO7GCM9BmhbjKE7CRzsbJQ4Hpn&#10;0Gf88VUtYle4OQFZeAPX3+tNlbdMVQg55O3gfXntVrT9isvbnsM8/wBK6krGbOg023A5HIdR8p4G&#10;PWtqEMGXJXk/06A1RtoWUEDAOcjIz25NaEf3dowwbpnp9awbKQ9ehGCSeTnp9TUcmHJOe+SfXHp/&#10;nvUrYRTn8ex+lNAKx7to3Z5x3NSNDzu6Z5PRu4/xpn8JxhiODx0FKAexyevTNJuG4L23fdHIzUlI&#10;hYHOAR8o4f1/CpE3Nzjb/eI7U0LtmdSueODjFLk7skHr1pFEkOOccvjIyalbG5sAtgbTg1EucDjn&#10;+VSnG4HGCTnFIkjYkRliVGPl3UqszIPuj0Pr9aVsr8uAQOKQENuPAyOfWn0EIsZbkJG/uw/xopjM&#10;q4Bhdv8AdGaKkD80iqrHIWiUso+9jAz67f6UFv3cZjw4blBjjcOpPpRG25QAQ3O3DZOCff2o8tnU&#10;OgMjDnp97tnA6muE+rE+7wECYGAsg3Z9sVImWDIAeOWz8rZ9/UUke6SHZGSULHKngdKlZlUeYD5i&#10;gcbW+XPTnNACRrkBRM8WeFXOcY7AfSnRhGk2B/nQjhh1H+0e30FNG1mJ4Ix94MV2j6+tO3SQ8mT5&#10;EHy9Dkf7X+NACCFlj3OVLDI2hQOe+Ke0edh2so7OnAX8Kb5Kr8iblORlX6/QDoaeNilpDiMbuY4w&#10;cj25/lQAqhdzMAdrHGV6n8PWk3bfvIATxjGR9cUufLdUJUjkKTlfxFOXDNvVWVQ2eeNuOw9aQC5X&#10;ywu0uThSvGV9MD0p0TbYx8jbc/fA2sD+PWoztaSRXcq4b76cbl7L71JHJtkLSvyQR833/cYoAd93&#10;YJSUcDBVV+96DFG8+c/lnDZ/5an5gKWOJJGIXenOD054yDmh1xGyMu7dwSWwQo5x70AOdozwpzwC&#10;Aq9foPT1NNU7RnbtbcNxUjk98YpxUNIG2fNjqW429j9PX1p2Sqkqctj5SUAX8BSAV42X5tnX5Y2X&#10;nI7ivSrOwNnoIUbseSowBg7c9fbk1w+gWZvtYtgqCML8zMeg4zj/AAr0G4UTLbRLw80q4Q8oR/8A&#10;qzXp4aPu8zPGxk05KK6HVW6Na6dErDeowGYdCDx1/wA96w75RHKRu8wLnAB6Dsfr7Vv3SiO1X52J&#10;A5bGev8ACB9Kwr1XMx3DY+NwYcf/AKvSuuJ5wkSFJyzblyoBP17jHWtixbaDvCtggFh7jjn+lZEJ&#10;USqY9wOc/OeQcfyq/bSGSfYWaMKeDjP1GPXvmrJ6GmzFmbDHrgbv4gfvVW8xpCpMasANwLHaRg4I&#10;Jp0z8Fdn7sYxtzke49KFJMgJyXX5FI6D86aEkSQ53thQu8Elug9c1z11rh0y488gqgkBZycuF/pn&#10;/Cte6vFWKVy4UlcYJyf++R1/xNcnqUPnwNGQQpUAoeeenXtx096aV2NbHu/h64j1bTbe6hJdGXeB&#10;wC3ua6OABo8ZIBAbpgn3/wDrV5v8Frtm8Li1mLNJDIYST165DH8K9Lj3SrnA3dgxqJaOxiTbdq8u&#10;p3DHPc96FwCScsT/AHRgYp21mIIT/gR6jHBFSLwpznAPtz71ADVbcw5ztXjnmh12qTtDbs5A6Y9K&#10;FyyjI99vUY/xp0i/MoJJ5BLMeQe+KzERnLIGIATOfmPI/CmS7o1LNg/73H45pWBGQeWwTuX+eKrT&#10;yKEwVUs/bdwff2pjsxssixxZO4852isy6kZgcvh+gDcj/PvS3eoHlsqCvTPPPTPvWFdah5jFAXRy&#10;chlHzfQ+1VFMvYkuroN8xOAo+bJwQfXHpWbI0twBtQqcctu5OPf0qdbZ5VO8MuMHpnPcg/zrVs9P&#10;jjVTs24wdyg5H1q72EULXTzydinLYAYE9B0rVttPyQAMoPusoyB9e/tV8QLuUD5VwSBxt3dz/n1p&#10;0OGjwFI4P3ePzpcw7Cw26IARhG7ZGcH2pTtjJKnPGC3Xr1//AFUwtgIMkHGQI+mPTFRCbdITuX73&#10;QcAjrn25qBlxfm3YcGT1B4OeRipI2Vvug46H5eP/AK/T9apK4+9twf4SXA49anZyChyYwDjCnj6H&#10;uetOwEnAVjk7VOcZ60n3owuVLgFsA4qJpGL55HO3nB59qfHIW2YwzE/wrg57E+1FiETMyeTlAGfH&#10;AHLA+tVL2QLgFmbI2javLcdP51Lcc5baZOP4sr09MVj3l0fL3BjuPRsZ6dBj+tBZFeXZUEBVRdwG&#10;FyxNZGxry4LBlCLke5I9PQUSSG4kfluFxJu7r1yAPWtzTrEeXGAOOinb1HXFafCL4iXTdPyzNtCr&#10;1APUnFbMS+XGCFO3OQwHTPpUNtCGHygp0zx0NXkUKCnzKQTgAY49vSspSuCVh0asZGYnjH3lOQae&#10;vfLZIGTj+QpIwdufL4z+P4ikbleozkkDoeODWRQqnAG5fu9WBwKiMi+WDnyx13EZzz09jSnaqgFS&#10;DjHrwepqORwoYlwMDt6e4pgMZ9zkE7T12561WkkLMSpG5xjjqQO1Ssx+cbtueqkdc9j61E2GjG1e&#10;mQCR+gx3q0gKqxyTHJ+UA7ic8H2HrVyKMiQbkIPJC4/wpbSDyygO1XXjn+ntU8ZCbkDFQD24GR70&#10;N9CQ87D5LcA5DHms7ULowZOGbg53YyAenH+FSTS7VKDKgZLL/nrWLqlxtZsLyi5G4n9T+NaQiN7H&#10;MeMtY8mxLMS0m04wRuC9+fX/ABFeFapI19dOwO0OvXPIyT0HfI6/WvSPG92zIYvLBBbA+bOR1Jz2&#10;68/QVyel6Yb7VLdU+YmRQrKvABPQeoxXtYeKgrnBUk2z6a8C6aNN8K6ZAUCMsK4K8445H+fSuhX+&#10;HDbWOD6H/PNVLWMwW9vGqbU2AbF4C4GBmrSsZWx97fztxz7f5968eb5pNm0VZWHoo3Ettjb1QYBx&#10;Uo3bc5UFhkgDqPX61D8h3NGBt3AorHBHtipUxznOMYBC9j396zKH/d5K5C478e1QykbSu5mHXr29&#10;KkUryQ3OBjvUc/y7QnTHzY70yiEBsjBOWyOAcH1NSBG2qoODyBznA/rULMI2QAsAOdwOcY9Pepl5&#10;YqG+RR07UCaByNq/MwzyV7Z7HNNVS8gBznIBHQ/TFPuyVCBmUbAPmPQ85AP0HX6UkP8Ax8FvlJ3A&#10;ZH0zR0GcXNi7+IWpzMgxbwpECvPuTS3xDZDFiJDhVXoTnp9P8areH5PtEur3+/d512wGe4Bxj8OP&#10;wzU91lGjVj3J4HOcdK3fRER1dzJhjb7RJy28t94Dv6Ed/wCmK1LPdJuB2kYzlecfU+v+NZ+T5g4w&#10;W5JbI6d/w/pVyzwqs6v5agcMx4J+lSzRGjCpmm8sbGULkrjqR1wa0Y8OoJ6bQc5GF56e1ZVrjZwW&#10;CMc7VXGa1Y1bzFYqN3QcfKPw/lWUtx9TSi3eZ0bcT83T06/Spoo1yABgA8qvpUEfyq/JJPAI9exq&#10;wmPujcoHbPT/ABFZlodGw5BGG9f5ZNNk+XgksVbn6n1+n9afIx+6FJzn3qGbGCQCWIzuHGPc0gIZ&#10;ZNzc7dv931qFh+7VSTwONp598+1O3b23MpUMdxz+tJOpXkkMOpHtVAyq2fLYHHQ/MowAPasbUnVm&#10;JkXcrfLj+p/WtS6k2jOAw6Dnkj/JrGupA05O9WB6dwfr61S3EtDPuNyxuBtBA3eYp/nSWMZ+QBvn&#10;AJPp/n/61E6goy9G+8Dt9fT+tTaPGJpUOz5HYE/7J/iA9e1ah0Ow0eAwxr2OMZ9SR/hXTQfu0VN2&#10;/jnnn2rC06M7kJb7vyl+u4H/ADzW3Cu5sgADGfXPpn+dc0twiWYMKS+7twSOg9aeMsODzjnHWkAL&#10;YBXdj0/z1p3DcBh2A4qCiGQ7vlwMng47/j61QuJNyk796ngbeD/+r1q7Mx3KBwVyfXArOuGYSkHo&#10;P7gyvPQ+9AFSZgobL9f4cenp7VmTXTSZ2J5jMPupzu9P8Ks3U2FfkbvT+5/9aqcMfnkNjBHBGMc/&#10;3v8ACtEBPZxlijZbGejA9O4PuK0QNqgdOfmGe/YGmQ25ZVyzZwCf8alkw0LlQQDwe3SpbuIpSMBG&#10;QSVYgkHv15P0qjCzPIpJGQc7Qcg49KlvpNsbMXJXplf4lHH4Vn2kryKSXjw2Bheyg9MVoloM6Wz+&#10;7krkgZHc59K1Y2Cqo25HTpxWTYyBcKDvA444681q2434/ebR0yRxj+n/ANasmItR528j7wxwKf8A&#10;6tSD9eTyabGQGZs8qMbsdak4zu7dvX86kobI3UE4X+9VK4kEYyScg9jwParUsg25B746Vj3kyrGz&#10;NwTkuc8D60AZOrXCqCx+UAfxHnGeawbKE3V+c8Lj7xzye2D/AJ61NqF07SMyjeuPmXIz9cHocVp6&#10;HZ7UHBk54H8IPb6jpXQtEI1ba3whVAMkjCg4xjtVxmKKvy4HUn+GkVQqY4U7dwI/I1VuplUEAtnG&#10;SD2+vp61mSyrqlwINx3CXHZRyB3NeW+Mb4+XIoGSXHfGCeAfau01rUkYPGhcE5yBzx/T3rzPxNcG&#10;5mZeZHUZ+bjIA9e+P6V6FCBjJqxjaTZSatrEFrn5mbLbuPlU/Ntrc8Z6tcw3n2eJCEQlMDI9v1pv&#10;wys0l8USSOQqRpjJycsR96uv8ZaDE8btj5gCTs4DYOOf0/WumckqiTMI35XY860G8nS5RJXkLF/X&#10;H0/lXpmi6g80EZJbew3spPT2Brzr7L5Mm2RPlVggbOAPx75659q6LQb15AQW2ngmJs8jsQP696mr&#10;Hm2Ki5JHoUV4d4yu3qysOh471oWkiyR+cC2GJBU9PrXI2mpMXWNZUEm7PXLemcf0robOYsy4LKoA&#10;+cfdJ6f5FcTibeaNoO21kH4nOePqKsxTeY2AQxH3c1kxuA4IbG45XacirtuxKp84Yf3cdM1kCZfk&#10;k2R/8tNxOFU8FjTbdCpJfq6kso5z+J/lVKGT7Zcth8Imcc5575NXUj2rGC3C8Fs8L7fWsZdjaI7d&#10;ksd+B9PSo2Y84O09fqaGkVpDtGSp7cfTP+e9QzSKys5yCDnPr/8AWqGWVp7hIw5YbtpAJJxj8O9Y&#10;N9IFJQEleu0ng88HP9K1bmdVQ89Ou5c4Oc/nXPXE5kmI+7zknPUeo9+ta00J7DYVMzfKMKw79ePW&#10;tnSwrEAKdnYDnLd/wrOtFDMy7wAeCQBkkdwPf1re0e2VcggqWGBt5wff8K1k7EWNm1j2rtHTHze3&#10;sDVpdm0hSoPUEdPfimR/eHzfP2JGQRU6MF74yMdMYrnLDdhTgEjtnp781E+5gcdx3pfmDfKWUDnH&#10;rTUJ3ZAIzyO/5UgRJ5m3ndgnkUjLnp0yML2+n1oUmMlsZ4znb0+tDBn/AIcNnnbwallEaxsZH5Ge&#10;4FO29BzuJwOP8801lVnIzn5se2KdzuIU4/2c96RRLGCGXkH19TTmHzYyCMfMT6mmqpQDLEYOVI60&#10;SKFY8KCOdo549qQCfe4JJOM+hFJ1yFPWnbPM4OCucYI/L6UzlxxkAcYXv61RIFu4EgB7L0FFM3Ac&#10;KcfQUUgsfms25t+5mAUAEEdu2PWpMfvEZDwpDfMO3oM96YWlTacKTyMMenqAKcP9YR8uFwS8hILc&#10;cfWvPPqgjZl3Z81SmQFH8XuPT6U+Py1B2DBIBORu5qNY2ZQq7mK8sc8fUZqWIK0aneWjxuDcEnPY&#10;A9KABuNwkCkodnqF/AdTTliI27QxYkr5pO3A9P8A9dHAbcwiJU4Mm7AGB0PrSBQAQwHlg7sAE4/C&#10;kAsa7WKZZVH8LfeHv7fhSnf5f3SwGRvDY5pE+/jdhSOOM5+h6g+1OVi0ZKlQAAhKjOPoO9ACRqEz&#10;G25YyQMMcqxPrTo1VsbpBHtPHJ28dgaRYyqnaqqEGcf3s8HFKVIXbnc+A3yjgD6dqAJC4ZUjkjyj&#10;AkAjkeuP8TTZJGGVJEYB+4Rkj/8AXTMKPl2cblKjfxz0z6fSplz5jgsQRl+DjHqPagBOGkXOC7EZ&#10;b+HHWnfeVVUhwxOGIxj6nvR5ayMhBdQ3zbjwenT60mTHHhBtJyR5g9ewH60gJOVEZdhGww7K3Gwe&#10;gHfNIMNhiu0MxBPp3/Km+d8qqi5kBxiQ5yvcY96cu5oyAOp+WE8fhjv9apK7sJ7HY+BbUyQy3Tbg&#10;JT+7EnfBxmur2eZqVjGDgO5xxj588mqOi2a2emW8TOMhQMICR7/59q1rfEmv2UfJUREkL27ZWvbh&#10;HlikfNVpc83I6O8XbDjdv2jj5eV/GsO8AW6MmeVAA79a6S4zLHvICEccdPwFc7fYVo1cMeDgMOeT&#10;0pxMXsVVVyIyGzyd2wY59vQVPbTbpCS7KQcMRkZI7H6jvUUkhij2HG7dxz8ox/Skj3NMFAWR2/iV&#10;iB7EVoBsK58othhtx82eQe4qOSfb0OVKjCt8uf8A61JHn5mZSH7k9CO+D061FITtKMwkb+Lf1K/0&#10;+lUkRcq3MrJGIiQWDfeUY9z+lZlwpVQwJZiCF4xgeufpV6RZG+UkxjjBIz06GqV0pG5plwCckIQG&#10;A+n86pblo734MkRwX0S72jV1ZVzwBjv6168rKsYBAyDkf/Xrx74RlYWvgTtJkUqQPzPvXsS52scD&#10;djd/n6+lY1PiMvMAfMJJbJU9c4/yKlPHTvwfb0qOMlZDhclRxnqalb5QePu4zk8msmIFZfm602Rt&#10;uWB+bPY5xT2UqrckFgPqT9KrySjaQPXHy859xUgRSziMkH5eeB1yPcVjXl4VDfdwBtCt2x0xUmoX&#10;ghU7GYEHaOOcn1Poe1YhEt4y5AVWO0gDt3z71aRqQ3VxLM7lTlcYBxk8+lT2Omlt/O5VGCp5JB6V&#10;ds9NRjudN425yp5+h756VfWLZH5m4E8beP0PtVOXRE21K8Fn8zM3LhtpYDHHrj1q5tJ53DHZumf8&#10;KXBSJ+Ds5zk521FJdBSpyMLwCw6Z9/8APWp3GStKFbLhsNgFcA8evFRNKq7Fwc8nK8456VDNJ8pA&#10;+XngKTkVXS4ULwcbOjEc/U571SQia4mJ3sAq92Vm6nPes65mGZGJIIIVm6/L04q4zqwJLArn5cjb&#10;+H0rPvF3kgMxZeh654/QdapEk0L4tyNpbnOAOSOwrUgk+Qg4UDtjue2fWsSyPlbG4Awc4Gc5rWi4&#10;YKQM/lTYFnd0wvPAAwfx/SnLIfJwW2Ds+OmKiXeuWZiVPQluD/hUMlz5Sgl+gzlj8oPeshofc3Qj&#10;ViS7kDjJzj3Fc7dXBumJi+5/DkZ57YH9Knu5HvWaLOepPGMemKvWWm7lG5dxBG0dMH0H/wBeqVkN&#10;a6Eem6aJFRh13Y3HrtA/T8K3rWMlWKkAYxuUcd8AUy3gVD5YDPuPTv8Al/WrS5VV3Nkg7SQeR6fh&#10;UylcdrEi58vOeVwCWbOD6/WpdnXnBPDZHP1/+tUcf7tUXhlJwcc8+tPjGed2F6Dcfmz6VkA4p8pC&#10;8M3GM4JpJMtGqntn8qVpHZlK8Y/i68nrULMQXGQeNyqeRj3x/nmgoSSbayrlRuGVJGCexH0qFmZm&#10;3qAD3ZecD1pGw27cVZnG5SDyR3+mKcNoLDOeRh155/z+dVYQyMEsF2t3GAOi9qkEI81SybFXO314&#10;7VKqj5sAhzzkHpj0FIf3cjE7UYDHXj3piE+T92Tt45LY6f5NVJbsxgkkc9VJ4B9RT2mZcnao7Zzg&#10;D2ArMMssiMGVSCMfOMdematRJbGXkhUEbwIypJyST9T7Cua1S4G10AkLY4U8Dpg/StS+mMLOmAML&#10;n5W9a57UpJCCHTlstjPG4DocflXXTiYy1Zw+ubp5nGM/L8x9O4P6mtDwDpq3HibT0cK+XB+UYwF6&#10;VR1RBJdOrMEBYbt3VfQcemP512Xwps2l8TrOy5aKPnjB5P8An867W+WDOZ6s9oGP7+1icDg4/GnS&#10;KoI3sYYw3+sXkik+8nDqWz93Gf8AOKfGzbiQyKCOQ3Jb6V450jI42LZcljng45P+0ak2nkYJ44C4&#10;5NOjUBc5OBxkjHH09elKihRjbjByfakOwpJ27i/3egI79garTDgErg5ALdTzVgnbz8uR2bpUTDeo&#10;VePxH4EUzQrZ+Y4yB3yOmPSpQpbCLtySB835gZpvltySxcHru/l7VMoJ/wCWW8MvRTyfegCIq25s&#10;8vnDDPGarapdCw0PUrtflMcJZW6fN24/WrPyhSWHy927EVynxSumh8FSW8a4kvZki64I5zmriuaS&#10;RDZn+FVMPhmy3YZp90rjHLZOf6/rUl0xyTtztGT6A+/+e9WVX7NDBENqeXEqAKQB0HB9s1SZ/Mky&#10;CrFfuqT39MfXNaz3JhsQyKyfOTjA42jrnsPWpLdl3BVbI6bsc8d/8+lNmUxx/wBwNySetNtSOTuB&#10;J5+vPb3xWZp1NW3ydj9/4cnp7+//ANatS17EMQhPyg8Z4rJhG0g4yu4c99vYfStu12u5ZvnTHYc5&#10;7is5DNCFflAPHHUHtUqr0BXA+vH/ANeo12thQCoPJyeB6VLH80g2jdxg5HOPasixWBMeSBu3Ad/S&#10;q9y23GCX9wcn86ssWf5jyT/EvQ+xqlcSLJk88HIAPX8aYDVjBkZdzN2+Y5qK5+ZGUDBLdu//ANep&#10;kx5bOew3bMdMHjPvVa4Zdr7i2GwT7+ox/X3pgZl9I8WOCH54GMgds9qypXG4pj5goHy/MRn/AOtW&#10;ldfvZCeo/vKeDxWYzhYSGPU5+71H1q0MpswaTcuYwCfm7gD/ABrS0lSJFJT5sH7zcjvWPH+8ZSqn&#10;jkr7e9b2hqpuFO75tmFVhzgHitCGdjYxsyhcgkHgY5Pvn1rYgUAk8A4x1/SsuxjPy/exj6j24rXi&#10;b8Np/MY5rkZS2JN3ykN8xzxj19KVs8A5A/SjcECljjjj1BpGPyttHP3QM+tSUVp22gBvzPDA9vwr&#10;GvLwR7irEgDbtBwc+lal63lxt1JB6d81zWoXEnmHngnJ24O4DpTjqBAzM0gC4XGOQPWtKyhAKqcr&#10;yfuk5B781VtY27DcxPIX19K2LOH5nbACrjJX+nrVt9BCqpVgT6btw4/Gq92xWEgjYGHBz79602jH&#10;l8HnGRzkZHrWZqalYiWI+UbiGHBH9B/jUjsYGtzHyy6ZJyEBHBB/w61X0/P3gWBwOcdv60zVrgbV&#10;EY3cZO5ugJ7j1+lJprbpAN6hCR9cZrdfCRc6qz3DbkYPZu5z2rZt1C5Kkqo6jrmsSxT7jE5G3nuB&#10;zW7ag9SVcKPl/KsJDRaVfuknaScjFKx2g985PTNEa7Ywv3/X602ZiqknovOc5zUFlG8cOjABi2AR&#10;jtXL6tqRU5AZj/Du5HuK29RuBGWUg47nPXPTFcffTfabpB8xO4nK85/z/StYK7JlpsLY27XFxyQz&#10;McHjsOTn3966y0txGFIQiPGQuOaytGtQrMwLFgNvTn8q2kjCKAQVA4BznP4elVJk9Rkj/LkgIcYy&#10;T61z2saq0asoAkZvlIxitO8utqABgGc4TnAY+n0rgvEFzmNhlgFLAYP4/wCNa043ZnKVmZ+rasbi&#10;V0DbS643E4/CuWvfKk/eksqHgFiMZHTAHQeuatTXxZ3bIMnYbcY9M1C7II2cBVY/IGfuehFelFcp&#10;zyNz4R2+3U9QkO0scL8oO3/PWut8ZT7FfDBVYnnsT/8AqrF+FtuVW4IZtyyYI9fetD4hMsdnvVsM&#10;pJUngYPH61jJ81VFR+E4i4hXkEt5TYyuMjrn8Kls8kk4B3N8hBwfY/hUZYPFGw++QAWjPy8VXuro&#10;2RLyOQvsBlSeh4/lXVKNzFM3tPuiJHlkXAHyhicFh/nH511Wm32VO0Nwv3s9vQD1HrXE6c4jtx83&#10;mlVGBj16EGtyxuCjKVIfcvJU4Bxz+dc0o3NE2js47synKlVCkAg9/SpDeBY84JydrAGsO0uDheCW&#10;OWweDu9Me1WbGRzeSTEfJgIrt0Y92IrmcbGyszp9KVVXYv3BkEN0/wA9KurkKhJAI6d8fX1qjYny&#10;yCTxuwGznj/P9KtDDRsQPmDDBc54/wAa4pXubx2HSSfMGypPcY/ziq88p8t1CrhSDjOM+tTSMxJP&#10;Xnn296oXDKYWcOojIK7j0Gf8/rUFmVqEz+Wdsu0jkE9vr+dZflkSZK8lQCqjv3+lS3E3nSBmAkB5&#10;2ZwAO2KZEpaRtwYlmzg4GR6GuuKsiJbli1j8zIXOAcZ6H9etdTpcO2MEL1Odqn26n61iafACoZgp&#10;bPCr2J/pXSWeWWPAj3A9uMD296ymwReThiSQCSMg9qVs457ngUR5bbgYAX1z17k0vynAB2E+nBrI&#10;sjw23kDgeue9KoK447Y4PX6UMoVW2g7f7vTJ/wDr0gjBAJXk85DUxEifNzwygdTTGfcpIPyHs3tQ&#10;AFYE8ccVIQVB+XdnkbRwKhlIj2qWAJ5/Sh8MTkZOM+9Iy7nwp2Ln7o6kmlyNx/Lnp+dIY8MBkZUg&#10;cHPv7Upb5vTAz8vQVEvyjlxsxgZp+WPAUFgPunigYAFip6f/AF6a3y5bKh+vSnKTu5J49ufxpCNq&#10;89cfj+dNAJuHf5veijO0kNMEOehooEfmp5a7R8uC20nByPqKk3AeY4OQvzCNSARnjOTQzJHlmdgC&#10;MAsvT3H40SSJICSQ435KjAyxHXNeefUhF824kMvP8Xb0+tSMpZVLBUX+90AP17VFGpSQPvO9e5zy&#10;T2I7VIqBWY8umCcueRz0PqKAH/u1XDuQrcBQM89yPWkY/KNwZ3XJBYgDHbOOn0pwQbsBlIPbHJPv&#10;6UqIXZUXhR97epxjtx/WkBEr8OCgiyMjjG89wD6VPu3+Wqx4VcYXHyZxyeOc0xsYZQWdAuAT/Bzx&#10;kU5VbftG3c2AdqkfrQAY8zEjAsoX5Wxkkd8D0pYvmkykXmkDeG5H+QKT7vBdmdRsDEfNj1/D1p0e&#10;8IHAYEc7WPJPTOO9AAYwG+8r5IKSE4Pv+NK2fMORJuY5+br9T6+31qT+BgSqjI3YHU+vt9KaIwyu&#10;iqWTuo6hs9T3FAETJEzPufDDJwzHgf1qzKRvVCBI8a8M/Rjj7vt/9ao1VJAAUWSPIHzHIIx6+me1&#10;OEJMZbP7kjBfPQevPXmkA5ZCqsFBkQHbz0+g+nqa0dDtTeapbqfmjV9x9eOmT9f5VmMMxozKVOcF&#10;QPvAdwOoOK6/wHp3zTTbNpBCr5nQ45J/KuihG8zmxE+Sm2dhCAuQgwFHVefwx/Sl0zy28SQxhyoW&#10;M5YjBHr9KkWMbVC/KgbrnAz60afmTxEWVGcGLBXHocgf59a9g+cex1twp8sElTjGMj5m9cjoPasP&#10;UowVG1tsjFgrDOB/hW9IpMClo8Fhktn5QaxtUASNXAUDfkMp5HY5H9KmIpMxZlfyWQogVQF3fe/z&#10;+FOhV1uEO0b8ZJU7lx25+lPkwu8Y2gZHBzz/AIU1VCtH8yeWR/CMAj1rUZoqB5Q+bYrA7Gxy3qMV&#10;VkYsVUMFwd2Ohx6H61KzYjj+VtvU4PBA/wDrVXnB3FUw/dTnj2xVoyZBNuAgWMsqFiwXsuenHvVO&#10;ZSzYCj13SDO3j9c1PeSLM6Yyxx8/GDn+YqMKFUsUAB4ILHOPX3H/ANeqKT0Oy+FR8xWGSu6cHkYH&#10;A6V7Nas0kSnl1POQf5+9eM/C1t0coPHzgLz+X5f1r2G3jPlALhy3V8YBFYVdyY9S2n8O2PDDJpQp&#10;U7ty56lm/wA806TJ6YUZxhqbuK7mDKeNue34Vzisxs0m3JLby3Vu4xWJqmoeXGQzMIx1JXJ5/h4q&#10;xqN+YVbG5g2MZHUAcjNYbRveSHAyPu57tVpFoiSN5pt8m3IIXqRgY7VpQW5jJHEW04ZT0OewqSGB&#10;UlU4VwBtVievqMVM8ixxnLAHIIbsB2/GgY1YWjYZCk9BtGCT3H+fSiZsqSTh4+P/AK9QzTDy5GG3&#10;HTrjge31qn9oUrtLgp/tMOe+KFEVyw1zsZ8Fc575IPuapz3QExVskMeB1H+earT3SN5nOQP7x7Hr&#10;xVXzSegJ5+UOeg9vetlElsszXPkkuS+G5Pf8fYU5f4QWwcZLEZHt9agkwWcnJLDGcce+ant7cxqy&#10;FMrnAP3lHHYd6fQktRZ+ZsKvY8Z7c59Kjmj3ELlY8L8pJzz6ZqzbIRICg/M5/D6+1Tra4Uh8bc7S&#10;pORj3qLjszPtbMKr7lVcnIZWJ5I7VoKG8mP5iCFyA3J4oitzCoUqBxx/tDPBNQ3N0tup2KFJ7Bqn&#10;mGPuLgx4Kna3LKSeAO//AOqsW4uHvG2oTEo6Fh+tObzLqQvIGOwk7s5Ptj29a0bezEDKTu4G7b9e&#10;39aNirDbHTxHjI3Hg/O36471sLEI1TPJ9RyevXiooYkO3aNw/vY4Y/0P+FWVAXaQoXuGTvUD2HxR&#10;7dy5xkZDDkY9zTlUgYQL1xtznH1oEar5i5Zgxzkjv9aVfv8AOMcDbuzx7/r+VSxkvJY+vT5epx2P&#10;tmnKRnKncQSxx19OPp6U0MrthQA/ILfd/SoxjylGdx3ENtOM4/yKkQ77uSx3jGTtOPwH41AeQpfG&#10;clt2Oo9OPX+lOyqqmWw79x0/+t709MgoeAVGPk5/H8qdhjdoMi/Ngn5scAsfrU/zNGMkru4yeCMc&#10;YzTSuVPC89WIBPXn6U6QBlGC5VuM8H9apiGkBVwRwCCM9z71WkmVZACRuxnaP4cHgU+4l+VldSGC&#10;kk5B/Gs4SFg2EZdwyOMjA7+1VFXFcWebzJOcljnAK9McnP61nzTHa2AUB4IHcnsfX1/Gp5pB6kfL&#10;+7XPJ9j+PrWbMwLEkjaMBl6qfc1vFGUmQzNlTlmWTplRwp/qaxdUO2M9AFOGTsAPU9+etbqqGLkk&#10;vznBPHPesLVmkYKu1gACo7k89z7+vpXRHcyRyAj8y6bJZApP7zHHTqP/AK9enfCSwMZnunIbCAKC&#10;Punp1/AVwVral5flJUHgN2Y55r1b4b25t9Jllx/rH6d+OMfzzV1Ze4RFanX+Z91jgtk8r0Pv7fSk&#10;8rHO1Qu7CuT0/wDrUyNmZeTgD+EgfXGRQrJuVirKzcsGHbtivONyxtD4bPTk9Tn/APXS7hkk87ec&#10;Y4+tJHwq7Rhf72eoPvTsledxUIcDIoKRGzBsEDeD145HH61A3qc4UADIxU7HzNxHzZHXPWohISDs&#10;ww4yx9KQyPDSb9rbccAnqOakWQMrkBgT8q9hj+6f6U3dlgDtLEDk8ACntKkiKi8Bj86AdD0pjE3O&#10;uSDwCBu4xz0xXDfEQNqXizQdKVR5cLCZ0+vc+veu5h2yNGGHyE4JXpXndrKdY+IWo3zviOBfLTuN&#10;o4/OtqW/N2MpOyL1/sjZlBCIhLbgucj1+npWcsmW+V8Hduww4I7fj/jV684bKuec/Jnj8D2qgi7W&#10;LKM54A9vY+gNDKiNuJPLWJMFlJOGY/Nz3Ap67Y92doK8denHT6/41X2KJpMK25TneGyW9xT8mMqR&#10;1J5cnk+/+fWkVY2bc7pEwFwB/EOn4d63dP252hNgU5JzkBv8K5rT18wgsxPUnt+I/lXR2S7YULDD&#10;7d3LZHP9e1ZyGaSszbSnzc/eP8sfWps5zlWJA5CnGR/n+VQxjaoO3b7diMdakMYXO8D8TwaxLFVh&#10;uVhw2OH6ADHpVSTG7g9BjcOMVZkYIvXDDqAM8fj6iqzAIxBHyrgdc4z3OaOoDGkVUI+Yj2GP/wBd&#10;ULrA3kNhsbTtGevQirckhRiPmU5+8B0P4/55qjds20EbV2k/UD0x+dWMznKzPnAVeBjHb1/Os6+m&#10;O1uHyTgFetXWUbgQykgkquefqfqf5Vk3O5ZVVgeATjIA+n+farW5NxsW4SFldWboMd8e/wDnpW7o&#10;KiTBGWViCTjBB9BWFHGyrHjAXrhh37n6V1GkfIiAjJPJ5xjPFVJ2JOs09gGyDjdnK/yz/jWnCBtB&#10;b5c/j07Vl2+1cKOQowQP89q1E+VDzlcc8da5WaLYkMg8wA8Hrxz+NJKvX5AT0C57+tLyOhJ6Z4xn&#10;3qOQbuiqx4BZhzUlGfqEzQ5I/hHPPB//AFf0rl2+a6jQ8JnHA4PPc1v6mwU4IJA424z75rEt490z&#10;bmyjNkHOevTNaQ2IZo2kYQjB2tnq3bPatm3h8uMAKCVGcY96o2a7pFbd6khhkcdv8+tbCxjyySec&#10;8mpYyGRgdpB3joAev41j6mx24O1lB5JB+bHatth5RUfdOen8qwtUUKzEnCHPI5yP896IjOP1Mlbj&#10;5xk4+Vl5Le/06U/SeDGQS+FLdOvqarak4aZh16jcDy34dvrU2nMWZGUb1yFxjg5rp6Gb3O108Hv9&#10;cY55AzWzaK3lrlQR1z0FY+nMFYKATtOMfy/T+dbcanyh0B74P5VzSKiTrhWOMkjpg8Gqs0gWMlcB&#10;en41M7fNt3YOCff8/pWZe3B29SCvIxxxUFmPq1xuyWHB54PT0OPb+lYtpCHm807sDl8jt6nHrU99&#10;J9omGU3nOMsOvtWjp9qEwMbTjb7VuvdRJpWMLLCrY+9zyPvfWkuvlTaqhXxghfr1qfhYvl5X1HUG&#10;s66cBx8uNvCrnH4Z/wA9aS3M33MvVJQsOACM4HTPU9T/AJ71wGvn5t5fyweRIeADnkfj/jXbaxMs&#10;YKYb5zj6c+31rzrxBcgSMxONrHGT/DXfSRjJmOqvNNsABAI68gDsQPTI/Sr8yj7J85jdGbAwuVU5&#10;7e/6ZqlZqPOUHaNvTjLepHtWooVl+VMswIxnHbpXUzPc6/4dRCC1lCkqx3BscnjoR/X6VT+Jkgjs&#10;2OeQNgDcdsVq+A8JasxX5WIP49CD+lYHxOkOHWVd6LGSfMPUZ5/L+lc8daw38DOR0eYTaWCc7FAU&#10;44zz1z7YokmeZk2APhyzbgMfL0b8BWf4ZmljsZ1V8NGcqMcjtnHrVrbHLdSkZDxKFG0ZB55APr61&#10;6U1qcsXdGutx5ajypSVwOe4HXP8An0rQt5GkJKKWVj8qKu0Z7n+v41mxEtN8wzhuI8Zbd9e1XrcS&#10;NJlZMpkkr0Ax7eo61yM6EblvdFYS6Ntl6AMMjPTj/HtXQaZHItsquQx43M7ZLf54rkrFftlzEH4W&#10;EbmAb5tx6YHr3/GustWVg7ksHPzE8c9jiuKqbQOgsnXZkfdbkkdPp7VoRY5LJt64bqWA/wA9ay7F&#10;hIhUkFlAIGOOff8ApWsv3c8lcZ68/jXDI6lsQKAFwuQcZLdAv0rJ1Sbcu1Syyfw7j3+vatW4c/Nu&#10;LdPu57CuavpBNJtztOckgcEen50RV2Mp7SFZVA+U5LE4I9f681Naxq2Bj5CRheuPSmSYVmcqvA9e&#10;g9asWqjcC6ZHVgwxj/Gul7EGtp8ZZQxPfJx9euP0/CuktlYRrlABknpmsjTl+UEKckcnHBGef8a2&#10;4flQY2lc9d3tXPIpD1BCoTgDHp+fFR7XXBDBuwY8/pTxIMHYAMDkYzURB8zBO9vp19qkBW+UMoJ/&#10;3h1x/npQrEbWO0nB6f4UkjBc5H4fwrTI+CS3/j3SkMm6McDGeSSMZ9aev3yBg4AqKJv3ansTjrmn&#10;cfKD06+malgJs+ZWVPlz26j1BpzIdxKqQWPHPy/jSP8AKycHnOMdqVVAbO7I/iPTH4Uhiqp27hsB&#10;zz6D605k3KpyM4/i657Go1U7s4+bux9KGZSAVGMUDFGeDlgn94j17UpJ+dSuVyMbeuPcVHu+YE7c&#10;d+ePyo5LHHXrnOMHsTQK4kyrv+br9aKhmhXcAWVSBg5GaKq4j84G2x7Sqr5gODIyknn+RxQu12IV&#10;DI+eR0/H3pGhfy4ywwA5xg5GPU0KIz5pyHTOUY8kDvXnH1Y8NtUI25gediDGfxqUqGYxqrsowMqM&#10;k/Wo1G2QgcBTwvO4+4P9KmVT1fy2cDluev8AdpABjb5i+CGOAV6cdqRXC5KEhSdzFmK5PtS+VLNw&#10;pMmBkmM7sehz6j0NIv3wSh4yMEcAd8/4UAP2tJJkFCF4B/Uj603A6biFzjd1B+noaWHLTBUGVHJH&#10;bH0oWEgKe6/dbfgD/wCtQAR7lZhGxw38LZLD8fSlddrNG2ATj5QMkjsc96cUxgNBlQ2RszznuPY0&#10;5Y2YtiPDrz5ec5X+hoAPmEhjVmiHUEfMn4Cpd5kjkwjMp4LKcEdskdxTH3RSI210jX7gBGc92I7n&#10;9KX5GeMyFWlBwRnIbPQj0HtSAcilVUyAttU5Ab5/rUeA2HcqHK8ZOQB7L2HtTyyyYUSBJd4ZsgjH&#10;bn60/wAwiRm3udp3j5PTvQAzzmXaSWjDruwfmHHGK9J8K2ZttFt0dF808l2J474+przy1jNxcWkM&#10;YLeY2SpOQec54r1mBI1hUDgABlYnj6D3r0sLHRs8vGy0USUszhccBupxjac9frRoabtauiC24FVX&#10;IwcdyaXavzHcCuNwEnAz3H1qTwv8uv6goiIAKYL/AHuR2/z3ruPIezOnmG9MBmjzwcdgO36Vlakd&#10;2nvIMfu2BHOOf8a1/L3IqMWBU43OR0/+tVDU0k8l9qhjwdy8Zx1wDUxIZgXHyybTwWG7kfKDioEb&#10;7v7v587Tt+63Pf3/AMasXC+XGyINo6tgFifQ471XjHlxsxysivnDN6jr9a2K6Gi0jbX+VRv6s3PP&#10;9Kz5pP3IypUj51GemD1A7H0q/Gx+zl+ufurn5l+q96zrp3adgCu7jv1HvWkTJjLrJmjUhmA5+UAd&#10;emPWq9zK6x5IyoHyksPzp8i7nVTuUqD8wPPufoajl2Rw/dGNpfC9OvH5cUB0Oq+GsjQyANuXaxOT&#10;xznt7dPwr2rTZBIhORgcYU+3Gf8APevAfBUrW6QkbiinDN2YknjJ9q9k0HWIrlPm5TPBXpg+ntWN&#10;RdRLRnTedgDknIzzzgeoqlfXgjXDemTtU5HvT5Jm3PsAwBtyvU1mS7rqYCRmC4xjvkVzo0Kj7r6Z&#10;i/K5wrZ4JHY+9XreJIVYkLknG5hg5HOaXzI1UgBd23gbs5A9vWqs14sasVJJzyFx8uelXqw0RYVl&#10;UyMArjPJYdPc+/NUriYqFySyK27ceB9KhfUPmYCTyye+O/sKz7i88/cwVIyTkjJFXGJLZemuOWBV&#10;VGcY/wAfesyaQ7i65TJOcAd/5VB/aCuQfkZc4DHr1wD9aljkDMM8jO07ByB6fStuWxne5D5jSPtL&#10;eaSeB6e5q5Gu1sbC2eMe/bk9KlFu3mnYpLMeSzYIHf8ACrkdq2wg7XGeWY8H/E0uYaQyGFnVd4Ve&#10;OTnAz9KuW9m0GAx8tmIJz978B0FSQ2p8vJBzjcGz79T6/wD6qtgKrfKdwB2hlOD71jKXYtIiVf7r&#10;AsxyMH+X50oYovyqvXAPfPtSPMob+6WOB0zj19u9Z1zdmPLgBm5Axx+WazKJLy8WPaFPyquCc9Pb&#10;3rORZrm4RnOTJwAw7D2ojiL/AL2SPLAnYBzgdyT+PatOGBYdudpyPmJJPXvmq2JWrEhhWGHnClv4&#10;T3+p9KtKqyx7mbK78Bl6fX/PSo2kaPhVzxjCkH8amViGCgByTx6HvzSKJYm3SfdBIbHzd6ljc7gA&#10;cjrweQfpUEZVctkbv7zfyNTIoZsHcRz83fGP50hkytlck7dxwGAPPpgU7cqntuX5enB+vrUaszbA&#10;MkOM7cenQj/CnckOD/Ecjtj2P40mAbhIxHG/7vzd8e/06URodxJ3ccAEfpTGDSLs3YXPzZHQjoan&#10;VCpBOR6nrjPQ570ALtbIIw3fpk/l6f40pkP3QwBLZLDrxyaFjVnPQBjxzg//AF6RWIlB2BiCTyMD&#10;I69KSEIflkIztB6Z6jPeobhyn8Hyg8levsfzpjSOyqqjK7sDIx15zmqrEsx2BcOflXeex6CtEiZM&#10;fJM27KgMDzg9h6+3b61SkuPLY5VcEneST1PsKllKLkZCYHGfbuT7VVkmbes27EhBILdBz0IrWKIb&#10;0GTscqN2CQOAME1Gi9MjjJAGM/n65p6RorPtjVX/AIlyQOvH1/8ArVZW3WTayL5gPUDoO557VZmV&#10;JIfLRVy23nDKAB+lc5qi+Z85LMQ2QCcHPXoffrXWSRlYxwwwGLEjlR/XPFc7fghv3g3MFAK4457f&#10;/q9KqL1BIxra3YMS4yvJb1/zzXrPhS0NvoNug4cRhnUj1P8AhXnEVv5kgQKWWQhdu7nJ7fTvz6V6&#10;3aw/Z7ZERExsABY9cClVloFveALsZwq5BOCoOM0mWZlkSRpQOEbA/Ae1P8sytGu8ISOvXA9aRV84&#10;gyAF3O4n+Hr/AJ/OuYsdHhWwwO7qe4/KpuqnlsHpuINNjjJhYgg/N0x1waXaYx90MTy2709KQyGQ&#10;jBGOM9aiddqj5SR32n9PrQW3Lwdp6E9R16U6NGZsAHKtyq/4UwWgNtVclwFxk8f0/rSzf6wDg7cF&#10;dvtSIpZiRhecnd3A7mkOWXdsUBiXwOo//XQMbNMbW1u7lhxFEzn8AeK898Er5tjqF2fmeZhtZuh9&#10;K6bx9fCy8K3Cq3725IjX0x1I+nSsDwrB9m8NWwDY+0Zc8jIz0zXTTXuNmM90izenMC7RgY+Xuv8A&#10;+qsy2kzGxVsdiVGSB2q5dsSAqsuCScoD1+n+elVFkKrhhke5xnPaszZEMeVZSG+Rj95eOP73tT85&#10;3q20DOORn5qMgMrE5AOd3THHGarRyOyddnHLHj8aYzb03KgMdoclcFj19/8APpXRWagZ2E5ycr0I&#10;9h6//XrndLDSKm7DBuW9en+ea6WxdgASqnpgHqv41lIZoxuq/MCCNvPp+FTCBXj4DEk+vSqsDMzA&#10;L05I7Y55J96tbiisSdwzgEdcH/69YMoimYdOi+h7985qtI22MgKQgboecf8A1qsSHknO0r8u88ge&#10;2Kpz/u1P0yAMHb6UICq7Fsgv8uSef4f88VVml+Z+dpzlQRjI+vSp2YLGxT5dxyOD+H45P61RuJgP&#10;lUqCvG7qu7/CtAsU7lvJDMABzu/D0/zxWVKdzllC4zxhePp/n0rRuQWK/MqICBgg9vbtWfMD8vAU&#10;/wB3tnPI/KqCw6H7yhjj+Et973z9DXT6HmNQ3Kvzj+705xXLwFUOFGxOuAcfX8K6jRG3b9gBXA6n&#10;J/D2NN7Es6axO/DY9Bz1/wD11r/ezluVH8PasmyYMoJIGc59z/nHNaigsw+Vt2egPf0rmNES7fvZ&#10;BPH+fyqGRVPBJYY78VIvfg7eu1j19/zqC6ZgCBz0HI6c8/596QzC1SQ8hm5J4wcZ9x7/AONVLWNV&#10;YHKtkZUevqPerd9l2PZgcfMPlIHoe1MswrKCIyd/LAjk++atPQXU1rWHhWHIx0XpWiuNm0Mcf7X8&#10;jVa1QDkk4HP/ANYirseCpYEEdct2z3qWBHJnd1Hv6Gub1j5d4bjIyRnB47V0DruUsSpz2brmud1x&#10;j5LjAUD+LPGOmT+lNbgcVdHbM44+ZuB1IH9Kt6WR5iELhdp4UcA54zVCV/33Iw5OeDyf8/4VpaPk&#10;crtX5shSe/YH9a6ehmdfppKrgDlSAW6f54raSTaoYsFBGCMd6w9JYNEjKQzFTkg4zk+/0Fa0RDRh&#10;QWUEZI/qP8965pFk0p+X5lw3QO1YWqXG2EjdguNygnGff61q3Ug8o7hnB3FSeB/jWDcMbiRXAwvJ&#10;GBn8valEZStLUzTlwMbiMA8c+/t/jXQWsQjRVGVIPG4Hiq1pbLvC7c/7Pp/+qtHftwAMkAttbp+F&#10;W2IgmlMeWJAwcYHHPr9KxryQcEsoyN3J7Zq7dXPkqQHyT3YZA9qypZN8gx83HXGcr2H1rWCMZGRq&#10;zKzMzsYmxjqR+XofWvPtZk82TOMPJ024wMDnOe3H613msbPsnl7PlHJZm5wTyK8+1ou0riTa247W&#10;Kqd3H8Of4efzxXoU9jB7EGnszE53K+Sc7fzwe45/WtFtyxuqISrFcKDwAOw9B1rPgJ8v5iQARjLZ&#10;xnrz/StCKHeUjYM0eQVPdPx9PUdqsnY9E8KqYbHcNwDDI5HB/wD1f0rhPifKWu5l3Bz5eBxnGRzn&#10;26fia9E0FQtnuAQs64HoT1P9Pyryn4kXavfTYkXG7AkjONpHTI9z/Koo/wAW45/Ac/4NuvMhvCsv&#10;zRspDHoAB6d/8it3T5DIrM7uzSDzOgGBngEVy3g+QSR3IUCRGDJ8y8j5uSPbPH611MihmBVcKT91&#10;sgEgevv3FepUiccWasbBlYOhDbcYBzz6j1+tKWEe4urFkAPGPz+n+NVYZf3Yf+IDkr8wHpx79vrT&#10;5v3jJGI1Z5WX5c8qf4jkVwNanUjW0RTJmQriSU7jtbnA6An39q6aO4Cx+Uu7LDIIXGaxIWit5MhF&#10;TC7eONue49atxys0inLStwvyjA+v5VxT953OiLsje068kklUFWO5fXpj/P6V0sMh27mG35OB7e/t&#10;XKaSr+YpQL8p/iOOnr7V1ULH7MAv7wfhyev5da46mjNolG8lIjb7wYjAXHIrBbcu0KMnp1yD+Par&#10;+oTGTAAZd2QOD8wJ6Z7VRWH7zZVDkY2jO4e47U4lEfl+c0mcZB+Vh29q0LOJi23hfTHr6VS8sZZW&#10;fKMOQB1x6mtbTUbgPIJBjJY9+On+fSrkI3NNjAhG1Wix0BGeo61ffaF+bCgHq3APvVSBj5YzjGMc&#10;HOKtqPlYHac9FPcelc7KGNxkAMF64B/Wkyw+83PBPPannHQAE9TjgUwqFwrEYJHHvQAbthcnhs8j&#10;HH50xMKcDnvk9vQ04Kdp+b1+n1pNpd1DKTgdRxQMSOXy2w2QM9hn9P8APWrBUfUhfu56fSoFiZcE&#10;tnvjtipeeV3Z+XGDzj6H1pSAcSM7h8wIycnH40rMvLhcDrkUwyBvlJD9CBj7x9abyJBjBPODnvUA&#10;SeYrNux8uMj0BqORvkxj7vr0pm4qvynlh3xn/wCtSeZiMFmwnTaTyfoaBol3IGxtBAHHtQcN1GeO&#10;nTHuKgztY5bB7+31qZchclSMcYHXFADZGCMAYs8cFRkH9KKkZVbazO4JH8PSinoI/NuSNRI/GA6g&#10;DccZ/wDr0MoZmxsMijBbByPy70rIybV8ohgM7uhHrj0FIsY7xKWblVDY4HTp1zXnn1Y6NdzIBu5V&#10;mznPPpxUkeGVYwVQ4OAzYyfU+tMWJlYjayLH91yOOe3PQipV8s2yqW3A5DKykAfiaQCbQquWQgtw&#10;53/Nz2OOtIoZt2d2F+8oOVPt+VPXcpARWyPlZWIAXPbPrSRqW27fuDgYcnPr+VADVT5QWzjJAypD&#10;H3P0qaNk2AMC20q3sfUfWjBHzn7w4VgeCp6DHrRHH+75BLBcv6MQfWkwJGYSSPvYEqeudpwenHSk&#10;VjMqnKBN2cMOQOmcUxcCLzPveZyu7GP+BU9VXcu5ozGp3Es3OO4A70AS+WGYhQFYZRd3P1PvRuHl&#10;xPGgUsMDnpg9foaYYVVtvBOCduTx6H60KdzEsI2bIO5Vw2cdKAJsdABgAkbs/dB7H1oj3iNk3OiL&#10;IAO5U/4U1doVXyN38X8Q+n4UhjCurMgK7SAxzg+gOev0oA2/Ctr5mtFyFVowG4PDNngA9q9IjRkD&#10;DqV9skE964vwLEDJczOp+YhADweO1duoVhtYgoF5Oevvn8q9uhHlgj5/FSvUaIn+aFQwUZHpjHPX&#10;3/lTtE3Q65fEg43KAMZLAjv+NOVlYLgMpXgOG+Xr6/WotCkH/CQ3snzLGzD7x43Y6Y/rW3U43sds&#10;kPGTlieoxzjsB71nagpkglUkcZ4Jxg+4rVaHdGBjcpXJ3Hd+tUZ42Und8p7lxnNSiGcrM43OW3KG&#10;GX+blx/hVbnM0YLKSM7cbs46c9quX8LicgBd0bEqC38PsO3NUzxMoXbufsx27fetikXLVh9mRgfM&#10;c/LluOnXn1qjcfK3BZlJIVWHzHHYn0q1ZyFInAIfA6KOvPX6VS1LP/PPJP3ctjdg8+1WjJkWTN5b&#10;ttO0cqRx+X5/lUOoYS0clyCQTgjt/d+tIkithg/y4K7sep5Jz/Om3cyrA6hlBHzDcT6YP9MUxo0N&#10;BVhFAclSoI2Zz24BrttD1N7VRGG3dHC42kn3Pt0964/QbcfZYTkbh0j5yF6CumswWjVW27gNzHkf&#10;Q571DBnb2viA7F3PjBAUcED8PSrLakZGY7t3UMCOcEfz9q4+13CM5HK8BnxxnvV+OYeVweBlcjJx&#10;6DP1qORAma818WYKeCoGW4wfUfh71SmmI3AZ6ZG04x6Gq8lwV5C7ZQAhBxgn1z/Q1XN27Fgy44wz&#10;L1GegpqNiWx01w6vkDK4xuH6YHp6mq6ytOZOMyE5+919z2x1pkiLJuJRWbALKvT6GrCLuZSMnaMK&#10;R/n/ADitdCL3EhRm2lQCM4wowPqP84rTtYR0GXThSNvSn2tqMZEYY5PU/KMda047dEfq655z04xU&#10;OQ4pkkNv5hL/AChQMc9T/tfnVvy3ViwAJIxtHUc9u35VHCpikjc4IyCCOMg9sdqmkbYgwOV/hU+v&#10;XNczZoPZRtQn+I4JJ4PpgVHJMeST82OBtAOPao5pwF3MNqDr6fnWTeXjtIWUNnoOMt+tIsdfXxKl&#10;QCHwd285OPrTIbMzTCSUsD94Y9h1PpRa2oVhnJkK5Bz2PJ+laUKKrHaUXjAzncBjJ5oCxDHENwfA&#10;CLgttOCvtj/PWrqrwwOQuemBzntVeBS2SOD94oBkj2J7iplVirYGGLfdbigZAzbc7OGxwxXGPU1P&#10;FtZj5YO9l5XqPrj+tV5B8zbScE+uOvXNSKm1kXbhASAMYz6HH1oAsrhZMZ3MME7umaljbJ5bv9ME&#10;VAsgZThQ4/ubu/epd+9clmPPLEf5/wAmpAmAy6qqkMMkrnG3jH8qcW+RRgEAjBOc0kSts2sfmJDZ&#10;Uenv9KlbBkU/MrKM7ev40xAi5LOTlV6LjkDuRUi5ZVGVI7EfxfWmGQLyBjnBb2NKsohUKCC+MANw&#10;QB/OkA5WVf8AfbrkdMj9BVeaT9z8rDgYDscfh9etJJKPs7kEyL3bOCBVWZ2MZDPzj5cDp6E1aiS2&#10;L5hfepbJbjA4P0P+FQyKgw+NgYAsw7D0FNhkdmyVBIzyvH4mms/zDqRnA28gj2rQgRkIjIYbF67W&#10;5znr9aiit2kfc2WJGDz09Pxq4IzJtJXCt16fgfapLaBI0Zwu4Fsc9c/56VXMJoiW3PDnIYdAB+dW&#10;o4BtXC/Jn04I74/GpIYxJlifM5z6fjj1q2LdivMZLBSOuAM/1qHIexk3gCxylSxPTjoo7n61zt4h&#10;FwP7y/Mwz7cfTNdNqC4DFcYfkqvHOOf0rntQYtMGC5XaD1x9CaqLKItHt/tGqWqr8u19o24OTjOa&#10;9LMbKqqcqcgg8dvSuA8GW6XWrPIAsgjU7Tu6eg/+vXoG4tk4Gex6ilU3SI6kUjAZcIpwMlW7+hH0&#10;qaP5Vwcjn8Dx+tVZjhd7KR85ALdF9j9afGw3cbSq9W7r/n+lZFF1WA6HPGR9fUUknyf3W3dfWkWQ&#10;q2Dlj1yRxz6Co7hiQAxwAMn61mIgkzyCPUgcZK+n+fSnc7h0PGAxPJqDd+8JGFHQZHC96dH93G1V&#10;Pc9z7g/561fQZOc7cgbSq46dDTG/h+8/OT749qjdQAgO9Rnnc3AHb61NDl5Afu7sY5/CmI4b4kyN&#10;eahZacBvVCHMecZYn+fp+NaIt0t44ISqqsYAZh0HH+f1rEZjrvjiSbzGCpIGyR93YOP6/nXQ6oxW&#10;NYjnLkkIOMc11v3YqJna8mzBussS5Ow43ELzjPGfp/hVZQVmRuHCcqemcjGKsahtWThxhRjOeM54&#10;Gf6VHOV3ZY/MV7/oTWJstitcLjaVK85H+8fT/wDXVSIMGbLbi2Acc4x6A1PdHanKna2chjkZPQ/5&#10;9KigBXhuTjCtxkk8/wBP1piN/SidqOnJ24YdfcflzXSQgbSw6KMc8ZB659a53TRuYI2AzHll4H0H&#10;+e9dJagfKwO4Bs/KcAY+vWspFIvxqu1d3PAxg9MVI25iAGwVOAcdPx9P8KjdSyg7uQeRjqD2p/Cq&#10;qHcevXk9Ky0KI5A23eRk+nc1nzMW5C7g3BbGfrxV6RiqpkL833m56is2dt8J+Zlweq+54BpDK95I&#10;/ltwuGweuMZ9az5WP7wMcHGW7ZPpV2aYK3y/Mc7dv3f8n/CqMm7J4+8B349xWkRFOX/WBixXeNp4&#10;yTjn8P8A61VbgMoOdrqRn32joT781ckjZl6lUwQzAdh0AFVbxNoG4KxU7tv8QB9B6VYEcTnc5I+V&#10;fYZz6fU10GiScgFizMATu4xzkiudj+TIBO/oWI5+v5VsaU27y2G5egC46ZHX+tPoTI7ixYKB3ySe&#10;O3X/AD+FacIx64Ayq9ce9Y1g6tGoOMqAPQ/jWxjcoHK98k/pXLLQ0RNu25wRt6tk1UuB+7XLAEk5&#10;DE5zjg8e1WWby1weG+8Aeap/ej9McnikhmPqCkKx8vhRkg9M+tLp+Gww+bd29fp9KtTASZ3ZPcEc&#10;061g+YqAynA2qBj8aoRoWaiNfXnrn+dWpOBgnDHrx2qKIBAqgbgV6D0FTYCtxxgZz1x/9apYIq3j&#10;skecgt05FcvrkgaAoX+UNu+bsB2z3H+FdNfbWVlxnnIPTNcdrkm4Mir8y4OGH3fxq46sRydw+0uQ&#10;N4zwAvzcnoff/wCtWppzLuPzHOcZYZ6Dt6ntWRJJi4PPAGS2eTz39KvWsxhGNnOTgYxgV1PYjqdj&#10;pshZRvG3b90nof6itiN28vOMnGd3f/P+Nc/ZyeYpZSPvAEN61pJNtUN1DE8L/SuaRSJ7qRmyiYGc&#10;Dpzj/PeqcaBm53DPfowNP3HaCf4RjHYj1/pQqlCWUbmPZuTgjpUgW4UCqGA49SOabM6pHztO3jjg&#10;8/0qZFKqoHOcA7f5ZrOvrpInGMjDZPHHHf6f4U4q4dCrdyN8xwGzj/8AXWW7bcbSqtnI5wc+tTXt&#10;xy6hvvAgbf8APvVJ2BV1VOvTnLfgfeu2K0Oe+tjI1h1WORcgE8jHVgOeD9RXBancbrrcr/dBLeu8&#10;8n612msNv804O8chR9OQf1/KuGuFeS4O5gpfG35cZ/8Ar/412QWhEk0W7P5ZARtb5eM8EH+v4+la&#10;enqZJ43VRwQyrnP4Y9+azLcDh32Mh7tn5sDAzW5o8ZkuAOoJBGR3HTn9Kb2JPRbFTFa7VAznCgAY&#10;/wAjNeFfEa+C6vdo3yo8pyQucY/yD+Jr3W2+SAbeAh5PXFfPfxOlUapfYYbVdl/Pr9PX8MU8Iuar&#10;qTW0plb4aRGa+m2yDb5jORu7Huf8PauxvIfLmbzMAFsnHbn+H/OTXFfCqJvOkVjn5tg3ddpGefp/&#10;WvRr23HztgBi3DuSAuOh/wA9a9LEO0jkpK6M+NfLk+Q7JFPQDg8/5+lW9LVjfmYDGxGQBufmPf8A&#10;nUPyxsO5RjnHX1wataRamPT1ztPmOSVDep7f4V589jrijVtd28nfhhwEYZO0+3bFbVmoUKqDleVJ&#10;6dax7KzZl+ZORgBtwG72/wD11vW8XzquFBY5IXPH4dq4JnUka2kqWmDAZboXQcAdwa15pvLRsDgr&#10;n5uAarafkxsrBgxAJ6fp/ninXTYVgCCAOU+8T/8AXrilqzWKsZE0u5h87DJxyMD8aNoaP5DzgkH6&#10;02ZX4DEYxv3HkfXBp7AMojzyVPGADj/GrGRRf60g/OQo/D/6/wDjWvpcciswUqQowD1A/wA81Rtm&#10;81lbOF2/dzye3Fa9gqKid/lCDmhsDWs49qBQMZyfY96nOVUfKT7YxiooVG1QeX6Fu34U/wAwbM4Z&#10;WB6dc/j2rEYuOSHAJA49MeuKaw2qHHAXoaXcEXbt+XPXpTPmVNwHH93rmgY4fLkK3GMkZ659KagX&#10;nDEL2Jz/ACo+bdkDvxtPHsak3jaGQ7Wb+I9KAI1xtxtyM5OOlPJG0BiB3+h7ZNKxK424U9cnrQwK&#10;jGD8w46ZNAChQR9/AA4zx9R/n1qMj5l4AY8jIzgf5/lT1+V8NjPUt0FLsG7gbiRwfWoe4EbIu0KA&#10;D/eBHH1zQ2FRj0YEfeHb6UbiuBnjpupSdoRQwbnvzx/SgoNuB8o4xxT9pRgw3Dj09qjVQNnGV7cU&#10;uP4lcY9O5x70CAQtIAccUU5lO4kErnmikFj83BE4UOHX5vugye3Y+nrmnGNfumPYrLlmZsMfSmsy&#10;ecHVEDb9yjHzNj1oYcFdgZ8kn5enfPt+NeefVD8tswp25+Qlzwfp6fjVhJAYsq+/GVznhh6MPX3q&#10;BVZmDKq7ScoynODj1qVgRkIEiYckKn8vU0ANZo2iBjIPlnaUbIXH9TTmXyz+8O5jyNp445z9aVRi&#10;VX2hlxtBGWZie/1pJPmQGTBX7g64P+B9aAHrCp3sQoVhkMOoz/EBT18xZdimROcndjb06e2RTE3Z&#10;EmVifoH288dB9KlkwjGUyYZvullyCf8AdFADBuaRQAqqvyg46j+7/hSxqkZAQ5HJAI6DPr6D+lMY&#10;L5iCZcpjG5myQ3bAqSLfuXaP3ZPIx+uP8KAJFUzMZBIrEqVXyxgk/U+1K4jQsgLK20MWIwN/Y57U&#10;0IVypVVUgK+Tg9eTjp+J5p6bI1LIrGRCSu04IHcHPH4UgCONd6bQJAM4LfeZvfFIrKSSQcdF4+7+&#10;HT+tJgSTGTDN/DuYbePfv+FSIu7Kv1Yc+Yd2fQ1UVzOyE3ZXO78FRNHpyOcRq+Y+f4WHr6Gum3BY&#10;xueNgxx05/Af096w/C0Ih0lBhC6jG3J6nufU1usyqqjCjaCSG67vU178VZWPmKjvJsaFCxlgqAE4&#10;ZQfbGfrUOjrt8UTRH/WNEh2KM5PT88VaVQsZCncFG7k5z+PrVGwmEPi3apKiSBXxuwTzwfY+1Mxv&#10;oeg/JtGQQcDG4/K2OPwqjIMYH3ActuHU9ufSr0cKtuIIWNSMhvX/AAqleMyb94LBhlvcHvj0pIg5&#10;7VFLTSMY1VMBi+efT9P61l3HyqYwFG47vKHVvYn0rY1BVjIwM4XJO3v6fT/CsiZRu2hd+7sTnGO2&#10;a0Qx1uwjud6KY93zLGpycEevuao6xGHjCqiq2/G1iSCcdD/jVncUbILOxyX2jv2AI7YqLVVXy2CB&#10;yMbvLQdB9fX+dWtxFVWElmJB8jADOGyNueBz/npTLwH7K43M/Yo3GNx4P/1u9NsJh5To2XkJyCOh&#10;9Sf89ahvmSOKNCOM5VVXnnqR+lPqNHUaGoiiG1yzoNsj7cjgfywfzrpYdqOMHe204Vec9uPQVhaY&#10;pMQi5VlVQGVeNw6/WtqJt0TndkMeq8E+ucd6zZJbUKrDcPlPTaeSfTH9atE+W0pWPnPzYPAPbHvV&#10;TruB5cjPuR6ZpsshSZvmZFwB94HB9f6U0hFlZFbKEFARkYOcN3+vvUUciMoO4q394jJHtSLlmIDZ&#10;ZTxuHX3x61Yjh+VeA+OrLgZ9KrYi9yW2jXdt2bMsCVx6d/pWlDagASblIZ8jAwcn+RqrHCFLMPlC&#10;4GCeT7Gta2RZI2OQqk/LzwD/AJ9aiTKS7ktrbjb1yqnBBHX0Jq0p2qWAVsY35Xn3JqOOMGRgoOGw&#10;wye30qSPa0ityw/2ux/rWDZY5tqbnAwpOC2cg569aQzdEJYbcZ45z2I/z3qJ5AoLsVVs5II6DPv/&#10;ADrJvr/zAyqVDNuUtkjB9fyqbFJE15qDSNhV3PkghRg/X0//AF1DYW5OXbOcluBk/ie9NtYfOIyC&#10;BjBwcBeKvxqqrnAVs/dPQcY6d6oRZhXepUeuSAOAD1I9aftPlnaQVHOen4GoDsVowBkKcrnoM+n+&#10;FSzNuXc3Ge7dF+lJjQR8seRkkfL6jtUq/LCfMAznsc7ewqsJAc5+cfd3Dt7ipJm2jco5/wBkc/8A&#10;66RQ3iMlQf3QUk7+c+9EbH5eUL9O/wA3vz0FRzs27JKj5tpzyCD60+H7zDqMAOM/lTAmiwzAn5WA&#10;+YJ1A+lXNu4cHthiR6VDDGWznKtnJ57+3+FXI1Xdklt2M+Znt0yfeoEKvzck8LHjCnnPf8KkO0Ke&#10;ykfh9aaMsT90NjGOuaJp027s4BPPYj6igBHbgI4LBezDnHp/Ko559oIAAfB+cjP05okky5G8KRxn&#10;0HX8s1Xmm4U7+Qc7WHGO+RVRRDYhbuMjOQ2RzkdPwqF16bRhcblHp/n+lSLjaAF5Y4Bz+Q/Gk8sO&#10;PuMpYc7TnPHA/OtSRq/LGpRRhsgdSPx/wpFhWQREHqCMKTkD09qljUtskAUjGHwePTAHb3qwkEfn&#10;YA24XGM++QR60gEjt9xCxgl1HOTj647VZjhMg3k/xZHJwP8AD/61PjtgWXcSR0G7j8fUVbghXLBm&#10;JCncMDnHY/hUykXYgjjXsVbnhtvXPv3qd8Mr55HXg9R3P4U5l+VMHlehI7jqT7mmfwkZ4b/a4A69&#10;ayHsZmpYdimNo252sfv46n+Vcjq2Fm5O30cdQOu4+mea6y43HccthmBYBc/h9K5HVpG85yTsBGcq&#10;OmOhP4VtDcUje+H9t+7ubngAnbuPP5/TkV1rFo8biRzwo9cc5/xrI8HQmHQ4mCAhuRtPJHf/AD7V&#10;sOdpZmHGPXIxRN+8ZrzI1ZGwwkfGcup6exqRYSvX5vVsZpqr5bZWT7QuCEbGCfxqyvK5Rjx2/wDr&#10;1k2MZw3K7m75Y4wf85qGb5oxg/KvOB0H0qdsNIRndn+XqR/SoGIxtxj5scdT6n2pAQGTduZVLcZD&#10;N09wacuCuWUHacYbn/I/wqIJ5mBhgxBBx936/WpLWQ7lKsqqCNrEccf0q3sMfI0ZmGH3jbhfM4wP&#10;/wBdQ3l4unaXe3ZckJGSuOee36mnNIJCzMM7yTkd/esXx9IY/DqWyrkzybeDgbRyfz/pVRV2kSzE&#10;8Bql1eSXbfeAxnJ79fxz/KtzVCAHwDtxzzknnmqvgqza00ZWIzJITzjg89frU+pfdJUsdw4J+vau&#10;io7ysRDYwZYf3auFJAOTg9WPX+lMnYlAxYkdQQADjoeKlkUNGc4bPAPcfQUwuWjVj+72naMAZ4z3&#10;+lZG6Mu4X5cb2Ug9uhPr9c1JbqfO3yR/MwBZh1OD1/Sq8kg3JJnerHgZ4/WtCzh/fdQeNvzH29PS&#10;mLqbumgMVy4Y9c4yfZc10VqQ8i9EPLc9R/SsXT4wuw7CuFJAGBt/z/Stuzb7mCQuCfYHOCM+nvWM&#10;mUXsHjKrjaDtPUDv/jUe7rtDnsOx+tPkztIPHzfwnNR3DDaQwCbu/J4rEZBespjbBw5UYXPb3+tZ&#10;1xL8pDHaMYOen+7/APXq2z7mBJA5yQPX/wCtVCZVmfe3yr1HH6//AK6pAQXSlcZDYxxzn6c1UZUL&#10;Lkbhj5l9T6ZqaRiMEP8AMcnbjj8ait1E0iHdlV5z0y1aDG3UeyPOdoAB808fQY9Kz7nLMihMKG43&#10;5H15/X8K0WVtrMW3bc/X/wCuKqtEZJsYBHTvjj1z+FMRnyyIHXc7FFO4MRzxxwK0tMmVVTZIASMk&#10;JngZ55rMvG2sGX5jk5J4xntnv2/Krmn3Hzkb/ocY3HHXFV0A7vSZAyD5hs9xndzzW3C2Secc43A8&#10;f/WrltJuAI4gOSBkA9ce/vXQ27Dy1IGAozj1z61zS1HHYsvnkKuMAZYnp9BVdv8AZwhJO4mpVZG4&#10;C5/H9Kh4z0HPZulSiiJY2MYVe5wB0q1CgGF2swUjB/XimwrmReOc4yD93jqKsLnqGYge/wCRFMVi&#10;RVIG/dl8Z5IJ+hpwADBRyvTg8AdhSoeWzwfpTWLbfmPtkj86QyjeD92wQ+YQPXqOtcV4g3qW5I3D&#10;tz8v+f51199IQoYELnnjufX6Vx2rBNsgxtAbLbTx1/yK0huQcpNxNyPLKclepwen1q1Hs2sj/PtI&#10;xtJyMd8+lRzIGkLbNj9Svp2z9MVJBhYhsChQeATwPeusyOh0uR9gzycDAU9vatmGXJYgqNpwCO3H&#10;Q/1rnLFl4Ubfl5GMkD8fXtW7aSNxjJGOVzkisZFxLnPKnAzjI7D6epqyilWATcR1O/p781Xj2+Yw&#10;A2jtgZ59auR/KPUIOWzkCsihbqRY1C7iM5VV78DOD+n51z15fedIm1vlztHQBse/t71b1S63SNGg&#10;3K+GP+0T6/57VhXMgZtu7LdC2PvDvW9OJEpNA7Eks22RhwAvfJ5/CopLgpHtaRSRxjHPPb61GEaR&#10;hg4APygngewqvdl/L2EHkZz/AI11JHP5mLrFw32crvAGz5e24+/4CuSmOLjdtwF/hZs4OPzrp9RV&#10;WKumCGbJOSPpj/GucYAypzlhuySMH659a6Yk3uXrGHhGUBQ3Rj09gPeui0GDdMjADfgHHTvisWzV&#10;gu/GVUDcoOTnufx/pXTeH41B38ny35UfxZ5yBUyeg1qddHmGPDESYPPGPwNfNnxSmSTxFeRHYmZW&#10;A5+93wPfB4r6SkwsJG3BXnd2HfAP0r5f+Ispk8ZauVVZczMu5xnGB2H9fatsCr1GzHEP92aXwuLp&#10;dYbc5xu3MMHPbcfUV6g8O7KY3+jZ4PvjtzXA/CeBZpdzjKsrYB5AJOf/ANWfQ16PNHtwj4cAZKHH&#10;B7Z9v8K7MS/fOak9NDDvrYtI0Rk27sfMU+6f85rUWIINhCll+QkjHHYfT3qtDEtzqA+8WhJHze/r&#10;7e9a8EJE24nLDgNs5rzKj2R3RWpLZxpArMfk3kcvyB9fbtW5Z5mmAJLkHdtA4X/61ZMasuFX5Q33&#10;Q319a3NNgO4Nghs8MTnJ9a4ZPqdCNmFHkjB3hx1LdP0/pUN5Kv2dxnjnO48j2xVhduwYwrA4HXr6&#10;ZrNv5tsZO3coP3f89q5d2bopj5iu0bmj9G6A/wBDSbVRyrMzFeGOO/qPcelMVRJI28KgUfdxxzTl&#10;2tJny8Huq85Hr+FaiLliF3KrvvfnduXnpW5Zjao5UcgYHI+lYtiwjwNxwp5ZTwPYVvWcfABbIPB7&#10;HPvUMC7GwOCu709APanq2TghsjnbuyeajjAjI4IGM5HQf41JgRRr93GPXjHrWYxW+6vVwOP8ahly&#10;rc8Dv3+hFT7mbG0cDgAcY9qZ823KtkdsdfyoGM8sDaSFcj+Lpk9vr71IoyoyfmHtyffFODHkDKjt&#10;3I/GlbajE5OcD6UgIedzYBHYgnij+HGMdgrdR7cU9txXIbbx69c01uFGTtI4wPT+lAC8yZYFflAz&#10;7NTZJGWTbu3A8dduaY37yMhsbgBtocneMNtHYen40uoDjllBwFYj5Wx1/ClXeOu0ZOSD3qNm6Fjw&#10;Wyef607K7QOoz82en0pIpD4z83G1l77W/WlEjeYwwPUGm8fxHB7bh0p65BK5JH3cevvQMGlWPCtH&#10;vbHLbc0U/wAvd2z7migD83P+WbOxwG4HfGO1SorSMJECtEybtx43L0II+tFFed1PqBijy2DsuxsF&#10;lJOSV/Cptx+XeY8qBtXBx65oopACsF25KLJNucrg4IFORVmjLRcoqhcMTkD/AD6UUUwD5g4bJ3Y4&#10;YHPX2pQrLl0cZyQzEfxen+RRRQAqxjb5vYEDkcj1p3ki5jc/6yHdjqVJoopAKy+fJGdu4ZwNyjge&#10;nWkjlAUE4li3bM4/IY7UUUATRr5kigKskpXncSOOmfentJGrvF5hBY+WyquFc9h7CiiunDq80YVn&#10;aDPTNCUR6bCB8yq21WPc45+grQZ0ZnPRFIDZGee9FFeyj5qRM6szOit91gD2OPUelZs7mLxBpzlh&#10;tJZC+3k8d/pRRQKPU9GtFaS2DZMjMcEjjJ7D6Vn3LrukAwZEwSzZI46g+tFFCIM28X5hgBGZhwvd&#10;SORk1jyQ7lZQScnGOnfjFFFWhMqDG0yCTCgkLhed3cfTrz1puoFWixvx8ylcDk8ZwaKKYMy7UeXG&#10;6KxKZ37WHX2pZlST7KSu4Mww3Qgdj+f8qKKsEdppK7bcls5DZPPIOMZHvWrHGowgAZ26H+lFFZMT&#10;JlYyuChcdsKcEe+aQHbtwFOSflx+v1oorREMmhjDSKJGUYXJGCQeeo9OK0Io0cAAAAfKPU0UVL2H&#10;EuqnkuM7idwIHHH0rV2oZGCY5wd5HP8A+rOaKKxkaLcWRdzkrtY7duMdBUTSL5budxA7g0UVBRma&#10;hqBjUFmDFvlXj8Oajt7crIu4AyBsbl68f/Woop9ANKKMKoC/d4ck/wAQBqRiY5PlO3e3YDBPrjtR&#10;RQhMRjkgeY2D6nPfg/pT0kBZAQBJk/LjIPt6UUVTBA0qxxhsgBV2ggHqaaztHCrYyABuYHn3ooqB&#10;kEbeYxbB2seNx7/h2q9Gpj3MNqgEDIH64oooYF+GNAzAdcngcD14qQtGijG7c/TdzkDtRRUjEkkU&#10;KpU85+9jk49vaoZZnk+Vvv7geDwPX9KKKtEEMrFIdxGYwSCAefwodSq5B3tkEN2+mKKKsgXBycjc&#10;F5OOMU/ZnJwwVuRtPB55zRRSBIseWSEJGEJKhep/D3qeGIFsryF43kZwPYUUVDGi8sJQ5woA+bB5&#10;6U+HbIoPGCN24DGM0UVmVESYGFgW5B+XP+1/+qq1022NhtBwBtX3Pc0UU0NlG6I8knOFX723PcdK&#10;4/Xmb7QkPAYqfp1xj/PpRRWtP4hS2PRtLtha6fCiAFQuN33T79KsKGZwq9ckjPt60UVlJ6kIjVkW&#10;Hefk3McKB0NW41+UEdv50UUgI2Rl3DbuYYBOcYqlcbGXG3ILYDetFFC3ATCtnDEDr709owsUkgII&#10;+424ZLZ9PSiiqKGFSzqDhB90YPI9OfSuW8aSC61iC0DDEKLyw6k8kflRRW9P4jKex0lrbiz0+JBk&#10;BE2ll6EjrxWHqhKuPmbc2N2Cfr+fSiil1BbGNfEMwGTtLc+/r/hVeWTFsSBlFJ69T7UUUzYz1j8y&#10;TngYO4+2PStbTkViq7jjGTuGeT/9YGiilLYDoLVF+XvKRt3ZIx9PSt23X93kbQo44HAx2xRRXPIa&#10;LKx+YxXIyRuUdveq8jHIw21SduT16ZxRRUDKTyDyeSdi8knse1VGVfK6Ek/L9OKKKtDM+b5sjAYn&#10;gHoScfpT7QKzyZX7nyBT1z/LH+NFFX0ESMoWRyW/eqcFh1Bx0HtUKqvlliSST1P86KKAMvUIGYn7&#10;q7VGfTp+tVdPYNcISVZTgZIzgdh/OiitEJnUaZcls7sARjn155/lXTx3Q8tWJKg4JxRRWM9xxL6Y&#10;2lh/FwCf896NoYYwOBnbjgCiisix0X3mIPAPWp48tHv2jZ2/rRRQBIp+UN2Ufjikk3YbaOAuW5xR&#10;RSAx78hmDZO3bvU+i9xiuU1OT93uGceq8HrzRRWsdyXuc9NGqx7uAjHIX37U2ElfLB+eQYG7oM9z&#10;+FFFdRiamnzbJBz825gRjrW/bcx5JBDDsOP89KKKykXE0IxgnecDAHvj/GrBz5bKp2+nfGO9FFZF&#10;nP6gSsgbIUuMAgdBnp9ayD+5Ug8HpnGSPxoorrhsYSFjiP8ACcMx2Z7H2+vrVS7UtIM4IX+9+n9a&#10;KK2W5mcvq7b1wr/vWAxjI24z/hWNawm5Yy7UYNltpHI9/eiiumOxl1Ois1VYzz5ibN53DpXReHwq&#10;whypJADbzjOTRRWM9i0dFIzZ2DoWXaeme/NfKXjnUEk8Z6urK21Z32k4yMdfwoorty5XmzGtrA9E&#10;+EMYW3Y5Zt67gv8AvH19fWu1uH8kbyx2gEMVGCRnpRRWuI/iM5KHwBpKLNaxTYw0vO72zx/WtJdq&#10;yZb73JPvj09sUUV5FT4menDYmtbdZJgC3y7NxIGB19Pyro7faPuuSOC4xg47UUVxzN4ouSBtpCHd&#10;1HzdBisSaZJNoOTuHJPX2NFFRE0E3H5izgsuOGHGDUaSBvMyFwpALbeR7+5ooqwNaxVkkj5YEfKO&#10;ncZ6dOlbtqpGBhVAPPc5+tFFZyGi18yRsAV+YdcUwbhG20rsA29OtFFQDFTL553cdT/OlLFVG7Ab&#10;sy8E0UUwQ1flUMVz/dPqad8gMikZCjLYP+c0UUhiL8uQTtyOOKNjLhS3B/I++KKKXUCKRjtPQLuw&#10;OPfjFJIMI24gbeh68570UVIBgMxGPmAzk9M0o+XaAxwvXPc9aKKfQCXlvYdM96dk/KT93OODRRSK&#10;JInLL8uFGe/NFFFMD//ZUEsDBBQABgAIAAAAIQDmLGlN2AAAAAUBAAAPAAAAZHJzL2Rvd25yZXYu&#10;eG1sTI9BS8QwEIXvgv8hjODNTdcurnSbLiLrydOugte0GdvSZhKStNv9944i6GV4wxve+6bcL3YU&#10;M4bYO1KwXmUgkBpnemoVvL+93D2CiEmT0aMjVHDBCPvq+qrUhXFnOuJ8Sq3gEIqFVtCl5AspY9Oh&#10;1XHlPBJ7ny5YnXgNrTRBnzncjvI+yx6k1T1xQ6c9PnfYDKfJKviY8+mwOTpfD6+Hyzw0wbvtVqnb&#10;m+VpByLhkv6O4Ruf0aFiptpNZKIYFfAj6Weyl+ebHET9K2RVyv/01Rc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K1mZCsBAwAAlwYAAA4AAAAAAAAAAAAAAAAAPQIA&#10;AGRycy9lMm9Eb2MueG1sUEsBAi0ACgAAAAAAAAAhAMt9T7BxTgUAcU4FABQAAAAAAAAAAAAAAAAA&#10;agUAAGRycy9tZWRpYS9pbWFnZTEuanBnUEsBAi0AFAAGAAgAAAAhAOYsaU3YAAAABQEAAA8AAAAA&#10;AAAAAAAAAAAADVQFAGRycy9kb3ducmV2LnhtbFBLAQItABQABgAIAAAAIQA3ncEYugAAACEBAAAZ&#10;AAAAAAAAAAAAAAAAABJVBQBkcnMvX3JlbHMvZTJvRG9jLnhtbC5yZWxzUEsFBgAAAAAGAAYAfAEA&#10;AANWBQAAAA==&#10;" strokecolor="#8d4121 [2405]" strokeweight="5pt">
                      <v:fill r:id="rId12" o:title="" recolor="t" rotate="t" type="frame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DAE3EF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40B21FE9" w14:textId="4730DC39" w:rsidR="001B2ABD" w:rsidRDefault="005A59B9" w:rsidP="001B2ABD">
            <w:pPr>
              <w:pStyle w:val="Title"/>
            </w:pPr>
            <w:r>
              <w:t>Trevar LADD</w:t>
            </w:r>
          </w:p>
          <w:p w14:paraId="0C7EFE7F" w14:textId="2069702F" w:rsidR="001B2ABD" w:rsidRDefault="005A59B9" w:rsidP="001B2ABD">
            <w:pPr>
              <w:pStyle w:val="Subtitle"/>
            </w:pPr>
            <w:r>
              <w:rPr>
                <w:spacing w:val="0"/>
                <w:w w:val="100"/>
              </w:rPr>
              <w:t>Software Engineer</w:t>
            </w:r>
          </w:p>
        </w:tc>
      </w:tr>
      <w:tr w:rsidR="001B2ABD" w14:paraId="0B2A085B" w14:textId="77777777" w:rsidTr="001B2ABD">
        <w:tc>
          <w:tcPr>
            <w:tcW w:w="3600" w:type="dxa"/>
          </w:tcPr>
          <w:p w14:paraId="3E9A565B" w14:textId="4097B83C" w:rsidR="001B2ABD" w:rsidRDefault="005A59B9" w:rsidP="00036450">
            <w:pPr>
              <w:pStyle w:val="Heading3"/>
            </w:pPr>
            <w:r>
              <w:t>About ME</w:t>
            </w:r>
          </w:p>
          <w:p w14:paraId="4913FFEB" w14:textId="75321373" w:rsidR="00036450" w:rsidRDefault="00365CEA" w:rsidP="005A59B9">
            <w:r>
              <w:t>Software engineer with a true passion for improving my surroundings. Talent multiplier and thrive when put in positions of leadership. Enjoy approaching development with a full-stack mentality and making iterative improvements on development methods, tooling, CI/CD, team organization, testing, and application performance/design.</w:t>
            </w:r>
          </w:p>
          <w:p w14:paraId="11D9F3BA" w14:textId="7167E043" w:rsidR="00365CEA" w:rsidRDefault="00365CEA" w:rsidP="005A59B9"/>
          <w:p w14:paraId="3913654C" w14:textId="2BB33970" w:rsidR="00365CEA" w:rsidRDefault="00365CEA" w:rsidP="005A59B9">
            <w:r>
              <w:t xml:space="preserve">Have a strong track record of learning technologies new to my company and solidifying development practices around them. Functioned as a technical leader with a full-stack viewpoint leading teams with technology-specific engineers. </w:t>
            </w:r>
          </w:p>
          <w:p w14:paraId="51C4AFE0" w14:textId="019BFE11" w:rsidR="00365CEA" w:rsidRDefault="00365CEA" w:rsidP="005A59B9"/>
          <w:p w14:paraId="586E95E9" w14:textId="1A7ADBD1" w:rsidR="00365CEA" w:rsidRDefault="00365CEA" w:rsidP="005A59B9">
            <w:r>
              <w:t>In my personal projects and development, I have enjoyed learning React, React Native, and node.js. Check out my website below to see a few of my projects and learn more about me!</w:t>
            </w:r>
          </w:p>
          <w:p w14:paraId="1F4DC106" w14:textId="77777777" w:rsidR="00036450" w:rsidRDefault="00036450" w:rsidP="00036450"/>
          <w:sdt>
            <w:sdtPr>
              <w:id w:val="-1954003311"/>
              <w:placeholder>
                <w:docPart w:val="A178303FA53243E1A13A3CC1BB0B3515"/>
              </w:placeholder>
              <w:temporary/>
              <w:showingPlcHdr/>
              <w15:appearance w15:val="hidden"/>
            </w:sdtPr>
            <w:sdtEndPr/>
            <w:sdtContent>
              <w:p w14:paraId="04F2D72E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3D0B58B614DE4F099ABCD143FFEBD3C3"/>
              </w:placeholder>
              <w:temporary/>
              <w:showingPlcHdr/>
              <w15:appearance w15:val="hidden"/>
            </w:sdtPr>
            <w:sdtEndPr/>
            <w:sdtContent>
              <w:p w14:paraId="7335A493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BF78353" w14:textId="1D8A62CD" w:rsidR="004D3011" w:rsidRDefault="00F552C0" w:rsidP="004D3011">
            <w:r>
              <w:t>765-720-5311</w:t>
            </w:r>
          </w:p>
          <w:p w14:paraId="117604F6" w14:textId="77777777" w:rsidR="004D3011" w:rsidRPr="004D3011" w:rsidRDefault="004D3011" w:rsidP="004D3011"/>
          <w:sdt>
            <w:sdtPr>
              <w:id w:val="67859272"/>
              <w:placeholder>
                <w:docPart w:val="EDC5C98EC27E4D749D460B509FF386E7"/>
              </w:placeholder>
              <w:temporary/>
              <w:showingPlcHdr/>
              <w15:appearance w15:val="hidden"/>
            </w:sdtPr>
            <w:sdtEndPr/>
            <w:sdtContent>
              <w:p w14:paraId="77A903F1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1A3B0124" w14:textId="5649BA33" w:rsidR="00F552C0" w:rsidRDefault="00F552C0" w:rsidP="004D3011">
            <w:hyperlink r:id="rId13" w:history="1">
              <w:r w:rsidRPr="009823A3">
                <w:rPr>
                  <w:rStyle w:val="Hyperlink"/>
                </w:rPr>
                <w:t>www.trevarladd.com</w:t>
              </w:r>
            </w:hyperlink>
          </w:p>
          <w:p w14:paraId="3BF7DBEE" w14:textId="60929825" w:rsidR="004D3011" w:rsidRDefault="004D3011" w:rsidP="004D3011"/>
          <w:sdt>
            <w:sdtPr>
              <w:id w:val="-240260293"/>
              <w:placeholder>
                <w:docPart w:val="753C72E8F57F4271A89D2285CD24F704"/>
              </w:placeholder>
              <w:temporary/>
              <w:showingPlcHdr/>
              <w15:appearance w15:val="hidden"/>
            </w:sdtPr>
            <w:sdtEndPr/>
            <w:sdtContent>
              <w:p w14:paraId="2EBD1121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16599EC4" w14:textId="2A7B4AE2" w:rsidR="00605F72" w:rsidRPr="00605F72" w:rsidRDefault="00605F72" w:rsidP="004D3011">
            <w:pPr>
              <w:rPr>
                <w:rStyle w:val="Hyperlink"/>
                <w:color w:val="auto"/>
                <w:u w:val="none"/>
              </w:rPr>
            </w:pPr>
            <w:hyperlink r:id="rId14" w:history="1">
              <w:r w:rsidRPr="009823A3">
                <w:rPr>
                  <w:rStyle w:val="Hyperlink"/>
                </w:rPr>
                <w:t>trevarladd@gmail.com</w:t>
              </w:r>
            </w:hyperlink>
          </w:p>
          <w:sdt>
            <w:sdtPr>
              <w:id w:val="-1444214663"/>
              <w:placeholder>
                <w:docPart w:val="DAC6615A98354E398A949894B87C3849"/>
              </w:placeholder>
              <w:temporary/>
              <w:showingPlcHdr/>
              <w15:appearance w15:val="hidden"/>
            </w:sdtPr>
            <w:sdtEndPr/>
            <w:sdtContent>
              <w:p w14:paraId="09018E81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BB90C57" w14:textId="77777777" w:rsidR="004D3011" w:rsidRDefault="00F552C0" w:rsidP="004D3011">
            <w:r>
              <w:t>Home Improvement</w:t>
            </w:r>
          </w:p>
          <w:p w14:paraId="2617DBAF" w14:textId="77777777" w:rsidR="00F552C0" w:rsidRDefault="00F552C0" w:rsidP="004D3011">
            <w:r>
              <w:t>Hiking</w:t>
            </w:r>
          </w:p>
          <w:p w14:paraId="6C584712" w14:textId="77777777" w:rsidR="00F552C0" w:rsidRDefault="00F552C0" w:rsidP="004D3011">
            <w:r>
              <w:t>Family Time</w:t>
            </w:r>
          </w:p>
          <w:p w14:paraId="01A47D71" w14:textId="77777777" w:rsidR="00F552C0" w:rsidRDefault="00F552C0" w:rsidP="004D3011">
            <w:r>
              <w:t>Road Trips / Exploring</w:t>
            </w:r>
          </w:p>
          <w:p w14:paraId="4D9FB649" w14:textId="6705D6F5" w:rsidR="00420F02" w:rsidRPr="004D3011" w:rsidRDefault="00420F02" w:rsidP="004D3011">
            <w:r>
              <w:t>Biking</w:t>
            </w:r>
          </w:p>
        </w:tc>
        <w:tc>
          <w:tcPr>
            <w:tcW w:w="720" w:type="dxa"/>
          </w:tcPr>
          <w:p w14:paraId="0320EEF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BEE336D58804215976C7C68CE56A462"/>
              </w:placeholder>
              <w:temporary/>
              <w:showingPlcHdr/>
              <w15:appearance w15:val="hidden"/>
            </w:sdtPr>
            <w:sdtEndPr/>
            <w:sdtContent>
              <w:p w14:paraId="217BD7B7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70F4F7E" w14:textId="6A9F7344" w:rsidR="00036450" w:rsidRDefault="004F1053" w:rsidP="00B359E4">
            <w:pPr>
              <w:pStyle w:val="Heading4"/>
            </w:pPr>
            <w:r>
              <w:t>Indiana University Purdue University at Indianapolis (IUPUI)</w:t>
            </w:r>
          </w:p>
          <w:p w14:paraId="0215FA62" w14:textId="7164EB09" w:rsidR="004F1053" w:rsidRPr="004F1053" w:rsidRDefault="004F1053" w:rsidP="004F1053">
            <w:pPr>
              <w:pStyle w:val="Date"/>
            </w:pPr>
            <w:r>
              <w:t>2013</w:t>
            </w:r>
            <w:r w:rsidRPr="00B359E4">
              <w:t xml:space="preserve"> </w:t>
            </w:r>
            <w:r>
              <w:t>–</w:t>
            </w:r>
            <w:r w:rsidRPr="00B359E4">
              <w:t xml:space="preserve"> </w:t>
            </w:r>
            <w:r>
              <w:t>2017</w:t>
            </w:r>
            <w:r>
              <w:t xml:space="preserve"> </w:t>
            </w:r>
            <w:r w:rsidRPr="004F1053">
              <w:rPr>
                <w:i/>
                <w:iCs/>
              </w:rPr>
              <w:t>Purdue School of Science</w:t>
            </w:r>
          </w:p>
          <w:p w14:paraId="0FEB8694" w14:textId="70DA5E16" w:rsidR="004D3011" w:rsidRDefault="004F1053" w:rsidP="00036450">
            <w:r>
              <w:t>Bachelor’s degree in Computer Science (BS)</w:t>
            </w:r>
          </w:p>
          <w:p w14:paraId="4857C0C6" w14:textId="0609418F" w:rsidR="00036450" w:rsidRDefault="00036450" w:rsidP="00036450"/>
          <w:p w14:paraId="698B39EE" w14:textId="58D945A8" w:rsidR="00036450" w:rsidRDefault="004F1053" w:rsidP="00036450">
            <w:pPr>
              <w:pStyle w:val="Heading2"/>
            </w:pPr>
            <w:r>
              <w:t xml:space="preserve">RECENT </w:t>
            </w:r>
            <w:sdt>
              <w:sdtPr>
                <w:id w:val="1001553383"/>
                <w:placeholder>
                  <w:docPart w:val="E1E43D2A4832439E81F5AA5746423861"/>
                </w:placeholder>
                <w:temporary/>
                <w:showingPlcHdr/>
                <w15:appearance w15:val="hidden"/>
              </w:sdtPr>
              <w:sdtEndPr/>
              <w:sdtContent>
                <w:r w:rsidR="00036450" w:rsidRPr="00036450">
                  <w:t>WORK EXPERIENCE</w:t>
                </w:r>
              </w:sdtContent>
            </w:sdt>
          </w:p>
          <w:p w14:paraId="1D3A3CAD" w14:textId="4433B5BC" w:rsidR="00036450" w:rsidRDefault="004F1053" w:rsidP="00B359E4">
            <w:pPr>
              <w:pStyle w:val="Heading4"/>
              <w:rPr>
                <w:bCs/>
              </w:rPr>
            </w:pPr>
            <w:r>
              <w:t xml:space="preserve">OneAmerica </w:t>
            </w:r>
            <w:r w:rsidRPr="00036450">
              <w:t>|</w:t>
            </w:r>
            <w:r>
              <w:t xml:space="preserve"> Application Engineer II</w:t>
            </w:r>
          </w:p>
          <w:p w14:paraId="5E366AD3" w14:textId="0882F3E9" w:rsidR="00036450" w:rsidRPr="00036450" w:rsidRDefault="004F1053" w:rsidP="00B359E4">
            <w:pPr>
              <w:pStyle w:val="Date"/>
            </w:pPr>
            <w:r>
              <w:t xml:space="preserve">August 2019 </w:t>
            </w:r>
            <w:r w:rsidR="00036450" w:rsidRPr="00036450">
              <w:t>–</w:t>
            </w:r>
            <w:r>
              <w:t xml:space="preserve"> Present</w:t>
            </w:r>
          </w:p>
          <w:p w14:paraId="4FF59B3A" w14:textId="6A62E0AE" w:rsidR="004D3011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Exploring and vetting new technologies for OneAmerica</w:t>
            </w:r>
          </w:p>
          <w:p w14:paraId="6E525909" w14:textId="44111A35" w:rsidR="004F1053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Establishing engineering best practices for new development spaces</w:t>
            </w:r>
          </w:p>
          <w:p w14:paraId="5F272AF5" w14:textId="497F9F59" w:rsidR="004F1053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 xml:space="preserve">Acting as a technical lead on </w:t>
            </w:r>
            <w:r w:rsidR="00605F72">
              <w:t>business-critical</w:t>
            </w:r>
            <w:r>
              <w:t xml:space="preserve"> projects</w:t>
            </w:r>
          </w:p>
          <w:p w14:paraId="6790B350" w14:textId="0AF0A7AF" w:rsidR="004F1053" w:rsidRDefault="004F105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Leading agile adoption and helping to organize teams</w:t>
            </w:r>
          </w:p>
          <w:p w14:paraId="4D5DA4CA" w14:textId="34F2B889" w:rsidR="004F1053" w:rsidRDefault="00F552C0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Paving out DevOps practices, CI/CD, and automated testing</w:t>
            </w:r>
          </w:p>
          <w:p w14:paraId="5E9E3051" w14:textId="6D1A23BC" w:rsidR="00F552C0" w:rsidRDefault="00F552C0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Building custom development tools to increase developer efficiency</w:t>
            </w:r>
          </w:p>
          <w:p w14:paraId="1ED9D3D7" w14:textId="07627D8E" w:rsidR="00F552C0" w:rsidRDefault="00F552C0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>Supporting production applications and leading RCA efforts for incidents</w:t>
            </w:r>
          </w:p>
          <w:p w14:paraId="68776689" w14:textId="2F92B6A8" w:rsidR="00E814A3" w:rsidRDefault="00E814A3" w:rsidP="004F1053">
            <w:pPr>
              <w:pStyle w:val="ListParagraph"/>
              <w:numPr>
                <w:ilvl w:val="0"/>
                <w:numId w:val="2"/>
              </w:numPr>
              <w:ind w:left="611"/>
            </w:pPr>
            <w:r>
              <w:t xml:space="preserve">Key Tech: JavaScript, NoSQL, </w:t>
            </w:r>
            <w:proofErr w:type="spellStart"/>
            <w:r>
              <w:t>Pega</w:t>
            </w:r>
            <w:proofErr w:type="spellEnd"/>
            <w:r>
              <w:t xml:space="preserve">, Node.js, </w:t>
            </w:r>
            <w:proofErr w:type="spellStart"/>
            <w:r>
              <w:t>MarkLogic</w:t>
            </w:r>
            <w:proofErr w:type="spellEnd"/>
            <w:r>
              <w:t>, Jenkins, Git</w:t>
            </w:r>
          </w:p>
          <w:p w14:paraId="5F05B193" w14:textId="77777777" w:rsidR="00E814A3" w:rsidRDefault="00E814A3" w:rsidP="00E814A3">
            <w:pPr>
              <w:pStyle w:val="ListParagraph"/>
              <w:ind w:left="611"/>
            </w:pPr>
          </w:p>
          <w:p w14:paraId="1C50ED2B" w14:textId="7BA69222" w:rsidR="004D3011" w:rsidRPr="004D3011" w:rsidRDefault="004F1053" w:rsidP="00B359E4">
            <w:pPr>
              <w:pStyle w:val="Heading4"/>
              <w:rPr>
                <w:bCs/>
              </w:rPr>
            </w:pPr>
            <w:r>
              <w:t>OneAmerica</w:t>
            </w:r>
            <w:r w:rsidRPr="004D3011">
              <w:t xml:space="preserve"> |</w:t>
            </w:r>
            <w:r>
              <w:t xml:space="preserve"> Application Engineer</w:t>
            </w:r>
          </w:p>
          <w:p w14:paraId="67A75014" w14:textId="2309CDB1" w:rsidR="004D3011" w:rsidRPr="004D3011" w:rsidRDefault="004F1053" w:rsidP="00B359E4">
            <w:pPr>
              <w:pStyle w:val="Date"/>
            </w:pPr>
            <w:r>
              <w:t xml:space="preserve">August 2017 </w:t>
            </w:r>
            <w:r w:rsidR="004D3011" w:rsidRPr="004D3011">
              <w:t>–</w:t>
            </w:r>
            <w:r>
              <w:t xml:space="preserve"> August 2019</w:t>
            </w:r>
          </w:p>
          <w:p w14:paraId="64A70943" w14:textId="7691EB60" w:rsidR="004D3011" w:rsidRDefault="00F552C0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 xml:space="preserve">Building out </w:t>
            </w:r>
            <w:proofErr w:type="spellStart"/>
            <w:r>
              <w:t>Pega</w:t>
            </w:r>
            <w:proofErr w:type="spellEnd"/>
            <w:r>
              <w:t xml:space="preserve"> development practice – </w:t>
            </w:r>
            <w:proofErr w:type="spellStart"/>
            <w:r>
              <w:t>Pega</w:t>
            </w:r>
            <w:proofErr w:type="spellEnd"/>
            <w:r>
              <w:t xml:space="preserve"> Certified Senior Systems Architect </w:t>
            </w:r>
          </w:p>
          <w:p w14:paraId="10A1AC19" w14:textId="2DA20936" w:rsidR="00F552C0" w:rsidRDefault="00F552C0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 xml:space="preserve">Building and Maintaining enterprise applications </w:t>
            </w:r>
          </w:p>
          <w:p w14:paraId="3C48206E" w14:textId="12092460" w:rsidR="00E814A3" w:rsidRDefault="00E814A3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>ADA Compliance Assessment</w:t>
            </w:r>
          </w:p>
          <w:p w14:paraId="0CF94429" w14:textId="563FB60E" w:rsidR="00E814A3" w:rsidRDefault="00E814A3" w:rsidP="00F552C0">
            <w:pPr>
              <w:pStyle w:val="ListParagraph"/>
              <w:numPr>
                <w:ilvl w:val="0"/>
                <w:numId w:val="3"/>
              </w:numPr>
              <w:ind w:left="611"/>
            </w:pPr>
            <w:r>
              <w:t xml:space="preserve">Key Tech: Java, SQL, </w:t>
            </w:r>
            <w:proofErr w:type="spellStart"/>
            <w:r>
              <w:t>Pega</w:t>
            </w:r>
            <w:proofErr w:type="spellEnd"/>
          </w:p>
          <w:p w14:paraId="02836FBE" w14:textId="77777777" w:rsidR="00E814A3" w:rsidRDefault="00E814A3" w:rsidP="00E814A3">
            <w:pPr>
              <w:pStyle w:val="ListParagraph"/>
              <w:ind w:left="611"/>
            </w:pPr>
          </w:p>
          <w:p w14:paraId="771B2AC0" w14:textId="41465C08" w:rsidR="004D3011" w:rsidRPr="004D3011" w:rsidRDefault="004F1053" w:rsidP="00B359E4">
            <w:pPr>
              <w:pStyle w:val="Heading4"/>
              <w:rPr>
                <w:bCs/>
              </w:rPr>
            </w:pPr>
            <w:r>
              <w:t>OneAmerica</w:t>
            </w:r>
            <w:r w:rsidR="004D3011" w:rsidRPr="004D3011">
              <w:t xml:space="preserve"> </w:t>
            </w:r>
            <w:r>
              <w:t>| Application Management and Support Intern</w:t>
            </w:r>
          </w:p>
          <w:p w14:paraId="40106DA1" w14:textId="653809CE" w:rsidR="004D3011" w:rsidRDefault="004F1053" w:rsidP="00F552C0">
            <w:pPr>
              <w:pStyle w:val="Date"/>
            </w:pPr>
            <w:r>
              <w:t>May 2017</w:t>
            </w:r>
            <w:r w:rsidR="004D3011" w:rsidRPr="004D3011">
              <w:t>–</w:t>
            </w:r>
            <w:r>
              <w:t xml:space="preserve"> August 2017</w:t>
            </w:r>
          </w:p>
          <w:p w14:paraId="31DD120F" w14:textId="02C7A671" w:rsidR="00E814A3" w:rsidRDefault="00E814A3" w:rsidP="00E814A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Xtern</w:t>
            </w:r>
            <w:proofErr w:type="spellEnd"/>
            <w:r>
              <w:t xml:space="preserve"> 2017</w:t>
            </w:r>
          </w:p>
          <w:p w14:paraId="4048E91C" w14:textId="240CD970" w:rsidR="00E814A3" w:rsidRPr="00E814A3" w:rsidRDefault="00E814A3" w:rsidP="00E814A3">
            <w:pPr>
              <w:pStyle w:val="ListParagraph"/>
              <w:numPr>
                <w:ilvl w:val="0"/>
                <w:numId w:val="6"/>
              </w:numPr>
            </w:pPr>
            <w:r>
              <w:t xml:space="preserve">Maintaining enterprise </w:t>
            </w:r>
            <w:r w:rsidR="00365CEA">
              <w:t>Java applications</w:t>
            </w:r>
          </w:p>
          <w:p w14:paraId="2A4BB218" w14:textId="77777777" w:rsidR="00036450" w:rsidRDefault="00E814A3" w:rsidP="00E814A3">
            <w:pPr>
              <w:pStyle w:val="Heading2"/>
            </w:pPr>
            <w:r>
              <w:t>Top skills</w:t>
            </w:r>
          </w:p>
          <w:p w14:paraId="7B38040D" w14:textId="77777777" w:rsid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JavaScript</w:t>
            </w:r>
          </w:p>
          <w:p w14:paraId="2E17E3D1" w14:textId="77777777" w:rsid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Team Leadership</w:t>
            </w:r>
          </w:p>
          <w:p w14:paraId="4A1086FE" w14:textId="77777777" w:rsid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Learning New Technologies</w:t>
            </w:r>
          </w:p>
          <w:p w14:paraId="32B2A9D4" w14:textId="1157D754" w:rsidR="00E814A3" w:rsidRPr="00E814A3" w:rsidRDefault="00E814A3" w:rsidP="00E814A3">
            <w:pPr>
              <w:pStyle w:val="ListParagraph"/>
              <w:numPr>
                <w:ilvl w:val="0"/>
                <w:numId w:val="5"/>
              </w:numPr>
            </w:pPr>
            <w:r>
              <w:t>Object Oriented Design</w:t>
            </w:r>
          </w:p>
        </w:tc>
      </w:tr>
    </w:tbl>
    <w:p w14:paraId="668F3278" w14:textId="77777777" w:rsidR="0043117B" w:rsidRDefault="00187D6C" w:rsidP="000C45FF">
      <w:pPr>
        <w:tabs>
          <w:tab w:val="left" w:pos="990"/>
        </w:tabs>
      </w:pPr>
    </w:p>
    <w:sectPr w:rsidR="0043117B" w:rsidSect="000C45F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992C2F" w14:textId="77777777" w:rsidR="00187D6C" w:rsidRDefault="00187D6C" w:rsidP="000C45FF">
      <w:r>
        <w:separator/>
      </w:r>
    </w:p>
  </w:endnote>
  <w:endnote w:type="continuationSeparator" w:id="0">
    <w:p w14:paraId="18FCB383" w14:textId="77777777" w:rsidR="00187D6C" w:rsidRDefault="00187D6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6DCAB" w14:textId="77777777" w:rsidR="00C96EF5" w:rsidRDefault="00C96E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D802A" w14:textId="77777777" w:rsidR="00C96EF5" w:rsidRDefault="00C96EF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4BED7" w14:textId="77777777" w:rsidR="00C96EF5" w:rsidRDefault="00C96E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DD606" w14:textId="77777777" w:rsidR="00187D6C" w:rsidRDefault="00187D6C" w:rsidP="000C45FF">
      <w:r>
        <w:separator/>
      </w:r>
    </w:p>
  </w:footnote>
  <w:footnote w:type="continuationSeparator" w:id="0">
    <w:p w14:paraId="530C6944" w14:textId="77777777" w:rsidR="00187D6C" w:rsidRDefault="00187D6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7F412" w14:textId="77777777" w:rsidR="00C96EF5" w:rsidRDefault="00C96E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429BE" w14:textId="002705EA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38E4920" wp14:editId="24980BE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91933" w14:textId="77777777" w:rsidR="00C96EF5" w:rsidRDefault="00C96E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A7383"/>
    <w:multiLevelType w:val="hybridMultilevel"/>
    <w:tmpl w:val="50B2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18F"/>
    <w:multiLevelType w:val="hybridMultilevel"/>
    <w:tmpl w:val="80B2B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F36DC"/>
    <w:multiLevelType w:val="hybridMultilevel"/>
    <w:tmpl w:val="9D347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329F9"/>
    <w:multiLevelType w:val="hybridMultilevel"/>
    <w:tmpl w:val="F17A7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62FB5"/>
    <w:multiLevelType w:val="hybridMultilevel"/>
    <w:tmpl w:val="CA9C3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35073"/>
    <w:multiLevelType w:val="hybridMultilevel"/>
    <w:tmpl w:val="0CDCB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B9"/>
    <w:rsid w:val="00036450"/>
    <w:rsid w:val="00094499"/>
    <w:rsid w:val="000C45FF"/>
    <w:rsid w:val="000E3FD1"/>
    <w:rsid w:val="00112054"/>
    <w:rsid w:val="001525E1"/>
    <w:rsid w:val="00180329"/>
    <w:rsid w:val="00187D6C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65CEA"/>
    <w:rsid w:val="0037121F"/>
    <w:rsid w:val="003A6B7D"/>
    <w:rsid w:val="003B06CA"/>
    <w:rsid w:val="004071FC"/>
    <w:rsid w:val="00420F02"/>
    <w:rsid w:val="00445947"/>
    <w:rsid w:val="004813B3"/>
    <w:rsid w:val="00496591"/>
    <w:rsid w:val="004C63E4"/>
    <w:rsid w:val="004D3011"/>
    <w:rsid w:val="004F1053"/>
    <w:rsid w:val="005262AC"/>
    <w:rsid w:val="005A59B9"/>
    <w:rsid w:val="005E39D5"/>
    <w:rsid w:val="00600670"/>
    <w:rsid w:val="00605F72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96EF5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E814A3"/>
    <w:rsid w:val="00F552C0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7FBE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E4831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AA610D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AA610D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8D4121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AA610D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4F10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trevarladd.com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trevarladd@gmail.com" TargetMode="External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eva\AppData\Local\Microsoft\Office\16.0\DTS\en-US%7b98196704-B19A-4A8F-A9BB-ABADFB600D21%7d\%7bAD67700F-B5E0-47CC-A98C-701959C353F3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178303FA53243E1A13A3CC1BB0B3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393CB-23F1-41A3-B2FC-D2C7282174A0}"/>
      </w:docPartPr>
      <w:docPartBody>
        <w:p w:rsidR="00000000" w:rsidRDefault="007E7EB5">
          <w:pPr>
            <w:pStyle w:val="A178303FA53243E1A13A3CC1BB0B3515"/>
          </w:pPr>
          <w:r w:rsidRPr="00CB0055">
            <w:t>Contact</w:t>
          </w:r>
        </w:p>
      </w:docPartBody>
    </w:docPart>
    <w:docPart>
      <w:docPartPr>
        <w:name w:val="3D0B58B614DE4F099ABCD143FFEBD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259F35-1A28-4D35-9D4E-909F092419E2}"/>
      </w:docPartPr>
      <w:docPartBody>
        <w:p w:rsidR="00000000" w:rsidRDefault="007E7EB5">
          <w:pPr>
            <w:pStyle w:val="3D0B58B614DE4F099ABCD143FFEBD3C3"/>
          </w:pPr>
          <w:r w:rsidRPr="004D3011">
            <w:t>PHONE:</w:t>
          </w:r>
        </w:p>
      </w:docPartBody>
    </w:docPart>
    <w:docPart>
      <w:docPartPr>
        <w:name w:val="EDC5C98EC27E4D749D460B509FF38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52CB8-D81A-46A3-B8B5-1B722A1B7243}"/>
      </w:docPartPr>
      <w:docPartBody>
        <w:p w:rsidR="00000000" w:rsidRDefault="007E7EB5">
          <w:pPr>
            <w:pStyle w:val="EDC5C98EC27E4D749D460B509FF386E7"/>
          </w:pPr>
          <w:r w:rsidRPr="004D3011">
            <w:t>WEBSITE:</w:t>
          </w:r>
        </w:p>
      </w:docPartBody>
    </w:docPart>
    <w:docPart>
      <w:docPartPr>
        <w:name w:val="753C72E8F57F4271A89D2285CD24F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5F1F62-90AE-4FD8-98BA-FC59CF22FD82}"/>
      </w:docPartPr>
      <w:docPartBody>
        <w:p w:rsidR="00000000" w:rsidRDefault="007E7EB5">
          <w:pPr>
            <w:pStyle w:val="753C72E8F57F4271A89D2285CD24F704"/>
          </w:pPr>
          <w:r w:rsidRPr="004D3011">
            <w:t>EMAIL:</w:t>
          </w:r>
        </w:p>
      </w:docPartBody>
    </w:docPart>
    <w:docPart>
      <w:docPartPr>
        <w:name w:val="DAC6615A98354E398A949894B87C38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CF299B-8C59-468E-8391-3B039F52F1EC}"/>
      </w:docPartPr>
      <w:docPartBody>
        <w:p w:rsidR="00000000" w:rsidRDefault="007E7EB5">
          <w:pPr>
            <w:pStyle w:val="DAC6615A98354E398A949894B87C3849"/>
          </w:pPr>
          <w:r w:rsidRPr="00CB0055">
            <w:t>Hobbies</w:t>
          </w:r>
        </w:p>
      </w:docPartBody>
    </w:docPart>
    <w:docPart>
      <w:docPartPr>
        <w:name w:val="DBEE336D58804215976C7C68CE56A4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BBDDE-3C2C-4AB1-96EA-2653927A07AF}"/>
      </w:docPartPr>
      <w:docPartBody>
        <w:p w:rsidR="00000000" w:rsidRDefault="007E7EB5">
          <w:pPr>
            <w:pStyle w:val="DBEE336D58804215976C7C68CE56A462"/>
          </w:pPr>
          <w:r w:rsidRPr="00036450">
            <w:t>EDUCATION</w:t>
          </w:r>
        </w:p>
      </w:docPartBody>
    </w:docPart>
    <w:docPart>
      <w:docPartPr>
        <w:name w:val="E1E43D2A4832439E81F5AA5746423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1B17D6-30BB-4067-A28D-0106A960B9E3}"/>
      </w:docPartPr>
      <w:docPartBody>
        <w:p w:rsidR="00000000" w:rsidRDefault="007E7EB5">
          <w:pPr>
            <w:pStyle w:val="E1E43D2A4832439E81F5AA5746423861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B5"/>
    <w:rsid w:val="007E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441B16DFD547188DCD7A436B173B9F">
    <w:name w:val="B1441B16DFD547188DCD7A436B173B9F"/>
  </w:style>
  <w:style w:type="paragraph" w:customStyle="1" w:styleId="66E3AC176FDC4215A71DAD59A625F5EA">
    <w:name w:val="66E3AC176FDC4215A71DAD59A625F5EA"/>
  </w:style>
  <w:style w:type="paragraph" w:customStyle="1" w:styleId="2450B339BCCA41F79F653C552A6B3448">
    <w:name w:val="2450B339BCCA41F79F653C552A6B3448"/>
  </w:style>
  <w:style w:type="paragraph" w:customStyle="1" w:styleId="ECC416648E6E480784B13583E4481121">
    <w:name w:val="ECC416648E6E480784B13583E4481121"/>
  </w:style>
  <w:style w:type="paragraph" w:customStyle="1" w:styleId="A178303FA53243E1A13A3CC1BB0B3515">
    <w:name w:val="A178303FA53243E1A13A3CC1BB0B3515"/>
  </w:style>
  <w:style w:type="paragraph" w:customStyle="1" w:styleId="3D0B58B614DE4F099ABCD143FFEBD3C3">
    <w:name w:val="3D0B58B614DE4F099ABCD143FFEBD3C3"/>
  </w:style>
  <w:style w:type="paragraph" w:customStyle="1" w:styleId="A24642DDBF6F4E8DB12B3794AA1BB787">
    <w:name w:val="A24642DDBF6F4E8DB12B3794AA1BB787"/>
  </w:style>
  <w:style w:type="paragraph" w:customStyle="1" w:styleId="EDC5C98EC27E4D749D460B509FF386E7">
    <w:name w:val="EDC5C98EC27E4D749D460B509FF386E7"/>
  </w:style>
  <w:style w:type="paragraph" w:customStyle="1" w:styleId="FD409E5B62DD4269B1E3D18C3440037C">
    <w:name w:val="FD409E5B62DD4269B1E3D18C3440037C"/>
  </w:style>
  <w:style w:type="paragraph" w:customStyle="1" w:styleId="753C72E8F57F4271A89D2285CD24F704">
    <w:name w:val="753C72E8F57F4271A89D2285CD24F70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F0072589DC0643C7BBCE91DD7AAC86B1">
    <w:name w:val="F0072589DC0643C7BBCE91DD7AAC86B1"/>
  </w:style>
  <w:style w:type="paragraph" w:customStyle="1" w:styleId="DAC6615A98354E398A949894B87C3849">
    <w:name w:val="DAC6615A98354E398A949894B87C3849"/>
  </w:style>
  <w:style w:type="paragraph" w:customStyle="1" w:styleId="4FD137DC356A4CA89A5D24748F4723B7">
    <w:name w:val="4FD137DC356A4CA89A5D24748F4723B7"/>
  </w:style>
  <w:style w:type="paragraph" w:customStyle="1" w:styleId="EE4873A63C004B47A5A60A95F060CEC7">
    <w:name w:val="EE4873A63C004B47A5A60A95F060CEC7"/>
  </w:style>
  <w:style w:type="paragraph" w:customStyle="1" w:styleId="1AB7E18073C94AAF87CC6760FD03F128">
    <w:name w:val="1AB7E18073C94AAF87CC6760FD03F128"/>
  </w:style>
  <w:style w:type="paragraph" w:customStyle="1" w:styleId="657229DB497D44DE95E6F9E8BF7EC644">
    <w:name w:val="657229DB497D44DE95E6F9E8BF7EC644"/>
  </w:style>
  <w:style w:type="paragraph" w:customStyle="1" w:styleId="DBEE336D58804215976C7C68CE56A462">
    <w:name w:val="DBEE336D58804215976C7C68CE56A462"/>
  </w:style>
  <w:style w:type="paragraph" w:customStyle="1" w:styleId="ACB9A4CE56FA47DDAABED6D2F7A10235">
    <w:name w:val="ACB9A4CE56FA47DDAABED6D2F7A10235"/>
  </w:style>
  <w:style w:type="paragraph" w:customStyle="1" w:styleId="8998189E73684716BBE6A9971DC7D981">
    <w:name w:val="8998189E73684716BBE6A9971DC7D981"/>
  </w:style>
  <w:style w:type="paragraph" w:customStyle="1" w:styleId="286BD91134E14A48A2D1FFE1726CE7BF">
    <w:name w:val="286BD91134E14A48A2D1FFE1726CE7BF"/>
  </w:style>
  <w:style w:type="paragraph" w:customStyle="1" w:styleId="C0CD3ABCAA6E443EA83BFA15DCEAC379">
    <w:name w:val="C0CD3ABCAA6E443EA83BFA15DCEAC379"/>
  </w:style>
  <w:style w:type="paragraph" w:customStyle="1" w:styleId="6B5F28E00A5A4AE297346E207228ED61">
    <w:name w:val="6B5F28E00A5A4AE297346E207228ED61"/>
  </w:style>
  <w:style w:type="paragraph" w:customStyle="1" w:styleId="3094CECEFB99411C96F131B734B29A4A">
    <w:name w:val="3094CECEFB99411C96F131B734B29A4A"/>
  </w:style>
  <w:style w:type="paragraph" w:customStyle="1" w:styleId="6EA76A248FB24A208A59C31DE26D63F0">
    <w:name w:val="6EA76A248FB24A208A59C31DE26D63F0"/>
  </w:style>
  <w:style w:type="paragraph" w:customStyle="1" w:styleId="E1E43D2A4832439E81F5AA5746423861">
    <w:name w:val="E1E43D2A4832439E81F5AA5746423861"/>
  </w:style>
  <w:style w:type="paragraph" w:customStyle="1" w:styleId="CD010E3E99EE4E52BA40D82168163FCF">
    <w:name w:val="CD010E3E99EE4E52BA40D82168163FCF"/>
  </w:style>
  <w:style w:type="paragraph" w:customStyle="1" w:styleId="0754D48C94BE490593618242A3B6188C">
    <w:name w:val="0754D48C94BE490593618242A3B6188C"/>
  </w:style>
  <w:style w:type="paragraph" w:customStyle="1" w:styleId="AB580475E2BA4C409BA431FF071EBC5B">
    <w:name w:val="AB580475E2BA4C409BA431FF071EBC5B"/>
  </w:style>
  <w:style w:type="paragraph" w:customStyle="1" w:styleId="D6F400A5CCA849AC92403C0F0A624B76">
    <w:name w:val="D6F400A5CCA849AC92403C0F0A624B76"/>
  </w:style>
  <w:style w:type="paragraph" w:customStyle="1" w:styleId="2373141D06EC429DA2A4473A151A6CD3">
    <w:name w:val="2373141D06EC429DA2A4473A151A6CD3"/>
  </w:style>
  <w:style w:type="paragraph" w:customStyle="1" w:styleId="A52E6E0F0BD546F688199CAA7734A926">
    <w:name w:val="A52E6E0F0BD546F688199CAA7734A926"/>
  </w:style>
  <w:style w:type="paragraph" w:customStyle="1" w:styleId="5A648D779ADC480A86EAFE50D99BFF14">
    <w:name w:val="5A648D779ADC480A86EAFE50D99BFF14"/>
  </w:style>
  <w:style w:type="paragraph" w:customStyle="1" w:styleId="8D75588F2BE54D9D9627A0A529B41D62">
    <w:name w:val="8D75588F2BE54D9D9627A0A529B41D62"/>
  </w:style>
  <w:style w:type="paragraph" w:customStyle="1" w:styleId="A0A0D95E264E400FB43093F364D6FECD">
    <w:name w:val="A0A0D95E264E400FB43093F364D6FECD"/>
  </w:style>
  <w:style w:type="paragraph" w:customStyle="1" w:styleId="FBAAFD9A94604B02B22440EBD4D7F4C5">
    <w:name w:val="FBAAFD9A94604B02B22440EBD4D7F4C5"/>
  </w:style>
  <w:style w:type="paragraph" w:customStyle="1" w:styleId="2147F6EF584B49B78BD555F6105346B1">
    <w:name w:val="2147F6EF584B49B78BD555F6105346B1"/>
  </w:style>
  <w:style w:type="paragraph" w:customStyle="1" w:styleId="8DC447E92A7644A2BCAA382CB167F30B">
    <w:name w:val="8DC447E92A7644A2BCAA382CB167F30B"/>
  </w:style>
  <w:style w:type="paragraph" w:customStyle="1" w:styleId="57D84C8DEA9F4D5EAF67309F82C0202D">
    <w:name w:val="57D84C8DEA9F4D5EAF67309F82C0202D"/>
  </w:style>
  <w:style w:type="paragraph" w:customStyle="1" w:styleId="59BA4FCA6C7F4A81AB8FA11284FE53C6">
    <w:name w:val="59BA4FCA6C7F4A81AB8FA11284FE53C6"/>
  </w:style>
  <w:style w:type="paragraph" w:customStyle="1" w:styleId="66B21237D7CE49729BDDFD6DDFFC38E0">
    <w:name w:val="66B21237D7CE49729BDDFD6DDFFC38E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56F38DA2AA5A4F969AAD0D99F0EBE48D">
    <w:name w:val="56F38DA2AA5A4F969AAD0D99F0EBE4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Retrospect">
  <a:themeElements>
    <a:clrScheme name="Retrospect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EB6A704-ABE2-435D-96FC-C1DA717AF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{AD67700F-B5E0-47CC-A98C-701959C353F3}tf00546271_win32.dotx</Template>
  <TotalTime>0</TotalTime>
  <Pages>1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2021-02-03T00:20:00Z</dcterms:created>
  <dcterms:modified xsi:type="dcterms:W3CDTF">2021-02-03T01:31:00Z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