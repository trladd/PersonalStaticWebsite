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7EF6013C" w14:textId="77777777" w:rsidTr="006B140F">
        <w:trPr>
          <w:trHeight w:val="2205"/>
        </w:trPr>
        <w:tc>
          <w:tcPr>
            <w:tcW w:w="3600" w:type="dxa"/>
            <w:vAlign w:val="bottom"/>
          </w:tcPr>
          <w:p w14:paraId="09CD226C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E901444" wp14:editId="08C01203">
                      <wp:extent cx="1790700" cy="1782455"/>
                      <wp:effectExtent l="19050" t="19050" r="38100" b="4635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0700" cy="178245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/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6444F6F" id="Oval 2" o:spid="_x0000_s1026" alt="Title: Professional Headshot of Man" style="width:141pt;height:1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8P3hwYWNrZXQgZW5kPSd3Jz8+/9sAQwADAgID&#10;AgIDAwMDBAMDBAUIBQUEBAUKBwcGCAwKDAwLCgsLDQ4SEA0OEQ4LCxAWEBETFBUVFQwPFxgWFBgS&#10;FBUU/9sAQwEDBAQFBAUJBQUJFA0LDRQUFBQUFBQUFBQUFBQUFBQUFBQUFBQUFBQUFBQUFBQUFBQU&#10;FBQUFBQUFBQUFBQUFBQU/8AAEQgEhwR0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" strokecolor="#8d4121 [2405]" strokeweight="5pt">
                      <v:fill r:id="rId12" o:title="" recolor="t" rotate="t" type="frame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DAE3EF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0B21FE9" w14:textId="4730DC39" w:rsidR="001B2ABD" w:rsidRPr="006B140F" w:rsidRDefault="005A59B9" w:rsidP="006B140F">
            <w:pPr>
              <w:pStyle w:val="Title"/>
              <w:rPr>
                <w:sz w:val="72"/>
                <w:szCs w:val="72"/>
              </w:rPr>
            </w:pPr>
            <w:r w:rsidRPr="006B140F">
              <w:rPr>
                <w:sz w:val="72"/>
                <w:szCs w:val="72"/>
              </w:rPr>
              <w:t>Trevar LADD</w:t>
            </w:r>
          </w:p>
          <w:p w14:paraId="0C7EFE7F" w14:textId="2069702F" w:rsidR="001B2ABD" w:rsidRDefault="005A59B9" w:rsidP="006B140F">
            <w:pPr>
              <w:pStyle w:val="Subtitle"/>
              <w:ind w:right="-28"/>
            </w:pPr>
            <w:r w:rsidRPr="006B140F">
              <w:rPr>
                <w:spacing w:val="17"/>
                <w:w w:val="90"/>
                <w:sz w:val="28"/>
                <w:szCs w:val="24"/>
              </w:rPr>
              <w:t>Software Enginee</w:t>
            </w:r>
            <w:r w:rsidRPr="006B140F">
              <w:rPr>
                <w:spacing w:val="5"/>
                <w:w w:val="90"/>
                <w:sz w:val="28"/>
                <w:szCs w:val="24"/>
              </w:rPr>
              <w:t>r</w:t>
            </w:r>
          </w:p>
        </w:tc>
      </w:tr>
      <w:tr w:rsidR="001B2ABD" w14:paraId="0B2A085B" w14:textId="77777777" w:rsidTr="001B2ABD">
        <w:tc>
          <w:tcPr>
            <w:tcW w:w="3600" w:type="dxa"/>
          </w:tcPr>
          <w:p w14:paraId="3E9A565B" w14:textId="4097B83C" w:rsidR="001B2ABD" w:rsidRDefault="005A59B9" w:rsidP="00036450">
            <w:pPr>
              <w:pStyle w:val="Heading3"/>
            </w:pPr>
            <w:r>
              <w:t>About ME</w:t>
            </w:r>
          </w:p>
          <w:p w14:paraId="4913FFEB" w14:textId="75321373" w:rsidR="00036450" w:rsidRDefault="00365CEA" w:rsidP="005A59B9">
            <w:r>
              <w:t>Software engineer with a true passion for improving my surroundings. Talent multiplier and thrive when put in positions of leadership. Enjoy approaching development with a full-stack mentality and making iterative improvements on development methods, tooling, CI/CD, team organization, testing, and application performance/design.</w:t>
            </w:r>
          </w:p>
          <w:p w14:paraId="11D9F3BA" w14:textId="7167E043" w:rsidR="00365CEA" w:rsidRDefault="00365CEA" w:rsidP="005A59B9"/>
          <w:p w14:paraId="3913654C" w14:textId="2BB33970" w:rsidR="00365CEA" w:rsidRDefault="00365CEA" w:rsidP="005A59B9">
            <w:r>
              <w:t xml:space="preserve">Have a strong track record of learning technologies new to my company and solidifying development practices around them. Functioned as a technical leader with a full-stack viewpoint leading teams with technology-specific engineers. </w:t>
            </w:r>
          </w:p>
          <w:p w14:paraId="51C4AFE0" w14:textId="019BFE11" w:rsidR="00365CEA" w:rsidRDefault="00365CEA" w:rsidP="005A59B9"/>
          <w:p w14:paraId="586E95E9" w14:textId="1A7ADBD1" w:rsidR="00365CEA" w:rsidRDefault="00365CEA" w:rsidP="005A59B9">
            <w:r>
              <w:t>In my personal projects and development, I have enjoyed learning React, React Native, and node.js. Check out my website below to see a few of my projects and learn more about me!</w:t>
            </w:r>
          </w:p>
          <w:p w14:paraId="1F4DC106" w14:textId="77777777" w:rsidR="00036450" w:rsidRDefault="00036450" w:rsidP="00036450"/>
          <w:sdt>
            <w:sdtPr>
              <w:id w:val="-1954003311"/>
              <w:placeholder>
                <w:docPart w:val="A178303FA53243E1A13A3CC1BB0B3515"/>
              </w:placeholder>
              <w:temporary/>
              <w:showingPlcHdr/>
              <w15:appearance w15:val="hidden"/>
            </w:sdtPr>
            <w:sdtEndPr/>
            <w:sdtContent>
              <w:p w14:paraId="04F2D72E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3D0B58B614DE4F099ABCD143FFEBD3C3"/>
              </w:placeholder>
              <w:temporary/>
              <w:showingPlcHdr/>
              <w15:appearance w15:val="hidden"/>
            </w:sdtPr>
            <w:sdtEndPr/>
            <w:sdtContent>
              <w:p w14:paraId="7335A493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BF78353" w14:textId="1D8A62CD" w:rsidR="004D3011" w:rsidRDefault="00F552C0" w:rsidP="004D3011">
            <w:r>
              <w:t>765-720-5311</w:t>
            </w:r>
          </w:p>
          <w:p w14:paraId="117604F6" w14:textId="77777777" w:rsidR="004D3011" w:rsidRPr="004D3011" w:rsidRDefault="004D3011" w:rsidP="004D3011"/>
          <w:sdt>
            <w:sdtPr>
              <w:id w:val="67859272"/>
              <w:placeholder>
                <w:docPart w:val="EDC5C98EC27E4D749D460B509FF386E7"/>
              </w:placeholder>
              <w:temporary/>
              <w:showingPlcHdr/>
              <w15:appearance w15:val="hidden"/>
            </w:sdtPr>
            <w:sdtEndPr/>
            <w:sdtContent>
              <w:p w14:paraId="77A903F1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1A3B0124" w14:textId="5649BA33" w:rsidR="00F552C0" w:rsidRDefault="0000489E" w:rsidP="004D3011">
            <w:hyperlink r:id="rId13" w:history="1">
              <w:r w:rsidR="00F552C0" w:rsidRPr="009823A3">
                <w:rPr>
                  <w:rStyle w:val="Hyperlink"/>
                </w:rPr>
                <w:t>www.trevarladd.com</w:t>
              </w:r>
            </w:hyperlink>
          </w:p>
          <w:p w14:paraId="3BF7DBEE" w14:textId="60929825" w:rsidR="004D3011" w:rsidRDefault="004D3011" w:rsidP="004D3011"/>
          <w:sdt>
            <w:sdtPr>
              <w:id w:val="-240260293"/>
              <w:placeholder>
                <w:docPart w:val="753C72E8F57F4271A89D2285CD24F704"/>
              </w:placeholder>
              <w:temporary/>
              <w:showingPlcHdr/>
              <w15:appearance w15:val="hidden"/>
            </w:sdtPr>
            <w:sdtEndPr/>
            <w:sdtContent>
              <w:p w14:paraId="2EBD1121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16599EC4" w14:textId="2A7B4AE2" w:rsidR="00605F72" w:rsidRPr="00605F72" w:rsidRDefault="0000489E" w:rsidP="004D3011">
            <w:pPr>
              <w:rPr>
                <w:rStyle w:val="Hyperlink"/>
                <w:color w:val="auto"/>
                <w:u w:val="none"/>
              </w:rPr>
            </w:pPr>
            <w:hyperlink r:id="rId14" w:history="1">
              <w:r w:rsidR="00605F72" w:rsidRPr="009823A3">
                <w:rPr>
                  <w:rStyle w:val="Hyperlink"/>
                </w:rPr>
                <w:t>trevarladd@gmail.com</w:t>
              </w:r>
            </w:hyperlink>
          </w:p>
          <w:sdt>
            <w:sdtPr>
              <w:id w:val="-1444214663"/>
              <w:placeholder>
                <w:docPart w:val="DAC6615A98354E398A949894B87C3849"/>
              </w:placeholder>
              <w:temporary/>
              <w:showingPlcHdr/>
              <w15:appearance w15:val="hidden"/>
            </w:sdtPr>
            <w:sdtEndPr/>
            <w:sdtContent>
              <w:p w14:paraId="09018E81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BB90C57" w14:textId="77777777" w:rsidR="004D3011" w:rsidRDefault="00F552C0" w:rsidP="004D3011">
            <w:r>
              <w:t>Home Improvement</w:t>
            </w:r>
          </w:p>
          <w:p w14:paraId="2617DBAF" w14:textId="77777777" w:rsidR="00F552C0" w:rsidRDefault="00F552C0" w:rsidP="004D3011">
            <w:r>
              <w:t>Hiking</w:t>
            </w:r>
          </w:p>
          <w:p w14:paraId="6C584712" w14:textId="77777777" w:rsidR="00F552C0" w:rsidRDefault="00F552C0" w:rsidP="004D3011">
            <w:r>
              <w:t>Family Time</w:t>
            </w:r>
          </w:p>
          <w:p w14:paraId="01A47D71" w14:textId="77777777" w:rsidR="00F552C0" w:rsidRDefault="00F552C0" w:rsidP="004D3011">
            <w:r>
              <w:t>Road Trips / Exploring</w:t>
            </w:r>
          </w:p>
          <w:p w14:paraId="4D9FB649" w14:textId="6705D6F5" w:rsidR="00420F02" w:rsidRPr="004D3011" w:rsidRDefault="00420F02" w:rsidP="004D3011">
            <w:r>
              <w:t>Biking</w:t>
            </w:r>
          </w:p>
        </w:tc>
        <w:tc>
          <w:tcPr>
            <w:tcW w:w="720" w:type="dxa"/>
          </w:tcPr>
          <w:p w14:paraId="0320EEF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BEE336D58804215976C7C68CE56A462"/>
              </w:placeholder>
              <w:temporary/>
              <w:showingPlcHdr/>
              <w15:appearance w15:val="hidden"/>
            </w:sdtPr>
            <w:sdtEndPr/>
            <w:sdtContent>
              <w:p w14:paraId="217BD7B7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270F4F7E" w14:textId="6A9F7344" w:rsidR="00036450" w:rsidRDefault="004F1053" w:rsidP="00B359E4">
            <w:pPr>
              <w:pStyle w:val="Heading4"/>
            </w:pPr>
            <w:r>
              <w:t>Indiana University Purdue University at Indianapolis (IUPUI)</w:t>
            </w:r>
          </w:p>
          <w:p w14:paraId="0215FA62" w14:textId="7164EB09" w:rsidR="004F1053" w:rsidRPr="004F1053" w:rsidRDefault="004F1053" w:rsidP="004F1053">
            <w:pPr>
              <w:pStyle w:val="Date"/>
            </w:pPr>
            <w:r>
              <w:t>2013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 xml:space="preserve">2017 </w:t>
            </w:r>
            <w:r w:rsidRPr="004F1053">
              <w:rPr>
                <w:i/>
                <w:iCs/>
              </w:rPr>
              <w:t>Purdue School of Science</w:t>
            </w:r>
          </w:p>
          <w:p w14:paraId="4857C0C6" w14:textId="2E3C2DBC" w:rsidR="00036450" w:rsidRDefault="004F1053" w:rsidP="00036450">
            <w:r>
              <w:t>Bachelor’s degree in Computer Science (BS)</w:t>
            </w:r>
          </w:p>
          <w:p w14:paraId="698B39EE" w14:textId="58D945A8" w:rsidR="00036450" w:rsidRDefault="004F1053" w:rsidP="00036450">
            <w:pPr>
              <w:pStyle w:val="Heading2"/>
            </w:pPr>
            <w:r>
              <w:t xml:space="preserve">RECENT </w:t>
            </w:r>
            <w:sdt>
              <w:sdtPr>
                <w:id w:val="1001553383"/>
                <w:placeholder>
                  <w:docPart w:val="E1E43D2A4832439E81F5AA5746423861"/>
                </w:placeholder>
                <w:temporary/>
                <w:showingPlcHdr/>
                <w15:appearance w15:val="hidden"/>
              </w:sdtPr>
              <w:sdtEndPr/>
              <w:sdtContent>
                <w:r w:rsidR="00036450" w:rsidRPr="00036450">
                  <w:t>WORK EXPERIENCE</w:t>
                </w:r>
              </w:sdtContent>
            </w:sdt>
          </w:p>
          <w:p w14:paraId="2FA3771A" w14:textId="2E9F68A4" w:rsidR="00E24E5C" w:rsidRDefault="00E24E5C" w:rsidP="00E24E5C">
            <w:pPr>
              <w:pStyle w:val="Heading4"/>
              <w:rPr>
                <w:bCs/>
              </w:rPr>
            </w:pPr>
            <w:r>
              <w:t>Salesforce</w:t>
            </w:r>
            <w:r>
              <w:t xml:space="preserve"> </w:t>
            </w:r>
            <w:r w:rsidRPr="00036450">
              <w:t>|</w:t>
            </w:r>
            <w:r>
              <w:t xml:space="preserve"> Senior Software Engineer SMTS</w:t>
            </w:r>
          </w:p>
          <w:p w14:paraId="2D1CF5A4" w14:textId="7446CD6A" w:rsidR="00E24E5C" w:rsidRDefault="00E24E5C" w:rsidP="00E24E5C">
            <w:pPr>
              <w:pStyle w:val="Date"/>
            </w:pPr>
            <w:r>
              <w:t>June 2021</w:t>
            </w:r>
            <w:r w:rsidR="00D02AC2">
              <w:t xml:space="preserve"> - Present</w:t>
            </w:r>
          </w:p>
          <w:p w14:paraId="7C53A30F" w14:textId="77777777" w:rsidR="00E24E5C" w:rsidRDefault="00E24E5C" w:rsidP="00492848">
            <w:pPr>
              <w:pStyle w:val="Heading4"/>
            </w:pPr>
          </w:p>
          <w:p w14:paraId="002D94E9" w14:textId="566503E7" w:rsidR="00492848" w:rsidRDefault="00492848" w:rsidP="00492848">
            <w:pPr>
              <w:pStyle w:val="Heading4"/>
              <w:rPr>
                <w:bCs/>
              </w:rPr>
            </w:pPr>
            <w:r>
              <w:t xml:space="preserve">OneAmerica </w:t>
            </w:r>
            <w:r w:rsidRPr="00036450">
              <w:t>|</w:t>
            </w:r>
            <w:r>
              <w:t xml:space="preserve"> Application Engineer Consultant</w:t>
            </w:r>
          </w:p>
          <w:p w14:paraId="6FB654A1" w14:textId="0D713C91" w:rsidR="00492848" w:rsidRDefault="00492848" w:rsidP="00492848">
            <w:pPr>
              <w:pStyle w:val="Date"/>
            </w:pPr>
            <w:r>
              <w:t xml:space="preserve">April 2021 </w:t>
            </w:r>
            <w:r w:rsidRPr="00036450">
              <w:t>–</w:t>
            </w:r>
            <w:r>
              <w:t xml:space="preserve"> </w:t>
            </w:r>
            <w:r w:rsidR="00E24E5C">
              <w:t>June 2021</w:t>
            </w:r>
          </w:p>
          <w:p w14:paraId="40D9A837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Creating, enhancing, and maintaining enterprise applications</w:t>
            </w:r>
          </w:p>
          <w:p w14:paraId="79171447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Establishing engineering patterns and best practices</w:t>
            </w:r>
          </w:p>
          <w:p w14:paraId="0571E0E2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Acting as a technical lead on business-critical projects</w:t>
            </w:r>
          </w:p>
          <w:p w14:paraId="7CCCDF97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Improving team DevOps practices, CI/CD, and automated testing</w:t>
            </w:r>
          </w:p>
          <w:p w14:paraId="5AAAAB79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Building custom development tools to increase developer efficiency</w:t>
            </w:r>
          </w:p>
          <w:p w14:paraId="60813877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Supporting production applications and leading RCA efforts for incidents</w:t>
            </w:r>
          </w:p>
          <w:p w14:paraId="58602291" w14:textId="242B9849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Key Tech</w:t>
            </w:r>
            <w:r w:rsidR="000018C5">
              <w:t>nologies</w:t>
            </w:r>
            <w:r>
              <w:t>: JavaScript, NoSQL, Node.js, MarkLogic, Jenkins, Git, AZDO</w:t>
            </w:r>
          </w:p>
          <w:p w14:paraId="0575B3DF" w14:textId="77777777" w:rsidR="002A6E35" w:rsidRDefault="002A6E35" w:rsidP="002A6E35">
            <w:pPr>
              <w:pStyle w:val="ListParagraph"/>
              <w:ind w:left="611"/>
            </w:pPr>
          </w:p>
          <w:p w14:paraId="1D3A3CAD" w14:textId="4433B5BC" w:rsidR="00036450" w:rsidRDefault="004F1053" w:rsidP="00B359E4">
            <w:pPr>
              <w:pStyle w:val="Heading4"/>
              <w:rPr>
                <w:bCs/>
              </w:rPr>
            </w:pPr>
            <w:r>
              <w:t xml:space="preserve">OneAmerica </w:t>
            </w:r>
            <w:r w:rsidRPr="00036450">
              <w:t>|</w:t>
            </w:r>
            <w:r>
              <w:t xml:space="preserve"> Application Engineer II</w:t>
            </w:r>
          </w:p>
          <w:p w14:paraId="68776689" w14:textId="6AE599AA" w:rsidR="00E814A3" w:rsidRDefault="004F1053" w:rsidP="00E24E5C">
            <w:pPr>
              <w:pStyle w:val="Date"/>
            </w:pPr>
            <w:r>
              <w:t xml:space="preserve">August 2019 </w:t>
            </w:r>
            <w:r w:rsidR="00036450" w:rsidRPr="00036450">
              <w:t>–</w:t>
            </w:r>
            <w:r>
              <w:t xml:space="preserve"> </w:t>
            </w:r>
            <w:r w:rsidR="002A6E35">
              <w:t>April 2021</w:t>
            </w:r>
          </w:p>
          <w:p w14:paraId="5F05B193" w14:textId="77777777" w:rsidR="00E814A3" w:rsidRDefault="00E814A3" w:rsidP="00E814A3">
            <w:pPr>
              <w:pStyle w:val="ListParagraph"/>
              <w:ind w:left="611"/>
            </w:pPr>
          </w:p>
          <w:p w14:paraId="1C50ED2B" w14:textId="7BA69222" w:rsidR="004D3011" w:rsidRPr="004D3011" w:rsidRDefault="004F1053" w:rsidP="00B359E4">
            <w:pPr>
              <w:pStyle w:val="Heading4"/>
              <w:rPr>
                <w:bCs/>
              </w:rPr>
            </w:pPr>
            <w:r>
              <w:t>OneAmerica</w:t>
            </w:r>
            <w:r w:rsidRPr="004D3011">
              <w:t xml:space="preserve"> |</w:t>
            </w:r>
            <w:r>
              <w:t xml:space="preserve"> Application Engineer</w:t>
            </w:r>
          </w:p>
          <w:p w14:paraId="0CF94429" w14:textId="23779966" w:rsidR="00E814A3" w:rsidRDefault="004F1053" w:rsidP="00E24E5C">
            <w:pPr>
              <w:pStyle w:val="Date"/>
            </w:pPr>
            <w:r>
              <w:t xml:space="preserve">August 2017 </w:t>
            </w:r>
            <w:r w:rsidR="004D3011" w:rsidRPr="004D3011">
              <w:t>–</w:t>
            </w:r>
            <w:r>
              <w:t xml:space="preserve"> August 2019</w:t>
            </w:r>
          </w:p>
          <w:p w14:paraId="02836FBE" w14:textId="77777777" w:rsidR="00E814A3" w:rsidRDefault="00E814A3" w:rsidP="00E814A3">
            <w:pPr>
              <w:pStyle w:val="ListParagraph"/>
              <w:ind w:left="611"/>
            </w:pPr>
          </w:p>
          <w:p w14:paraId="771B2AC0" w14:textId="41465C08" w:rsidR="004D3011" w:rsidRPr="004D3011" w:rsidRDefault="004F1053" w:rsidP="00B359E4">
            <w:pPr>
              <w:pStyle w:val="Heading4"/>
              <w:rPr>
                <w:bCs/>
              </w:rPr>
            </w:pPr>
            <w:r>
              <w:t>OneAmerica</w:t>
            </w:r>
            <w:r w:rsidR="004D3011" w:rsidRPr="004D3011">
              <w:t xml:space="preserve"> </w:t>
            </w:r>
            <w:r>
              <w:t>| Application Management and Support Intern</w:t>
            </w:r>
          </w:p>
          <w:p w14:paraId="4048E91C" w14:textId="3E44A7C9" w:rsidR="00E814A3" w:rsidRPr="00E814A3" w:rsidRDefault="004F1053" w:rsidP="00E24E5C">
            <w:pPr>
              <w:pStyle w:val="Date"/>
            </w:pPr>
            <w:r>
              <w:t>May 2017</w:t>
            </w:r>
            <w:r w:rsidR="004D3011" w:rsidRPr="004D3011">
              <w:t>–</w:t>
            </w:r>
            <w:r>
              <w:t xml:space="preserve"> August 2017</w:t>
            </w:r>
          </w:p>
          <w:p w14:paraId="2A4BB218" w14:textId="77777777" w:rsidR="00036450" w:rsidRDefault="00E814A3" w:rsidP="00E814A3">
            <w:pPr>
              <w:pStyle w:val="Heading2"/>
            </w:pPr>
            <w:r>
              <w:t>Top skills</w:t>
            </w:r>
          </w:p>
          <w:p w14:paraId="7B38040D" w14:textId="77777777" w:rsidR="00E814A3" w:rsidRDefault="00E814A3" w:rsidP="00E814A3">
            <w:pPr>
              <w:pStyle w:val="ListParagraph"/>
              <w:numPr>
                <w:ilvl w:val="0"/>
                <w:numId w:val="5"/>
              </w:numPr>
            </w:pPr>
            <w:r>
              <w:t>JavaScript</w:t>
            </w:r>
          </w:p>
          <w:p w14:paraId="2E17E3D1" w14:textId="1E27D486" w:rsidR="00E814A3" w:rsidRDefault="006B140F" w:rsidP="00E814A3">
            <w:pPr>
              <w:pStyle w:val="ListParagraph"/>
              <w:numPr>
                <w:ilvl w:val="0"/>
                <w:numId w:val="5"/>
              </w:numPr>
            </w:pPr>
            <w:r>
              <w:t xml:space="preserve">Technical </w:t>
            </w:r>
            <w:r w:rsidR="00E814A3">
              <w:t>Team Leadership</w:t>
            </w:r>
          </w:p>
          <w:p w14:paraId="4A1086FE" w14:textId="2EBC7639" w:rsidR="00E814A3" w:rsidRDefault="006B140F" w:rsidP="00E814A3">
            <w:pPr>
              <w:pStyle w:val="ListParagraph"/>
              <w:numPr>
                <w:ilvl w:val="0"/>
                <w:numId w:val="5"/>
              </w:numPr>
            </w:pPr>
            <w:r>
              <w:t>Adoption of new technology</w:t>
            </w:r>
          </w:p>
          <w:p w14:paraId="32B2A9D4" w14:textId="1157D754" w:rsidR="00E814A3" w:rsidRPr="00E814A3" w:rsidRDefault="00E814A3" w:rsidP="00E814A3">
            <w:pPr>
              <w:pStyle w:val="ListParagraph"/>
              <w:numPr>
                <w:ilvl w:val="0"/>
                <w:numId w:val="5"/>
              </w:numPr>
            </w:pPr>
            <w:r>
              <w:t>Object Oriented Design</w:t>
            </w:r>
          </w:p>
        </w:tc>
      </w:tr>
    </w:tbl>
    <w:p w14:paraId="668F3278" w14:textId="77777777" w:rsidR="0043117B" w:rsidRDefault="0000489E" w:rsidP="000C45FF">
      <w:pPr>
        <w:tabs>
          <w:tab w:val="left" w:pos="990"/>
        </w:tabs>
      </w:pPr>
    </w:p>
    <w:sectPr w:rsidR="0043117B" w:rsidSect="006B140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45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CA251" w14:textId="77777777" w:rsidR="0000489E" w:rsidRDefault="0000489E" w:rsidP="000C45FF">
      <w:r>
        <w:separator/>
      </w:r>
    </w:p>
  </w:endnote>
  <w:endnote w:type="continuationSeparator" w:id="0">
    <w:p w14:paraId="6475A31F" w14:textId="77777777" w:rsidR="0000489E" w:rsidRDefault="0000489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6DCAB" w14:textId="77777777" w:rsidR="00C96EF5" w:rsidRDefault="00C96E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D802A" w14:textId="77777777" w:rsidR="00C96EF5" w:rsidRDefault="00C96E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4BED7" w14:textId="77777777" w:rsidR="00C96EF5" w:rsidRDefault="00C96E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B82C6" w14:textId="77777777" w:rsidR="0000489E" w:rsidRDefault="0000489E" w:rsidP="000C45FF">
      <w:r>
        <w:separator/>
      </w:r>
    </w:p>
  </w:footnote>
  <w:footnote w:type="continuationSeparator" w:id="0">
    <w:p w14:paraId="52E821C1" w14:textId="77777777" w:rsidR="0000489E" w:rsidRDefault="0000489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7F412" w14:textId="77777777" w:rsidR="00C96EF5" w:rsidRDefault="00C96E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429BE" w14:textId="002705EA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38E4920" wp14:editId="24980BE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8" name="Graphic 1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91933" w14:textId="77777777" w:rsidR="00C96EF5" w:rsidRDefault="00C96E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A7383"/>
    <w:multiLevelType w:val="hybridMultilevel"/>
    <w:tmpl w:val="50B21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8118F"/>
    <w:multiLevelType w:val="hybridMultilevel"/>
    <w:tmpl w:val="80B2B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F36DC"/>
    <w:multiLevelType w:val="hybridMultilevel"/>
    <w:tmpl w:val="9D347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329F9"/>
    <w:multiLevelType w:val="hybridMultilevel"/>
    <w:tmpl w:val="F17A7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62FB5"/>
    <w:multiLevelType w:val="hybridMultilevel"/>
    <w:tmpl w:val="CA9C3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335073"/>
    <w:multiLevelType w:val="hybridMultilevel"/>
    <w:tmpl w:val="0CDCB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9B9"/>
    <w:rsid w:val="000018C5"/>
    <w:rsid w:val="0000489E"/>
    <w:rsid w:val="00036450"/>
    <w:rsid w:val="00094499"/>
    <w:rsid w:val="000C45FF"/>
    <w:rsid w:val="000E3FD1"/>
    <w:rsid w:val="00112054"/>
    <w:rsid w:val="001525E1"/>
    <w:rsid w:val="00180329"/>
    <w:rsid w:val="00187D6C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A6E35"/>
    <w:rsid w:val="0030481B"/>
    <w:rsid w:val="003156FC"/>
    <w:rsid w:val="003254B5"/>
    <w:rsid w:val="00365CEA"/>
    <w:rsid w:val="0037121F"/>
    <w:rsid w:val="003A6B7D"/>
    <w:rsid w:val="003B06CA"/>
    <w:rsid w:val="004071FC"/>
    <w:rsid w:val="00420F02"/>
    <w:rsid w:val="00445947"/>
    <w:rsid w:val="004813B3"/>
    <w:rsid w:val="00492848"/>
    <w:rsid w:val="00496591"/>
    <w:rsid w:val="004C63E4"/>
    <w:rsid w:val="004D3011"/>
    <w:rsid w:val="004F1053"/>
    <w:rsid w:val="00501104"/>
    <w:rsid w:val="005262AC"/>
    <w:rsid w:val="00533002"/>
    <w:rsid w:val="005A59B9"/>
    <w:rsid w:val="005E39D5"/>
    <w:rsid w:val="00600670"/>
    <w:rsid w:val="00605F72"/>
    <w:rsid w:val="0062123A"/>
    <w:rsid w:val="00646E75"/>
    <w:rsid w:val="006771D0"/>
    <w:rsid w:val="006B140F"/>
    <w:rsid w:val="00715FCB"/>
    <w:rsid w:val="00743101"/>
    <w:rsid w:val="007775E1"/>
    <w:rsid w:val="007867A0"/>
    <w:rsid w:val="007927F5"/>
    <w:rsid w:val="00802CA0"/>
    <w:rsid w:val="009260CD"/>
    <w:rsid w:val="00952C25"/>
    <w:rsid w:val="00A2118D"/>
    <w:rsid w:val="00A720E8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96EF5"/>
    <w:rsid w:val="00CB0055"/>
    <w:rsid w:val="00D02AC2"/>
    <w:rsid w:val="00D2522B"/>
    <w:rsid w:val="00D303F4"/>
    <w:rsid w:val="00D422DE"/>
    <w:rsid w:val="00D5459D"/>
    <w:rsid w:val="00DA1F4D"/>
    <w:rsid w:val="00DD172A"/>
    <w:rsid w:val="00DD4126"/>
    <w:rsid w:val="00E24E5C"/>
    <w:rsid w:val="00E25A26"/>
    <w:rsid w:val="00E4381A"/>
    <w:rsid w:val="00E55D74"/>
    <w:rsid w:val="00E814A3"/>
    <w:rsid w:val="00EB53D6"/>
    <w:rsid w:val="00F552C0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7FBE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E4831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AA610D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8D4121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AA610D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4F10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trevarladd.com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trevarladd@gmail.com" TargetMode="External"/><Relationship Id="rId22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eva\AppData\Local\Microsoft\Office\16.0\DTS\en-US%7b98196704-B19A-4A8F-A9BB-ABADFB600D21%7d\%7bAD67700F-B5E0-47CC-A98C-701959C353F3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78303FA53243E1A13A3CC1BB0B3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393CB-23F1-41A3-B2FC-D2C7282174A0}"/>
      </w:docPartPr>
      <w:docPartBody>
        <w:p w:rsidR="00053B83" w:rsidRDefault="007E7EB5">
          <w:pPr>
            <w:pStyle w:val="A178303FA53243E1A13A3CC1BB0B3515"/>
          </w:pPr>
          <w:r w:rsidRPr="00CB0055">
            <w:t>Contact</w:t>
          </w:r>
        </w:p>
      </w:docPartBody>
    </w:docPart>
    <w:docPart>
      <w:docPartPr>
        <w:name w:val="3D0B58B614DE4F099ABCD143FFEBD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259F35-1A28-4D35-9D4E-909F092419E2}"/>
      </w:docPartPr>
      <w:docPartBody>
        <w:p w:rsidR="00053B83" w:rsidRDefault="007E7EB5">
          <w:pPr>
            <w:pStyle w:val="3D0B58B614DE4F099ABCD143FFEBD3C3"/>
          </w:pPr>
          <w:r w:rsidRPr="004D3011">
            <w:t>PHONE:</w:t>
          </w:r>
        </w:p>
      </w:docPartBody>
    </w:docPart>
    <w:docPart>
      <w:docPartPr>
        <w:name w:val="EDC5C98EC27E4D749D460B509FF386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652CB8-D81A-46A3-B8B5-1B722A1B7243}"/>
      </w:docPartPr>
      <w:docPartBody>
        <w:p w:rsidR="00053B83" w:rsidRDefault="007E7EB5">
          <w:pPr>
            <w:pStyle w:val="EDC5C98EC27E4D749D460B509FF386E7"/>
          </w:pPr>
          <w:r w:rsidRPr="004D3011">
            <w:t>WEBSITE:</w:t>
          </w:r>
        </w:p>
      </w:docPartBody>
    </w:docPart>
    <w:docPart>
      <w:docPartPr>
        <w:name w:val="753C72E8F57F4271A89D2285CD24F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5F1F62-90AE-4FD8-98BA-FC59CF22FD82}"/>
      </w:docPartPr>
      <w:docPartBody>
        <w:p w:rsidR="00053B83" w:rsidRDefault="007E7EB5">
          <w:pPr>
            <w:pStyle w:val="753C72E8F57F4271A89D2285CD24F704"/>
          </w:pPr>
          <w:r w:rsidRPr="004D3011">
            <w:t>EMAIL:</w:t>
          </w:r>
        </w:p>
      </w:docPartBody>
    </w:docPart>
    <w:docPart>
      <w:docPartPr>
        <w:name w:val="DAC6615A98354E398A949894B87C38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CF299B-8C59-468E-8391-3B039F52F1EC}"/>
      </w:docPartPr>
      <w:docPartBody>
        <w:p w:rsidR="00053B83" w:rsidRDefault="007E7EB5">
          <w:pPr>
            <w:pStyle w:val="DAC6615A98354E398A949894B87C3849"/>
          </w:pPr>
          <w:r w:rsidRPr="00CB0055">
            <w:t>Hobbies</w:t>
          </w:r>
        </w:p>
      </w:docPartBody>
    </w:docPart>
    <w:docPart>
      <w:docPartPr>
        <w:name w:val="DBEE336D58804215976C7C68CE56A4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9BBDDE-3C2C-4AB1-96EA-2653927A07AF}"/>
      </w:docPartPr>
      <w:docPartBody>
        <w:p w:rsidR="00053B83" w:rsidRDefault="007E7EB5">
          <w:pPr>
            <w:pStyle w:val="DBEE336D58804215976C7C68CE56A462"/>
          </w:pPr>
          <w:r w:rsidRPr="00036450">
            <w:t>EDUCATION</w:t>
          </w:r>
        </w:p>
      </w:docPartBody>
    </w:docPart>
    <w:docPart>
      <w:docPartPr>
        <w:name w:val="E1E43D2A4832439E81F5AA5746423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1B17D6-30BB-4067-A28D-0106A960B9E3}"/>
      </w:docPartPr>
      <w:docPartBody>
        <w:p w:rsidR="00053B83" w:rsidRDefault="007E7EB5">
          <w:pPr>
            <w:pStyle w:val="E1E43D2A4832439E81F5AA5746423861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EB5"/>
    <w:rsid w:val="00053B83"/>
    <w:rsid w:val="007E7EB5"/>
    <w:rsid w:val="00FD44D6"/>
    <w:rsid w:val="00FF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78303FA53243E1A13A3CC1BB0B3515">
    <w:name w:val="A178303FA53243E1A13A3CC1BB0B3515"/>
  </w:style>
  <w:style w:type="paragraph" w:customStyle="1" w:styleId="3D0B58B614DE4F099ABCD143FFEBD3C3">
    <w:name w:val="3D0B58B614DE4F099ABCD143FFEBD3C3"/>
  </w:style>
  <w:style w:type="paragraph" w:customStyle="1" w:styleId="EDC5C98EC27E4D749D460B509FF386E7">
    <w:name w:val="EDC5C98EC27E4D749D460B509FF386E7"/>
  </w:style>
  <w:style w:type="paragraph" w:customStyle="1" w:styleId="753C72E8F57F4271A89D2285CD24F704">
    <w:name w:val="753C72E8F57F4271A89D2285CD24F70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DAC6615A98354E398A949894B87C3849">
    <w:name w:val="DAC6615A98354E398A949894B87C3849"/>
  </w:style>
  <w:style w:type="paragraph" w:customStyle="1" w:styleId="DBEE336D58804215976C7C68CE56A462">
    <w:name w:val="DBEE336D58804215976C7C68CE56A462"/>
  </w:style>
  <w:style w:type="paragraph" w:customStyle="1" w:styleId="E1E43D2A4832439E81F5AA5746423861">
    <w:name w:val="E1E43D2A4832439E81F5AA5746423861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Retrospect">
  <a:themeElements>
    <a:clrScheme name="Retrospect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EB6A704-ABE2-435D-96FC-C1DA717AF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{AD67700F-B5E0-47CC-A98C-701959C353F3}tf00546271_win32.dotx</Template>
  <TotalTime>0</TotalTime>
  <Pages>1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2021-02-03T00:20:00Z</dcterms:created>
  <dcterms:modified xsi:type="dcterms:W3CDTF">2021-06-19T01:04:00Z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